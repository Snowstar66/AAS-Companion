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2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A201" w14:textId="77777777" w:rsidR="003054F2" w:rsidRDefault="003054F2" w:rsidP="002C3C2F">
      <w:pPr>
        <w:pStyle w:val="BodyText"/>
        <w:spacing w:after="600"/>
      </w:pPr>
    </w:p>
    <w:p w14:paraId="30B1AEF1" w14:textId="77777777" w:rsidR="007570EB" w:rsidRDefault="007570EB" w:rsidP="002C3C2F">
      <w:pPr>
        <w:pStyle w:val="BodyText"/>
        <w:spacing w:after="600"/>
      </w:pPr>
    </w:p>
    <w:p w14:paraId="1ACD4F2A" w14:textId="78DA03C7" w:rsidR="007570EB" w:rsidRDefault="007570EB" w:rsidP="002C3C2F">
      <w:pPr>
        <w:pStyle w:val="BodyText"/>
        <w:spacing w:after="600"/>
      </w:pPr>
      <w:r>
        <w:rPr>
          <w:b/>
          <w:bCs/>
          <w:noProof/>
          <w:sz w:val="32"/>
          <w:szCs w:val="32"/>
        </w:rPr>
        <w:drawing>
          <wp:inline distT="0" distB="0" distL="0" distR="0" wp14:anchorId="3F55D8EA" wp14:editId="53A7FB31">
            <wp:extent cx="6257925" cy="3990975"/>
            <wp:effectExtent l="0" t="0" r="9525" b="9525"/>
            <wp:docPr id="180232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D0F4" w14:textId="77777777" w:rsidR="003054F2" w:rsidRPr="00AE694E" w:rsidRDefault="003054F2" w:rsidP="002C3C2F">
      <w:pPr>
        <w:pStyle w:val="BodyText"/>
        <w:spacing w:after="600"/>
      </w:pPr>
    </w:p>
    <w:p w14:paraId="099D2BB4" w14:textId="0C81A171" w:rsidR="00EA710C" w:rsidRPr="00EA710C" w:rsidRDefault="000B2B56" w:rsidP="00A50C91">
      <w:pPr>
        <w:pStyle w:val="DocumentTitle"/>
        <w:spacing w:before="2000"/>
      </w:pPr>
      <w:r>
        <w:rPr>
          <w:noProof/>
          <w:lang w:eastAsia="ja-JP"/>
        </w:rPr>
        <w:drawing>
          <wp:anchor distT="1554480" distB="0" distL="365760" distR="0" simplePos="0" relativeHeight="251722752" behindDoc="1" locked="1" layoutInCell="1" allowOverlap="1" wp14:anchorId="424BE93F" wp14:editId="753FE0BD">
            <wp:simplePos x="0" y="0"/>
            <wp:positionH relativeFrom="margin">
              <wp:posOffset>4966970</wp:posOffset>
            </wp:positionH>
            <wp:positionV relativeFrom="margin">
              <wp:posOffset>9041130</wp:posOffset>
            </wp:positionV>
            <wp:extent cx="1297940" cy="603250"/>
            <wp:effectExtent l="0" t="0" r="0" b="6350"/>
            <wp:wrapSquare wrapText="bothSides"/>
            <wp:docPr id="1" name="Picture 1" descr="CGI Inc. logo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GI Inc. logo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09614356"/>
      <w:sdt>
        <w:sdtPr>
          <w:rPr>
            <w:b/>
            <w:bCs/>
            <w:sz w:val="32"/>
            <w:szCs w:val="32"/>
          </w:rPr>
          <w:alias w:val="Document title"/>
          <w:tag w:val="Document Title"/>
          <w:id w:val="1145699721"/>
          <w:placeholder>
            <w:docPart w:val="2F6C454535134039BAA0E3A4D137531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56E8E">
            <w:rPr>
              <w:b/>
              <w:bCs/>
              <w:sz w:val="32"/>
              <w:szCs w:val="32"/>
            </w:rPr>
            <w:t>CGI Augmented Application Services (AAS)</w:t>
          </w:r>
        </w:sdtContent>
      </w:sdt>
      <w:bookmarkEnd w:id="0"/>
    </w:p>
    <w:bookmarkStart w:id="1" w:name="_Hlk209614240" w:displacedByCustomXml="next"/>
    <w:sdt>
      <w:sdtPr>
        <w:rPr>
          <w:rStyle w:val="SubtitleChar"/>
        </w:rPr>
        <w:alias w:val="Subtitle"/>
        <w:tag w:val="Subtitle"/>
        <w:id w:val="864949361"/>
        <w:placeholder>
          <w:docPart w:val="399E382C80C74E018B2795788F57BBED"/>
        </w:placeholder>
      </w:sdtPr>
      <w:sdtEndPr>
        <w:rPr>
          <w:rStyle w:val="DefaultParagraphFont"/>
          <w:rFonts w:eastAsiaTheme="minorHAnsi"/>
          <w:sz w:val="20"/>
        </w:rPr>
      </w:sdtEndPr>
      <w:sdtContent>
        <w:p w14:paraId="6DA2565B" w14:textId="77777777" w:rsidR="00511763" w:rsidRPr="000A27C7" w:rsidRDefault="000A27C7" w:rsidP="000A27C7">
          <w:pPr>
            <w:rPr>
              <w:b/>
              <w:bCs/>
            </w:rPr>
          </w:pPr>
          <w:r w:rsidRPr="00D315EA">
            <w:rPr>
              <w:b/>
              <w:bCs/>
            </w:rPr>
            <w:t>An AI-Enabled Operating Framework for Enterprise Application</w:t>
          </w:r>
          <w:r>
            <w:rPr>
              <w:b/>
              <w:bCs/>
            </w:rPr>
            <w:t xml:space="preserve"> Services</w:t>
          </w:r>
          <w:r w:rsidRPr="00D315EA">
            <w:rPr>
              <w:b/>
              <w:bCs/>
            </w:rPr>
            <w:t xml:space="preserve"> </w:t>
          </w:r>
        </w:p>
      </w:sdtContent>
    </w:sdt>
    <w:bookmarkEnd w:id="1" w:displacedByCustomXml="prev"/>
    <w:p w14:paraId="07D7C338" w14:textId="27EA3F8E" w:rsidR="00511763" w:rsidRPr="00AE694E" w:rsidRDefault="009D3F33" w:rsidP="00511763">
      <w:pPr>
        <w:pStyle w:val="Date"/>
      </w:pPr>
      <w:sdt>
        <w:sdtPr>
          <w:alias w:val="Date"/>
          <w:tag w:val=""/>
          <w:id w:val="-1639332707"/>
          <w:placeholder>
            <w:docPart w:val="BD690D25D5EE49E194A30A486ED42585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3-13T00:00:00Z">
            <w:dateFormat w:val="yyyy-MM-dd"/>
            <w:lid w:val="en-CA"/>
            <w:storeMappedDataAs w:val="dateTime"/>
            <w:calendar w:val="gregorian"/>
          </w:date>
        </w:sdtPr>
        <w:sdtEndPr/>
        <w:sdtContent>
          <w:r w:rsidR="000A27C7">
            <w:rPr>
              <w:lang w:val="en-CA"/>
            </w:rPr>
            <w:t>2026-03-</w:t>
          </w:r>
          <w:r w:rsidR="00524D40">
            <w:rPr>
              <w:lang w:val="en-CA"/>
            </w:rPr>
            <w:t>1</w:t>
          </w:r>
          <w:r w:rsidR="00B97D7B">
            <w:rPr>
              <w:lang w:val="en-CA"/>
            </w:rPr>
            <w:t>3</w:t>
          </w:r>
        </w:sdtContent>
      </w:sdt>
    </w:p>
    <w:p w14:paraId="7B68ED05" w14:textId="77777777" w:rsidR="00082192" w:rsidRPr="00AE694E" w:rsidRDefault="00AB471E" w:rsidP="00AB471E">
      <w:pPr>
        <w:pStyle w:val="DocumentTitle"/>
        <w:tabs>
          <w:tab w:val="left" w:pos="1905"/>
        </w:tabs>
        <w:sectPr w:rsidR="00082192" w:rsidRPr="00AE694E" w:rsidSect="008F7F0E">
          <w:footerReference w:type="even" r:id="rId14"/>
          <w:footerReference w:type="default" r:id="rId15"/>
          <w:footerReference w:type="first" r:id="rId16"/>
          <w:pgSz w:w="11906" w:h="16838" w:code="9"/>
          <w:pgMar w:top="1020" w:right="1020" w:bottom="1020" w:left="1020" w:header="720" w:footer="562" w:gutter="0"/>
          <w:pgNumType w:fmt="lowerRoman"/>
          <w:cols w:space="708"/>
          <w:titlePg/>
          <w:docGrid w:linePitch="360"/>
        </w:sectPr>
      </w:pPr>
      <w:r>
        <w:tab/>
      </w:r>
    </w:p>
    <w:p w14:paraId="0359C312" w14:textId="77777777" w:rsidR="003127E2" w:rsidRPr="00AE694E" w:rsidRDefault="00A87755" w:rsidP="003127E2">
      <w:pPr>
        <w:pStyle w:val="TOCHeading"/>
      </w:pPr>
      <w:proofErr w:type="spellStart"/>
      <w:r>
        <w:lastRenderedPageBreak/>
        <w:t>Innehållsförteckning</w:t>
      </w:r>
      <w:proofErr w:type="spellEnd"/>
    </w:p>
    <w:p w14:paraId="7DE8BB68" w14:textId="51498B3B" w:rsidR="009D3F33" w:rsidRDefault="00297B8B">
      <w:pPr>
        <w:pStyle w:val="TOC1"/>
        <w:rPr>
          <w:rFonts w:eastAsiaTheme="minorEastAsia"/>
          <w:b w:val="0"/>
          <w:noProof/>
          <w:color w:val="auto"/>
          <w:kern w:val="2"/>
          <w:szCs w:val="24"/>
          <w:lang w:val="sv-SE" w:eastAsia="sv-SE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\h \z \t "Appendix Heading 1,1" </w:instrText>
      </w:r>
      <w:r>
        <w:rPr>
          <w:color w:val="000000"/>
        </w:rPr>
        <w:fldChar w:fldCharType="separate"/>
      </w:r>
      <w:hyperlink w:anchor="_Toc224296586" w:history="1">
        <w:r w:rsidR="009D3F33" w:rsidRPr="00DB3ED1">
          <w:rPr>
            <w:rStyle w:val="Hyperlink"/>
            <w:noProof/>
          </w:rPr>
          <w:t>1</w:t>
        </w:r>
        <w:r w:rsidR="009D3F33">
          <w:rPr>
            <w:rFonts w:eastAsiaTheme="minorEastAsia"/>
            <w:b w:val="0"/>
            <w:noProof/>
            <w:color w:val="auto"/>
            <w:kern w:val="2"/>
            <w:szCs w:val="24"/>
            <w:lang w:val="sv-SE" w:eastAsia="sv-SE"/>
            <w14:ligatures w14:val="standardContextual"/>
          </w:rPr>
          <w:tab/>
        </w:r>
        <w:r w:rsidR="009D3F33" w:rsidRPr="00DB3ED1">
          <w:rPr>
            <w:rStyle w:val="Hyperlink"/>
            <w:noProof/>
          </w:rPr>
          <w:t>CGI Augmented Application Services (AAS)</w:t>
        </w:r>
        <w:r w:rsidR="009D3F33">
          <w:rPr>
            <w:noProof/>
            <w:webHidden/>
          </w:rPr>
          <w:tab/>
        </w:r>
        <w:r w:rsidR="009D3F33">
          <w:rPr>
            <w:noProof/>
            <w:webHidden/>
          </w:rPr>
          <w:fldChar w:fldCharType="begin"/>
        </w:r>
        <w:r w:rsidR="009D3F33">
          <w:rPr>
            <w:noProof/>
            <w:webHidden/>
          </w:rPr>
          <w:instrText xml:space="preserve"> PAGEREF _Toc224296586 \h </w:instrText>
        </w:r>
        <w:r w:rsidR="009D3F33">
          <w:rPr>
            <w:noProof/>
            <w:webHidden/>
          </w:rPr>
        </w:r>
        <w:r w:rsidR="009D3F33">
          <w:rPr>
            <w:noProof/>
            <w:webHidden/>
          </w:rPr>
          <w:fldChar w:fldCharType="separate"/>
        </w:r>
        <w:r w:rsidR="009D3F33">
          <w:rPr>
            <w:noProof/>
            <w:webHidden/>
          </w:rPr>
          <w:t>3</w:t>
        </w:r>
        <w:r w:rsidR="009D3F33">
          <w:rPr>
            <w:noProof/>
            <w:webHidden/>
          </w:rPr>
          <w:fldChar w:fldCharType="end"/>
        </w:r>
      </w:hyperlink>
    </w:p>
    <w:p w14:paraId="646A70FA" w14:textId="016193A7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87" w:history="1">
        <w:r w:rsidRPr="00DB3ED1">
          <w:rPr>
            <w:rStyle w:val="Hyperlink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Syfte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D0BBF" w14:textId="5CEB2119" w:rsidR="009D3F33" w:rsidRDefault="009D3F33">
      <w:pPr>
        <w:pStyle w:val="TOC1"/>
        <w:rPr>
          <w:rFonts w:eastAsiaTheme="minorEastAsia"/>
          <w:b w:val="0"/>
          <w:noProof/>
          <w:color w:val="auto"/>
          <w:kern w:val="2"/>
          <w:szCs w:val="24"/>
          <w:lang w:val="sv-SE" w:eastAsia="sv-SE"/>
          <w14:ligatures w14:val="standardContextual"/>
        </w:rPr>
      </w:pPr>
      <w:hyperlink w:anchor="_Toc224296588" w:history="1">
        <w:r w:rsidRPr="00DB3ED1">
          <w:rPr>
            <w:rStyle w:val="Hyperlink"/>
            <w:noProof/>
          </w:rPr>
          <w:t>2</w:t>
        </w:r>
        <w:r>
          <w:rPr>
            <w:rFonts w:eastAsiaTheme="minorEastAsia"/>
            <w:b w:val="0"/>
            <w:noProof/>
            <w:color w:val="auto"/>
            <w:kern w:val="2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Att komma igång med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3891EC" w14:textId="12441A90" w:rsidR="009D3F33" w:rsidRDefault="009D3F33">
      <w:pPr>
        <w:pStyle w:val="TOC1"/>
        <w:rPr>
          <w:rFonts w:eastAsiaTheme="minorEastAsia"/>
          <w:b w:val="0"/>
          <w:noProof/>
          <w:color w:val="auto"/>
          <w:kern w:val="2"/>
          <w:szCs w:val="24"/>
          <w:lang w:val="sv-SE" w:eastAsia="sv-SE"/>
          <w14:ligatures w14:val="standardContextual"/>
        </w:rPr>
      </w:pPr>
      <w:hyperlink w:anchor="_Toc224296589" w:history="1">
        <w:r w:rsidRPr="00DB3ED1">
          <w:rPr>
            <w:rStyle w:val="Hyperlink"/>
            <w:noProof/>
          </w:rPr>
          <w:t>3</w:t>
        </w:r>
        <w:r>
          <w:rPr>
            <w:rFonts w:eastAsiaTheme="minorEastAsia"/>
            <w:b w:val="0"/>
            <w:noProof/>
            <w:color w:val="auto"/>
            <w:kern w:val="2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Tillämpningsområden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430E61" w14:textId="12ECFF62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0" w:history="1">
        <w:r w:rsidRPr="00DB3ED1">
          <w:rPr>
            <w:rStyle w:val="Hyperlink"/>
            <w:noProof/>
            <w:lang w:val="sv-SE"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Application Development (AD)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8BA4FC" w14:textId="1CB2606B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1" w:history="1">
        <w:r w:rsidRPr="00DB3ED1">
          <w:rPr>
            <w:rStyle w:val="Hyperlink"/>
            <w:noProof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Application Transformation (AT)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453A3A" w14:textId="1508E9D9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2" w:history="1">
        <w:r w:rsidRPr="00DB3ED1">
          <w:rPr>
            <w:rStyle w:val="Hyperlink"/>
            <w:noProof/>
            <w:lang w:val="sv-SE"/>
          </w:rPr>
          <w:t>3.3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Application Management (AM)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D7A55F" w14:textId="1FAC0A72" w:rsidR="009D3F33" w:rsidRDefault="009D3F33">
      <w:pPr>
        <w:pStyle w:val="TOC1"/>
        <w:rPr>
          <w:rFonts w:eastAsiaTheme="minorEastAsia"/>
          <w:b w:val="0"/>
          <w:noProof/>
          <w:color w:val="auto"/>
          <w:kern w:val="2"/>
          <w:szCs w:val="24"/>
          <w:lang w:val="sv-SE" w:eastAsia="sv-SE"/>
          <w14:ligatures w14:val="standardContextual"/>
        </w:rPr>
      </w:pPr>
      <w:hyperlink w:anchor="_Toc224296593" w:history="1">
        <w:r w:rsidRPr="00DB3ED1">
          <w:rPr>
            <w:rStyle w:val="Hyperlink"/>
            <w:noProof/>
          </w:rPr>
          <w:t>4</w:t>
        </w:r>
        <w:r>
          <w:rPr>
            <w:rFonts w:eastAsiaTheme="minorEastAsia"/>
            <w:b w:val="0"/>
            <w:noProof/>
            <w:color w:val="auto"/>
            <w:kern w:val="2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Modellens fem kärnprinciper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F039B3" w14:textId="3ADB3F55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4" w:history="1">
        <w:r w:rsidRPr="00DB3ED1">
          <w:rPr>
            <w:rStyle w:val="Hyperlink"/>
            <w:noProof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Outcome före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E28289" w14:textId="54F1F2EB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5" w:history="1">
        <w:r w:rsidRPr="00DB3ED1">
          <w:rPr>
            <w:rStyle w:val="Hyperlink"/>
            <w:noProof/>
            <w:lang w:val="sv-SE"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Value Spine är obligatorisk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B69B02" w14:textId="00A0568A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6" w:history="1">
        <w:r w:rsidRPr="00DB3ED1">
          <w:rPr>
            <w:rStyle w:val="Hyperlink"/>
            <w:noProof/>
            <w:lang w:val="sv-SE"/>
          </w:rPr>
          <w:t>4.3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AI är en nivå – inte ett verktyg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658262" w14:textId="71C41893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7" w:history="1">
        <w:r w:rsidRPr="00DB3ED1">
          <w:rPr>
            <w:rStyle w:val="Hyperlink"/>
            <w:noProof/>
            <w:lang w:val="sv-SE"/>
          </w:rPr>
          <w:t>4.4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Test och kvalitet integreras från 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479761" w14:textId="2A6FA0C4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598" w:history="1">
        <w:r w:rsidRPr="00DB3ED1">
          <w:rPr>
            <w:rStyle w:val="Hyperlink"/>
            <w:noProof/>
            <w:lang w:val="sv-SE"/>
          </w:rPr>
          <w:t>4.5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Mänskligt mandat kvarstår alltid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8763C5" w14:textId="55EB0BD6" w:rsidR="009D3F33" w:rsidRDefault="009D3F33">
      <w:pPr>
        <w:pStyle w:val="TOC1"/>
        <w:rPr>
          <w:rFonts w:eastAsiaTheme="minorEastAsia"/>
          <w:b w:val="0"/>
          <w:noProof/>
          <w:color w:val="auto"/>
          <w:kern w:val="2"/>
          <w:szCs w:val="24"/>
          <w:lang w:val="sv-SE" w:eastAsia="sv-SE"/>
          <w14:ligatures w14:val="standardContextual"/>
        </w:rPr>
      </w:pPr>
      <w:hyperlink w:anchor="_Toc224296599" w:history="1">
        <w:r w:rsidRPr="00DB3ED1">
          <w:rPr>
            <w:rStyle w:val="Hyperlink"/>
            <w:noProof/>
          </w:rPr>
          <w:t>5</w:t>
        </w:r>
        <w:r>
          <w:rPr>
            <w:rFonts w:eastAsiaTheme="minorEastAsia"/>
            <w:b w:val="0"/>
            <w:noProof/>
            <w:color w:val="auto"/>
            <w:kern w:val="2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Struktur och artefakter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B360A" w14:textId="564C0FF2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0" w:history="1">
        <w:r w:rsidRPr="00DB3ED1">
          <w:rPr>
            <w:rStyle w:val="Hyperlink"/>
            <w:noProof/>
            <w:lang w:val="sv-SE"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Outcome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24DD53" w14:textId="64727BBC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1" w:history="1">
        <w:r w:rsidRPr="00DB3ED1">
          <w:rPr>
            <w:rStyle w:val="Hyperlink"/>
            <w:noProof/>
            <w:lang w:val="sv-SE"/>
          </w:rPr>
          <w:t>5.2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Epic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4B7BC3" w14:textId="39F315D7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2" w:history="1">
        <w:r w:rsidRPr="00DB3ED1">
          <w:rPr>
            <w:rStyle w:val="Hyperlink"/>
            <w:noProof/>
          </w:rPr>
          <w:t>5.3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Standardiserad Delivery 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D7D409" w14:textId="4D10D879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3" w:history="1">
        <w:r w:rsidRPr="00DB3ED1">
          <w:rPr>
            <w:rStyle w:val="Hyperlink"/>
            <w:noProof/>
            <w:lang w:val="sv-SE"/>
          </w:rPr>
          <w:t>5.3.1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Story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EE4233" w14:textId="28D6057B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4" w:history="1">
        <w:r w:rsidRPr="00DB3ED1">
          <w:rPr>
            <w:rStyle w:val="Hyperlink"/>
            <w:noProof/>
            <w:lang w:val="sv-SE"/>
          </w:rPr>
          <w:t>5.3.2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Story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6E6BB4" w14:textId="6484B6E5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5" w:history="1">
        <w:r w:rsidRPr="00DB3ED1">
          <w:rPr>
            <w:rStyle w:val="Hyperlink"/>
            <w:noProof/>
            <w:lang w:val="sv-SE"/>
          </w:rPr>
          <w:t>5.3.3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AI Usage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26B5AE" w14:textId="3122B008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6" w:history="1">
        <w:r w:rsidRPr="00DB3ED1">
          <w:rPr>
            <w:rStyle w:val="Hyperlink"/>
            <w:noProof/>
            <w:lang w:val="sv-SE"/>
          </w:rPr>
          <w:t>5.4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Acceptanskriterie-princip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148D28" w14:textId="008952FE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7" w:history="1">
        <w:r w:rsidRPr="00DB3ED1">
          <w:rPr>
            <w:rStyle w:val="Hyperlink"/>
            <w:noProof/>
            <w:lang w:val="sv-SE"/>
          </w:rPr>
          <w:t>5.5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Teststruktur (Integrerad i Value Spine)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78132B" w14:textId="7FA8BEC6" w:rsidR="009D3F33" w:rsidRDefault="009D3F33">
      <w:pPr>
        <w:pStyle w:val="TOC1"/>
        <w:rPr>
          <w:rFonts w:eastAsiaTheme="minorEastAsia"/>
          <w:b w:val="0"/>
          <w:noProof/>
          <w:color w:val="auto"/>
          <w:kern w:val="2"/>
          <w:szCs w:val="24"/>
          <w:lang w:val="sv-SE" w:eastAsia="sv-SE"/>
          <w14:ligatures w14:val="standardContextual"/>
        </w:rPr>
      </w:pPr>
      <w:hyperlink w:anchor="_Toc224296608" w:history="1">
        <w:r w:rsidRPr="00DB3ED1">
          <w:rPr>
            <w:rStyle w:val="Hyperlink"/>
            <w:noProof/>
          </w:rPr>
          <w:t>6</w:t>
        </w:r>
        <w:r>
          <w:rPr>
            <w:rFonts w:eastAsiaTheme="minorEastAsia"/>
            <w:b w:val="0"/>
            <w:noProof/>
            <w:color w:val="auto"/>
            <w:kern w:val="2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AI Acceleration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843814" w14:textId="62157607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09" w:history="1">
        <w:r w:rsidRPr="00DB3ED1">
          <w:rPr>
            <w:rStyle w:val="Hyperlink"/>
            <w:noProof/>
            <w:lang w:val="sv-SE"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6840D6" w14:textId="66B37935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0" w:history="1">
        <w:r w:rsidRPr="00DB3ED1">
          <w:rPr>
            <w:rStyle w:val="Hyperlink"/>
            <w:noProof/>
            <w:lang w:val="sv-SE"/>
          </w:rPr>
          <w:t>6.1.1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Level 0 – Ingen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8C4F65" w14:textId="75E77D62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1" w:history="1">
        <w:r w:rsidRPr="00DB3ED1">
          <w:rPr>
            <w:rStyle w:val="Hyperlink"/>
            <w:noProof/>
            <w:lang w:val="sv-SE"/>
          </w:rPr>
          <w:t>6.1.2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Level 1 – Assisted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CEC70F" w14:textId="4AF9C2B5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2" w:history="1">
        <w:r w:rsidRPr="00DB3ED1">
          <w:rPr>
            <w:rStyle w:val="Hyperlink"/>
            <w:noProof/>
            <w:lang w:val="sv-SE"/>
          </w:rPr>
          <w:t>6.1.3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Level 2 – Structured Acceleration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B75D8B" w14:textId="6731C88E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3" w:history="1">
        <w:r w:rsidRPr="00DB3ED1">
          <w:rPr>
            <w:rStyle w:val="Hyperlink"/>
            <w:noProof/>
            <w:lang w:val="sv-SE"/>
          </w:rPr>
          <w:t>6.1.4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Level 3 – Orchestrated Agentic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8C8832" w14:textId="07383FFD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4" w:history="1">
        <w:r w:rsidRPr="00DB3ED1">
          <w:rPr>
            <w:rStyle w:val="Hyperlink"/>
            <w:noProof/>
            <w:lang w:val="sv-SE"/>
          </w:rPr>
          <w:t>6.2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Reproducerbarhetskrav per nivå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51B2D2" w14:textId="313CF5DD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5" w:history="1">
        <w:r w:rsidRPr="00DB3ED1">
          <w:rPr>
            <w:rStyle w:val="Hyperlink"/>
            <w:noProof/>
            <w:lang w:val="sv-SE"/>
          </w:rPr>
          <w:t>6.3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Role &amp; Competence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45CECC" w14:textId="41329F3B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6" w:history="1">
        <w:r w:rsidRPr="00DB3ED1">
          <w:rPr>
            <w:rStyle w:val="Hyperlink"/>
            <w:noProof/>
          </w:rPr>
          <w:t>6.3.1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Level 1 – Assisted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1B3DE8" w14:textId="59D3C4F2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7" w:history="1">
        <w:r w:rsidRPr="00DB3ED1">
          <w:rPr>
            <w:rStyle w:val="Hyperlink"/>
            <w:noProof/>
          </w:rPr>
          <w:t>6.3.2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Level 2 – Structured Acceleration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229FEF" w14:textId="65F3F4FC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18" w:history="1">
        <w:r w:rsidRPr="00DB3ED1">
          <w:rPr>
            <w:rStyle w:val="Hyperlink"/>
            <w:noProof/>
          </w:rPr>
          <w:t>6.3.3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Level 3 – Orchestrated Agentic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5E6593" w14:textId="3535F0B9" w:rsidR="009D3F33" w:rsidRDefault="009D3F33">
      <w:pPr>
        <w:pStyle w:val="TOC1"/>
        <w:rPr>
          <w:rFonts w:eastAsiaTheme="minorEastAsia"/>
          <w:b w:val="0"/>
          <w:noProof/>
          <w:color w:val="auto"/>
          <w:kern w:val="2"/>
          <w:szCs w:val="24"/>
          <w:lang w:val="sv-SE" w:eastAsia="sv-SE"/>
          <w14:ligatures w14:val="standardContextual"/>
        </w:rPr>
      </w:pPr>
      <w:hyperlink w:anchor="_Toc224296619" w:history="1">
        <w:r w:rsidRPr="00DB3ED1">
          <w:rPr>
            <w:rStyle w:val="Hyperlink"/>
            <w:noProof/>
          </w:rPr>
          <w:t>7</w:t>
        </w:r>
        <w:r>
          <w:rPr>
            <w:rFonts w:eastAsiaTheme="minorEastAsia"/>
            <w:b w:val="0"/>
            <w:noProof/>
            <w:color w:val="auto"/>
            <w:kern w:val="2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Modellens 4 faser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6B7265" w14:textId="24F719C3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0" w:history="1">
        <w:r w:rsidRPr="00DB3ED1">
          <w:rPr>
            <w:rStyle w:val="Hyperlink"/>
            <w:noProof/>
            <w:lang w:val="sv-SE"/>
          </w:rPr>
          <w:t>7.1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FAS 1 – FRAMING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107D28" w14:textId="4FB330FD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1" w:history="1">
        <w:r w:rsidRPr="00DB3ED1">
          <w:rPr>
            <w:rStyle w:val="Hyperlink"/>
            <w:noProof/>
          </w:rPr>
          <w:t>7.1.1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Tollgate 1 – Commit to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D9E5A05" w14:textId="367BBE17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2" w:history="1">
        <w:r w:rsidRPr="00DB3ED1">
          <w:rPr>
            <w:rStyle w:val="Hyperlink"/>
            <w:noProof/>
            <w:lang w:val="sv-SE"/>
          </w:rPr>
          <w:t>7.2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FAS 2 –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F060A3" w14:textId="4079910B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3" w:history="1">
        <w:r w:rsidRPr="00DB3ED1">
          <w:rPr>
            <w:rStyle w:val="Hyperlink"/>
            <w:noProof/>
            <w:lang w:val="sv-SE"/>
          </w:rPr>
          <w:t>7.2.1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Tollgate 2 – Design Approved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B81992" w14:textId="22F9345E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4" w:history="1">
        <w:r w:rsidRPr="00DB3ED1">
          <w:rPr>
            <w:rStyle w:val="Hyperlink"/>
            <w:noProof/>
            <w:lang w:val="sv-SE"/>
          </w:rPr>
          <w:t>7.3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FAS 3 –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B9AD08" w14:textId="2D028AEF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5" w:history="1">
        <w:r w:rsidRPr="00DB3ED1">
          <w:rPr>
            <w:rStyle w:val="Hyperlink"/>
            <w:noProof/>
          </w:rPr>
          <w:t>7.3.1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</w:rPr>
          <w:t>Tollgate 3 – Accept &amp;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30188D" w14:textId="5F164847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6" w:history="1">
        <w:r w:rsidRPr="00DB3ED1">
          <w:rPr>
            <w:rStyle w:val="Hyperlink"/>
            <w:noProof/>
            <w:lang w:val="sv-SE"/>
          </w:rPr>
          <w:t>7.4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FAS 4 – 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2A8A72" w14:textId="4474776B" w:rsidR="009D3F33" w:rsidRDefault="009D3F33">
      <w:pPr>
        <w:pStyle w:val="TOC3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7" w:history="1">
        <w:r w:rsidRPr="00DB3ED1">
          <w:rPr>
            <w:rStyle w:val="Hyperlink"/>
            <w:noProof/>
            <w:lang w:val="sv-SE"/>
          </w:rPr>
          <w:t>7.4.1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Tollgate 4 – Ownership 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0E4494" w14:textId="4239A3E5" w:rsidR="009D3F33" w:rsidRDefault="009D3F33">
      <w:pPr>
        <w:pStyle w:val="TOC2"/>
        <w:rPr>
          <w:rFonts w:eastAsiaTheme="minorEastAsia"/>
          <w:noProof/>
          <w:kern w:val="2"/>
          <w:sz w:val="24"/>
          <w:szCs w:val="24"/>
          <w:lang w:val="sv-SE" w:eastAsia="sv-SE"/>
          <w14:ligatures w14:val="standardContextual"/>
        </w:rPr>
      </w:pPr>
      <w:hyperlink w:anchor="_Toc224296628" w:history="1">
        <w:r w:rsidRPr="00DB3ED1">
          <w:rPr>
            <w:rStyle w:val="Hyperlink"/>
            <w:noProof/>
            <w:lang w:val="sv-SE"/>
          </w:rPr>
          <w:t>7.5</w:t>
        </w:r>
        <w:r>
          <w:rPr>
            <w:rFonts w:eastAsiaTheme="minorEastAsia"/>
            <w:noProof/>
            <w:kern w:val="2"/>
            <w:sz w:val="24"/>
            <w:szCs w:val="24"/>
            <w:lang w:val="sv-SE" w:eastAsia="sv-SE"/>
            <w14:ligatures w14:val="standardContextual"/>
          </w:rPr>
          <w:tab/>
        </w:r>
        <w:r w:rsidRPr="00DB3ED1">
          <w:rPr>
            <w:rStyle w:val="Hyperlink"/>
            <w:noProof/>
            <w:lang w:val="sv-SE"/>
          </w:rPr>
          <w:t>Fast Track och Emergency-flöden (AM)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324E70" w14:textId="1269C3B3" w:rsidR="00AB25D6" w:rsidRDefault="00297B8B" w:rsidP="007F43B9">
      <w:pPr>
        <w:pStyle w:val="BodyText"/>
      </w:pPr>
      <w:r>
        <w:rPr>
          <w:b/>
          <w:color w:val="000000"/>
          <w:sz w:val="24"/>
        </w:rPr>
        <w:fldChar w:fldCharType="end"/>
      </w:r>
    </w:p>
    <w:p w14:paraId="7EF7E6C4" w14:textId="77777777" w:rsidR="001D6DE1" w:rsidRPr="001D6DE1" w:rsidRDefault="001D6DE1" w:rsidP="001D6DE1">
      <w:pPr>
        <w:pStyle w:val="SectionTitle"/>
        <w:rPr>
          <w:sz w:val="32"/>
          <w:szCs w:val="32"/>
        </w:rPr>
      </w:pPr>
      <w:r w:rsidRPr="001D6DE1">
        <w:rPr>
          <w:sz w:val="32"/>
          <w:szCs w:val="32"/>
        </w:rPr>
        <w:t>Appendix</w:t>
      </w:r>
      <w:r>
        <w:rPr>
          <w:sz w:val="32"/>
          <w:szCs w:val="32"/>
        </w:rPr>
        <w:t xml:space="preserve"> A</w:t>
      </w:r>
      <w:r w:rsidRPr="001D6DE1">
        <w:rPr>
          <w:sz w:val="32"/>
          <w:szCs w:val="32"/>
        </w:rPr>
        <w:t xml:space="preserve"> - </w:t>
      </w:r>
      <w:proofErr w:type="spellStart"/>
      <w:r w:rsidRPr="001D6DE1">
        <w:rPr>
          <w:sz w:val="32"/>
          <w:szCs w:val="32"/>
        </w:rPr>
        <w:t>Definitioner</w:t>
      </w:r>
      <w:proofErr w:type="spellEnd"/>
    </w:p>
    <w:p w14:paraId="075CE35E" w14:textId="77777777" w:rsidR="001D6DE1" w:rsidRPr="00AE694E" w:rsidRDefault="001D6DE1" w:rsidP="007F43B9">
      <w:pPr>
        <w:pStyle w:val="BodyText"/>
      </w:pPr>
    </w:p>
    <w:p w14:paraId="118B51DC" w14:textId="77777777" w:rsidR="00437CDB" w:rsidRDefault="00437CDB">
      <w:pPr>
        <w:spacing w:after="160" w:line="259" w:lineRule="auto"/>
        <w:rPr>
          <w:rFonts w:asciiTheme="majorHAnsi" w:eastAsiaTheme="majorEastAsia" w:hAnsiTheme="majorHAnsi" w:cstheme="majorBidi"/>
          <w:color w:val="000000" w:themeColor="text1"/>
          <w:sz w:val="48"/>
          <w:szCs w:val="32"/>
        </w:rPr>
      </w:pPr>
      <w:bookmarkStart w:id="2" w:name="_Toc54966014"/>
      <w:bookmarkStart w:id="3" w:name="_Toc54966127"/>
      <w:r>
        <w:br w:type="page"/>
      </w:r>
    </w:p>
    <w:p w14:paraId="28D02E0E" w14:textId="77777777" w:rsidR="0068333A" w:rsidRDefault="000A27C7" w:rsidP="00413EE3">
      <w:pPr>
        <w:pStyle w:val="Heading1"/>
      </w:pPr>
      <w:bookmarkStart w:id="4" w:name="_Toc224296586"/>
      <w:r>
        <w:lastRenderedPageBreak/>
        <w:t>CGI Augmented Application Services (AAS)</w:t>
      </w:r>
      <w:bookmarkEnd w:id="4"/>
      <w:r w:rsidR="0068333A" w:rsidRPr="00AE694E">
        <w:t xml:space="preserve"> </w:t>
      </w:r>
      <w:bookmarkEnd w:id="2"/>
      <w:bookmarkEnd w:id="3"/>
    </w:p>
    <w:p w14:paraId="55838D5A" w14:textId="5BEC8BA3" w:rsidR="007B0682" w:rsidRPr="007B0682" w:rsidRDefault="00CA78A6" w:rsidP="007B0682">
      <w:pPr>
        <w:pStyle w:val="BodyText"/>
      </w:pPr>
      <w:r>
        <w:rPr>
          <w:noProof/>
        </w:rPr>
        <w:drawing>
          <wp:inline distT="0" distB="0" distL="0" distR="0" wp14:anchorId="7ACAD620" wp14:editId="1CB5DB30">
            <wp:extent cx="6257925" cy="4171950"/>
            <wp:effectExtent l="0" t="0" r="9525" b="0"/>
            <wp:docPr id="18478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8D5D" w14:textId="77777777" w:rsidR="0068333A" w:rsidRPr="00AE694E" w:rsidRDefault="000A27C7" w:rsidP="00CC6F2A">
      <w:pPr>
        <w:pStyle w:val="Heading2"/>
      </w:pPr>
      <w:bookmarkStart w:id="5" w:name="_Toc54966015"/>
      <w:bookmarkStart w:id="6" w:name="_Toc54966128"/>
      <w:bookmarkStart w:id="7" w:name="_Toc224296587"/>
      <w:proofErr w:type="spellStart"/>
      <w:r>
        <w:t>Syfte</w:t>
      </w:r>
      <w:bookmarkEnd w:id="7"/>
      <w:proofErr w:type="spellEnd"/>
      <w:r w:rsidR="0068333A" w:rsidRPr="00AE694E">
        <w:t xml:space="preserve"> </w:t>
      </w:r>
      <w:bookmarkEnd w:id="5"/>
      <w:bookmarkEnd w:id="6"/>
    </w:p>
    <w:p w14:paraId="5285F031" w14:textId="77777777" w:rsidR="000A27C7" w:rsidRPr="000A27C7" w:rsidRDefault="000A27C7" w:rsidP="000A27C7">
      <w:pPr>
        <w:spacing w:after="0"/>
        <w:rPr>
          <w:lang w:val="sv-SE"/>
        </w:rPr>
      </w:pPr>
      <w:bookmarkStart w:id="8" w:name="_Toc54966016"/>
      <w:bookmarkStart w:id="9" w:name="_Toc54966129"/>
      <w:r w:rsidRPr="000A27C7">
        <w:rPr>
          <w:lang w:val="sv-SE"/>
        </w:rPr>
        <w:t xml:space="preserve">CGI </w:t>
      </w:r>
      <w:proofErr w:type="spellStart"/>
      <w:r w:rsidRPr="000A27C7">
        <w:rPr>
          <w:lang w:val="sv-SE"/>
        </w:rPr>
        <w:t>Augmented</w:t>
      </w:r>
      <w:proofErr w:type="spellEnd"/>
      <w:r w:rsidRPr="000A27C7">
        <w:rPr>
          <w:lang w:val="sv-SE"/>
        </w:rPr>
        <w:t xml:space="preserve"> Application Services (AAS) är ett AI-</w:t>
      </w:r>
      <w:proofErr w:type="spellStart"/>
      <w:r w:rsidRPr="000A27C7">
        <w:rPr>
          <w:lang w:val="sv-SE"/>
        </w:rPr>
        <w:t>enabled</w:t>
      </w:r>
      <w:proofErr w:type="spellEnd"/>
      <w:r w:rsidRPr="000A27C7">
        <w:rPr>
          <w:lang w:val="sv-SE"/>
        </w:rPr>
        <w:t xml:space="preserve"> operating </w:t>
      </w:r>
      <w:proofErr w:type="spellStart"/>
      <w:r w:rsidRPr="000A27C7">
        <w:rPr>
          <w:lang w:val="sv-SE"/>
        </w:rPr>
        <w:t>framework</w:t>
      </w:r>
      <w:proofErr w:type="spellEnd"/>
      <w:r w:rsidRPr="000A27C7">
        <w:rPr>
          <w:lang w:val="sv-SE"/>
        </w:rPr>
        <w:t xml:space="preserve"> för styrning och genomförande av modern Application Service </w:t>
      </w:r>
      <w:proofErr w:type="spellStart"/>
      <w:r w:rsidRPr="000A27C7">
        <w:rPr>
          <w:lang w:val="sv-SE"/>
        </w:rPr>
        <w:t>delivery</w:t>
      </w:r>
      <w:proofErr w:type="spellEnd"/>
      <w:r w:rsidRPr="000A27C7">
        <w:rPr>
          <w:lang w:val="sv-SE"/>
        </w:rPr>
        <w:t xml:space="preserve"> i större organisationer.</w:t>
      </w:r>
    </w:p>
    <w:p w14:paraId="775C659C" w14:textId="77777777" w:rsidR="000A27C7" w:rsidRPr="000A27C7" w:rsidRDefault="000A27C7" w:rsidP="000A27C7">
      <w:pPr>
        <w:spacing w:after="0"/>
        <w:rPr>
          <w:lang w:val="sv-SE"/>
        </w:rPr>
      </w:pPr>
    </w:p>
    <w:p w14:paraId="2EB2FB66" w14:textId="77777777" w:rsid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Ramverket etablerar en strukturerad och kontrollerad modell för hur AI används för att förstärka, inte ersätta, etablerade leverans- och förvaltningsprocesser.</w:t>
      </w:r>
    </w:p>
    <w:p w14:paraId="1E0C00EB" w14:textId="77777777" w:rsidR="005871A9" w:rsidRPr="000A27C7" w:rsidRDefault="005871A9" w:rsidP="000A27C7">
      <w:pPr>
        <w:spacing w:after="0"/>
        <w:rPr>
          <w:lang w:val="sv-SE"/>
        </w:rPr>
      </w:pPr>
    </w:p>
    <w:p w14:paraId="236336EC" w14:textId="77777777" w:rsidR="008E6C6D" w:rsidRPr="005871A9" w:rsidRDefault="009D3F33">
      <w:pPr>
        <w:rPr>
          <w:lang w:val="sv-SE"/>
        </w:rPr>
      </w:pPr>
      <w:r w:rsidRPr="005871A9">
        <w:rPr>
          <w:b/>
          <w:lang w:val="sv-SE"/>
        </w:rPr>
        <w:t>AAS i korthet (60 sekunder)</w:t>
      </w:r>
    </w:p>
    <w:p w14:paraId="303EBE6C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 xml:space="preserve">AAS är ett AI-operating </w:t>
      </w:r>
      <w:proofErr w:type="spellStart"/>
      <w:r w:rsidRPr="005871A9">
        <w:rPr>
          <w:lang w:val="sv-SE"/>
        </w:rPr>
        <w:t>layer</w:t>
      </w:r>
      <w:proofErr w:type="spellEnd"/>
      <w:r w:rsidRPr="005871A9">
        <w:rPr>
          <w:lang w:val="sv-SE"/>
        </w:rPr>
        <w:t xml:space="preserve"> för Application Services som gör AI-accelerering styrbar, revisionsbar och säker i större organisationer.</w:t>
      </w:r>
    </w:p>
    <w:p w14:paraId="721C0208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AAS ersätter inte befintliga ramverk (</w:t>
      </w:r>
      <w:proofErr w:type="spellStart"/>
      <w:r w:rsidRPr="005871A9">
        <w:rPr>
          <w:lang w:val="sv-SE"/>
        </w:rPr>
        <w:t>SAFe</w:t>
      </w:r>
      <w:proofErr w:type="spellEnd"/>
      <w:r w:rsidRPr="005871A9">
        <w:rPr>
          <w:lang w:val="sv-SE"/>
        </w:rPr>
        <w:t>/</w:t>
      </w:r>
      <w:proofErr w:type="spellStart"/>
      <w:r w:rsidRPr="005871A9">
        <w:rPr>
          <w:lang w:val="sv-SE"/>
        </w:rPr>
        <w:t>DevOps</w:t>
      </w:r>
      <w:proofErr w:type="spellEnd"/>
      <w:r w:rsidRPr="005871A9">
        <w:rPr>
          <w:lang w:val="sv-SE"/>
        </w:rPr>
        <w:t>/ITIL/ALM) utan lägger ett gemensamt kontrollkontrakt ovanpå dem.</w:t>
      </w:r>
    </w:p>
    <w:p w14:paraId="3786F414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AAS skiljer ut sig genom tre saker:</w:t>
      </w:r>
    </w:p>
    <w:p w14:paraId="4F4E70D1" w14:textId="29B9EF61" w:rsidR="008E6C6D" w:rsidRPr="005871A9" w:rsidRDefault="009D3F33" w:rsidP="008A06E8">
      <w:pPr>
        <w:pStyle w:val="ListParagraph"/>
        <w:numPr>
          <w:ilvl w:val="0"/>
          <w:numId w:val="114"/>
        </w:numPr>
        <w:rPr>
          <w:lang w:val="sv-SE"/>
        </w:rPr>
      </w:pPr>
      <w:r w:rsidRPr="005871A9">
        <w:rPr>
          <w:lang w:val="sv-SE"/>
        </w:rPr>
        <w:t>AI används som en formellt beslutad nivå (0–3), inte ad hoc.</w:t>
      </w:r>
    </w:p>
    <w:p w14:paraId="0F4ADBB1" w14:textId="5857EB63" w:rsidR="008E6C6D" w:rsidRPr="005871A9" w:rsidRDefault="009D3F33" w:rsidP="008A06E8">
      <w:pPr>
        <w:pStyle w:val="ListParagraph"/>
        <w:numPr>
          <w:ilvl w:val="0"/>
          <w:numId w:val="114"/>
        </w:numPr>
        <w:rPr>
          <w:lang w:val="sv-SE"/>
        </w:rPr>
      </w:pPr>
      <w:proofErr w:type="spellStart"/>
      <w:r w:rsidRPr="005871A9">
        <w:rPr>
          <w:lang w:val="sv-SE"/>
        </w:rPr>
        <w:t>Value</w:t>
      </w:r>
      <w:proofErr w:type="spellEnd"/>
      <w:r w:rsidRPr="005871A9">
        <w:rPr>
          <w:lang w:val="sv-SE"/>
        </w:rPr>
        <w:t xml:space="preserve"> </w:t>
      </w:r>
      <w:proofErr w:type="spellStart"/>
      <w:r w:rsidRPr="005871A9">
        <w:rPr>
          <w:lang w:val="sv-SE"/>
        </w:rPr>
        <w:t>Spine</w:t>
      </w:r>
      <w:proofErr w:type="spellEnd"/>
      <w:r w:rsidRPr="005871A9">
        <w:rPr>
          <w:lang w:val="sv-SE"/>
        </w:rPr>
        <w:t xml:space="preserve"> (</w:t>
      </w:r>
      <w:proofErr w:type="spellStart"/>
      <w:r w:rsidRPr="005871A9">
        <w:rPr>
          <w:lang w:val="sv-SE"/>
        </w:rPr>
        <w:t>Outcome</w:t>
      </w:r>
      <w:proofErr w:type="spellEnd"/>
      <w:r w:rsidRPr="005871A9">
        <w:rPr>
          <w:lang w:val="sv-SE"/>
        </w:rPr>
        <w:t xml:space="preserve"> → Epic → Story → Test) skapar spårbarhet från affärseffekt till verifierad leverans.</w:t>
      </w:r>
    </w:p>
    <w:p w14:paraId="45DAE001" w14:textId="3FEE0776" w:rsidR="008E6C6D" w:rsidRPr="005871A9" w:rsidRDefault="009D3F33" w:rsidP="008A06E8">
      <w:pPr>
        <w:pStyle w:val="ListParagraph"/>
        <w:numPr>
          <w:ilvl w:val="0"/>
          <w:numId w:val="114"/>
        </w:numPr>
        <w:rPr>
          <w:lang w:val="sv-SE"/>
        </w:rPr>
      </w:pPr>
      <w:r w:rsidRPr="005871A9">
        <w:rPr>
          <w:lang w:val="sv-SE"/>
        </w:rPr>
        <w:t xml:space="preserve">Human </w:t>
      </w:r>
      <w:proofErr w:type="spellStart"/>
      <w:r w:rsidRPr="005871A9">
        <w:rPr>
          <w:lang w:val="sv-SE"/>
        </w:rPr>
        <w:t>Mandate</w:t>
      </w:r>
      <w:proofErr w:type="spellEnd"/>
      <w:r w:rsidRPr="005871A9">
        <w:rPr>
          <w:lang w:val="sv-SE"/>
        </w:rPr>
        <w:t>: en människa äger alltid riskacceptans och releasebeslut; AI kan aldrig vara ansvarsbärare.</w:t>
      </w:r>
    </w:p>
    <w:p w14:paraId="78D063DF" w14:textId="77777777" w:rsidR="008E6C6D" w:rsidRDefault="009D3F33">
      <w:pPr>
        <w:rPr>
          <w:lang w:val="sv-SE"/>
        </w:rPr>
      </w:pPr>
      <w:r w:rsidRPr="005871A9">
        <w:rPr>
          <w:lang w:val="sv-SE"/>
        </w:rPr>
        <w:lastRenderedPageBreak/>
        <w:t xml:space="preserve">Resultatet är snabbare leverans utan att tappa kontroll: tydlig riskstyrning, </w:t>
      </w:r>
      <w:proofErr w:type="spellStart"/>
      <w:r w:rsidRPr="005871A9">
        <w:rPr>
          <w:lang w:val="sv-SE"/>
        </w:rPr>
        <w:t>återspårbarhet</w:t>
      </w:r>
      <w:proofErr w:type="spellEnd"/>
      <w:r w:rsidRPr="005871A9">
        <w:rPr>
          <w:lang w:val="sv-SE"/>
        </w:rPr>
        <w:t xml:space="preserve"> och reproducerbarhet proportionerligt mot vald nivå.</w:t>
      </w:r>
    </w:p>
    <w:p w14:paraId="1097DF40" w14:textId="298E4DA7" w:rsidR="00155423" w:rsidRPr="00155423" w:rsidRDefault="00155423">
      <w:pPr>
        <w:rPr>
          <w:lang w:val="sv-SE"/>
        </w:rPr>
      </w:pPr>
      <w:r w:rsidRPr="00155423">
        <w:rPr>
          <w:lang w:val="sv-SE"/>
        </w:rPr>
        <w:t xml:space="preserve">I vissa situationer kan organisationer behöva möjliggöra snabb experimentering med AI eller nya lösningsalternativ. AAS stödjer detta genom att tillåta kontrollerad experimentering inom definierade </w:t>
      </w:r>
      <w:proofErr w:type="spellStart"/>
      <w:r w:rsidRPr="00155423">
        <w:rPr>
          <w:lang w:val="sv-SE"/>
        </w:rPr>
        <w:t>arkitekturella</w:t>
      </w:r>
      <w:proofErr w:type="spellEnd"/>
      <w:r w:rsidRPr="00155423">
        <w:rPr>
          <w:lang w:val="sv-SE"/>
        </w:rPr>
        <w:t xml:space="preserve"> gränser utan att kompromissa med stabila systemdelar.</w:t>
      </w:r>
    </w:p>
    <w:p w14:paraId="6D945639" w14:textId="77777777" w:rsidR="000A27C7" w:rsidRPr="000A27C7" w:rsidRDefault="000A27C7" w:rsidP="000A27C7">
      <w:pPr>
        <w:spacing w:after="0"/>
        <w:rPr>
          <w:lang w:val="sv-SE"/>
        </w:rPr>
      </w:pPr>
    </w:p>
    <w:p w14:paraId="6EBCBE6B" w14:textId="77777777" w:rsidR="000A27C7" w:rsidRPr="00AA4C36" w:rsidRDefault="000A27C7" w:rsidP="000A27C7">
      <w:pPr>
        <w:spacing w:after="0"/>
        <w:rPr>
          <w:lang w:val="sv-SE"/>
        </w:rPr>
      </w:pPr>
      <w:r w:rsidRPr="00AA4C36">
        <w:rPr>
          <w:lang w:val="sv-SE"/>
        </w:rPr>
        <w:t>AAS syftar till att:</w:t>
      </w:r>
    </w:p>
    <w:p w14:paraId="59E1F67F" w14:textId="77777777" w:rsidR="000A27C7" w:rsidRPr="00AA4C36" w:rsidRDefault="000A27C7" w:rsidP="008A06E8">
      <w:pPr>
        <w:pStyle w:val="ListParagraph"/>
        <w:numPr>
          <w:ilvl w:val="0"/>
          <w:numId w:val="93"/>
        </w:numPr>
        <w:spacing w:after="0" w:line="259" w:lineRule="auto"/>
        <w:rPr>
          <w:lang w:val="sv-SE"/>
        </w:rPr>
      </w:pPr>
      <w:r w:rsidRPr="00AA4C36">
        <w:rPr>
          <w:lang w:val="sv-SE"/>
        </w:rPr>
        <w:t>Säkerställa att affärsvärde definieras och mäts innan teknisk implementation påbörjas</w:t>
      </w:r>
    </w:p>
    <w:p w14:paraId="4CBA4811" w14:textId="77777777" w:rsidR="000A27C7" w:rsidRPr="00AA4C36" w:rsidRDefault="000A27C7" w:rsidP="008A06E8">
      <w:pPr>
        <w:pStyle w:val="ListParagraph"/>
        <w:numPr>
          <w:ilvl w:val="0"/>
          <w:numId w:val="93"/>
        </w:numPr>
        <w:spacing w:after="0" w:line="259" w:lineRule="auto"/>
        <w:rPr>
          <w:lang w:val="sv-SE"/>
        </w:rPr>
      </w:pPr>
      <w:r w:rsidRPr="00AA4C36">
        <w:rPr>
          <w:lang w:val="sv-SE"/>
        </w:rPr>
        <w:t>Integrera AI i Application Services på ett styrt, riskbaserat och revisionsbart sätt</w:t>
      </w:r>
    </w:p>
    <w:p w14:paraId="216B9D87" w14:textId="77777777" w:rsidR="000A27C7" w:rsidRPr="00AA4C36" w:rsidRDefault="000A27C7" w:rsidP="008A06E8">
      <w:pPr>
        <w:pStyle w:val="ListParagraph"/>
        <w:numPr>
          <w:ilvl w:val="0"/>
          <w:numId w:val="93"/>
        </w:numPr>
        <w:spacing w:after="0" w:line="259" w:lineRule="auto"/>
        <w:rPr>
          <w:lang w:val="sv-SE"/>
        </w:rPr>
      </w:pPr>
      <w:r w:rsidRPr="00AA4C36">
        <w:rPr>
          <w:lang w:val="sv-SE"/>
        </w:rPr>
        <w:t>Skydda arkitektur, kvalitet och säkerhet vid ökad automatisering</w:t>
      </w:r>
    </w:p>
    <w:p w14:paraId="3887065B" w14:textId="77777777" w:rsidR="000A27C7" w:rsidRPr="00AA4C36" w:rsidRDefault="000A27C7" w:rsidP="008A06E8">
      <w:pPr>
        <w:pStyle w:val="ListParagraph"/>
        <w:numPr>
          <w:ilvl w:val="0"/>
          <w:numId w:val="93"/>
        </w:numPr>
        <w:spacing w:after="0" w:line="259" w:lineRule="auto"/>
        <w:rPr>
          <w:lang w:val="sv-SE"/>
        </w:rPr>
      </w:pPr>
      <w:r w:rsidRPr="00AA4C36">
        <w:rPr>
          <w:lang w:val="sv-SE"/>
        </w:rPr>
        <w:t>Skapa full spårbarhet mellan affärsmål, förändring och levererad funktion</w:t>
      </w:r>
    </w:p>
    <w:p w14:paraId="2F0BA162" w14:textId="77777777" w:rsidR="000A27C7" w:rsidRPr="00AA4C36" w:rsidRDefault="000A27C7" w:rsidP="008A06E8">
      <w:pPr>
        <w:pStyle w:val="ListParagraph"/>
        <w:numPr>
          <w:ilvl w:val="0"/>
          <w:numId w:val="93"/>
        </w:numPr>
        <w:spacing w:after="0" w:line="259" w:lineRule="auto"/>
        <w:rPr>
          <w:lang w:val="sv-SE"/>
        </w:rPr>
      </w:pPr>
      <w:r w:rsidRPr="00AA4C36">
        <w:rPr>
          <w:lang w:val="sv-SE"/>
        </w:rPr>
        <w:t>Säkerställa tydligt mänskligt ansvar oavsett grad av AI-användning</w:t>
      </w:r>
    </w:p>
    <w:p w14:paraId="6C3AFBA6" w14:textId="77777777" w:rsidR="000A27C7" w:rsidRPr="000A27C7" w:rsidRDefault="000A27C7" w:rsidP="000A27C7">
      <w:pPr>
        <w:spacing w:after="0"/>
        <w:rPr>
          <w:lang w:val="sv-SE"/>
        </w:rPr>
      </w:pPr>
    </w:p>
    <w:p w14:paraId="2DD50159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 xml:space="preserve">AAS är inte en ny </w:t>
      </w:r>
      <w:proofErr w:type="spellStart"/>
      <w:r w:rsidRPr="000A27C7">
        <w:rPr>
          <w:lang w:val="sv-SE"/>
        </w:rPr>
        <w:t>agil</w:t>
      </w:r>
      <w:proofErr w:type="spellEnd"/>
      <w:r w:rsidRPr="000A27C7">
        <w:rPr>
          <w:lang w:val="sv-SE"/>
        </w:rPr>
        <w:t xml:space="preserve"> metod och ersätter inte befintliga ALM-, </w:t>
      </w:r>
      <w:proofErr w:type="spellStart"/>
      <w:r w:rsidRPr="000A27C7">
        <w:rPr>
          <w:lang w:val="sv-SE"/>
        </w:rPr>
        <w:t>DevOps</w:t>
      </w:r>
      <w:proofErr w:type="spellEnd"/>
      <w:r w:rsidRPr="000A27C7">
        <w:rPr>
          <w:lang w:val="sv-SE"/>
        </w:rPr>
        <w:t>- eller ITIL-processer.</w:t>
      </w:r>
      <w:r w:rsidR="00AA4C36">
        <w:rPr>
          <w:lang w:val="sv-SE"/>
        </w:rPr>
        <w:t xml:space="preserve"> </w:t>
      </w:r>
      <w:proofErr w:type="gramStart"/>
      <w:r w:rsidRPr="000A27C7">
        <w:rPr>
          <w:lang w:val="sv-SE"/>
        </w:rPr>
        <w:t>Istället</w:t>
      </w:r>
      <w:proofErr w:type="gramEnd"/>
      <w:r w:rsidRPr="000A27C7">
        <w:rPr>
          <w:lang w:val="sv-SE"/>
        </w:rPr>
        <w:t xml:space="preserve"> fungerar ramverket som ett AI-operating </w:t>
      </w:r>
      <w:proofErr w:type="spellStart"/>
      <w:r w:rsidRPr="000A27C7">
        <w:rPr>
          <w:lang w:val="sv-SE"/>
        </w:rPr>
        <w:t>layer</w:t>
      </w:r>
      <w:proofErr w:type="spellEnd"/>
      <w:r w:rsidRPr="000A27C7">
        <w:rPr>
          <w:lang w:val="sv-SE"/>
        </w:rPr>
        <w:t xml:space="preserve"> ovanpå etablerade leveransmodeller och stärker dem med:</w:t>
      </w:r>
    </w:p>
    <w:p w14:paraId="5FA1787D" w14:textId="77777777" w:rsidR="000A27C7" w:rsidRDefault="000A27C7" w:rsidP="00FE10D2">
      <w:pPr>
        <w:pStyle w:val="ListParagraph"/>
        <w:numPr>
          <w:ilvl w:val="0"/>
          <w:numId w:val="7"/>
        </w:numPr>
        <w:spacing w:after="0" w:line="259" w:lineRule="auto"/>
        <w:ind w:left="720"/>
      </w:pPr>
      <w:proofErr w:type="spellStart"/>
      <w:r>
        <w:t>Strukturerad</w:t>
      </w:r>
      <w:proofErr w:type="spellEnd"/>
      <w:r>
        <w:t xml:space="preserve"> AI-governance</w:t>
      </w:r>
    </w:p>
    <w:p w14:paraId="50984659" w14:textId="77777777" w:rsidR="000A27C7" w:rsidRDefault="000A27C7" w:rsidP="00FE10D2">
      <w:pPr>
        <w:pStyle w:val="ListParagraph"/>
        <w:numPr>
          <w:ilvl w:val="0"/>
          <w:numId w:val="7"/>
        </w:numPr>
        <w:spacing w:after="0" w:line="259" w:lineRule="auto"/>
        <w:ind w:left="720"/>
      </w:pPr>
      <w:proofErr w:type="spellStart"/>
      <w:r>
        <w:t>Nivåbaserad</w:t>
      </w:r>
      <w:proofErr w:type="spellEnd"/>
      <w:r>
        <w:t xml:space="preserve"> automation</w:t>
      </w:r>
    </w:p>
    <w:p w14:paraId="7CCFB698" w14:textId="77777777" w:rsidR="000A27C7" w:rsidRDefault="000A27C7" w:rsidP="00FE10D2">
      <w:pPr>
        <w:pStyle w:val="ListParagraph"/>
        <w:numPr>
          <w:ilvl w:val="0"/>
          <w:numId w:val="7"/>
        </w:numPr>
        <w:spacing w:after="0" w:line="259" w:lineRule="auto"/>
        <w:ind w:left="720"/>
      </w:pPr>
      <w:proofErr w:type="spellStart"/>
      <w:r>
        <w:t>Integrerad</w:t>
      </w:r>
      <w:proofErr w:type="spellEnd"/>
      <w:r>
        <w:t xml:space="preserve"> </w:t>
      </w:r>
      <w:proofErr w:type="spellStart"/>
      <w:r>
        <w:t>kvalitetssäkring</w:t>
      </w:r>
      <w:proofErr w:type="spellEnd"/>
    </w:p>
    <w:p w14:paraId="479CE57F" w14:textId="77777777" w:rsidR="000A27C7" w:rsidRDefault="000A27C7" w:rsidP="00FE10D2">
      <w:pPr>
        <w:pStyle w:val="ListParagraph"/>
        <w:numPr>
          <w:ilvl w:val="0"/>
          <w:numId w:val="7"/>
        </w:numPr>
        <w:spacing w:after="0" w:line="259" w:lineRule="auto"/>
        <w:ind w:left="720"/>
      </w:pPr>
      <w:proofErr w:type="spellStart"/>
      <w:r>
        <w:t>Reproducerbarhet</w:t>
      </w:r>
      <w:proofErr w:type="spellEnd"/>
      <w:r>
        <w:t xml:space="preserve"> och </w:t>
      </w:r>
      <w:proofErr w:type="spellStart"/>
      <w:r>
        <w:t>spårbarhet</w:t>
      </w:r>
      <w:proofErr w:type="spellEnd"/>
    </w:p>
    <w:p w14:paraId="691D11C6" w14:textId="77777777" w:rsidR="000A27C7" w:rsidRDefault="000A27C7" w:rsidP="00FE10D2">
      <w:pPr>
        <w:pStyle w:val="ListParagraph"/>
        <w:numPr>
          <w:ilvl w:val="0"/>
          <w:numId w:val="7"/>
        </w:numPr>
        <w:spacing w:after="0" w:line="259" w:lineRule="auto"/>
        <w:ind w:left="720"/>
        <w:rPr>
          <w:lang w:val="sv-SE"/>
        </w:rPr>
      </w:pPr>
      <w:r w:rsidRPr="000A27C7">
        <w:rPr>
          <w:lang w:val="sv-SE"/>
        </w:rPr>
        <w:t>Risk- och ansvarsfördelning anpassad till AI-användning</w:t>
      </w:r>
    </w:p>
    <w:p w14:paraId="486F209F" w14:textId="77777777" w:rsidR="005871A9" w:rsidRPr="000A27C7" w:rsidRDefault="005871A9" w:rsidP="005871A9">
      <w:pPr>
        <w:pStyle w:val="ListParagraph"/>
        <w:spacing w:after="0" w:line="259" w:lineRule="auto"/>
        <w:rPr>
          <w:lang w:val="sv-SE"/>
        </w:rPr>
      </w:pPr>
    </w:p>
    <w:p w14:paraId="1B3FD490" w14:textId="77777777" w:rsidR="008E6C6D" w:rsidRPr="005871A9" w:rsidRDefault="009D3F33">
      <w:pPr>
        <w:rPr>
          <w:lang w:val="sv-SE"/>
        </w:rPr>
      </w:pPr>
      <w:r w:rsidRPr="005871A9">
        <w:rPr>
          <w:b/>
          <w:lang w:val="sv-SE"/>
        </w:rPr>
        <w:t>Accelerator-agnostisk design</w:t>
      </w:r>
    </w:p>
    <w:p w14:paraId="7ACA66E9" w14:textId="6788934C" w:rsidR="008E6C6D" w:rsidRPr="005871A9" w:rsidRDefault="009D3F33">
      <w:pPr>
        <w:rPr>
          <w:lang w:val="sv-SE"/>
        </w:rPr>
      </w:pPr>
      <w:r w:rsidRPr="005871A9">
        <w:rPr>
          <w:lang w:val="sv-SE"/>
        </w:rPr>
        <w:t>AAS är avsiktligt accelerator-agnostiskt. Ramverket styr inte vilken AI-metod eller vilket agentramverk som används (</w:t>
      </w:r>
      <w:proofErr w:type="gramStart"/>
      <w:r w:rsidRPr="005871A9">
        <w:rPr>
          <w:lang w:val="sv-SE"/>
        </w:rPr>
        <w:t>t.ex.</w:t>
      </w:r>
      <w:proofErr w:type="gramEnd"/>
      <w:r w:rsidRPr="005871A9">
        <w:rPr>
          <w:lang w:val="sv-SE"/>
        </w:rPr>
        <w:t xml:space="preserve"> BMAD, co</w:t>
      </w:r>
      <w:r w:rsidR="005871A9">
        <w:rPr>
          <w:lang w:val="sv-SE"/>
        </w:rPr>
        <w:t>-</w:t>
      </w:r>
      <w:r w:rsidRPr="005871A9">
        <w:rPr>
          <w:lang w:val="sv-SE"/>
        </w:rPr>
        <w:t>pilots eller egna prompt-/agentbibliotek).</w:t>
      </w:r>
    </w:p>
    <w:p w14:paraId="41DAE73D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 xml:space="preserve">AAS styr hur en accelerator får användas i </w:t>
      </w:r>
      <w:proofErr w:type="spellStart"/>
      <w:r w:rsidRPr="005871A9">
        <w:rPr>
          <w:lang w:val="sv-SE"/>
        </w:rPr>
        <w:t>enterprise-kontekst</w:t>
      </w:r>
      <w:proofErr w:type="spellEnd"/>
      <w:r w:rsidRPr="005871A9">
        <w:rPr>
          <w:lang w:val="sv-SE"/>
        </w:rPr>
        <w:t>: spårbarhet, granskningskrav, reproducerbarhet, testbarhet och riskacceptans.</w:t>
      </w:r>
    </w:p>
    <w:p w14:paraId="60BDEFF2" w14:textId="26D8D5A3" w:rsidR="000A27C7" w:rsidRPr="000A27C7" w:rsidRDefault="009D3F33" w:rsidP="005871A9">
      <w:pPr>
        <w:rPr>
          <w:lang w:val="sv-SE"/>
        </w:rPr>
      </w:pPr>
      <w:r w:rsidRPr="005871A9">
        <w:rPr>
          <w:lang w:val="sv-SE"/>
        </w:rPr>
        <w:t xml:space="preserve">Det innebär att en accelerator kan bytas ut eller uppdateras utan att </w:t>
      </w:r>
      <w:proofErr w:type="spellStart"/>
      <w:r w:rsidRPr="005871A9">
        <w:rPr>
          <w:lang w:val="sv-SE"/>
        </w:rPr>
        <w:t>governance</w:t>
      </w:r>
      <w:proofErr w:type="spellEnd"/>
      <w:r w:rsidRPr="005871A9">
        <w:rPr>
          <w:lang w:val="sv-SE"/>
        </w:rPr>
        <w:t>-strukturen ändras</w:t>
      </w:r>
      <w:r w:rsidR="005871A9">
        <w:rPr>
          <w:lang w:val="sv-SE"/>
        </w:rPr>
        <w:t xml:space="preserve">, </w:t>
      </w:r>
      <w:r w:rsidRPr="005871A9">
        <w:rPr>
          <w:lang w:val="sv-SE"/>
        </w:rPr>
        <w:t xml:space="preserve">så länge acceleratorn följer AAS-kontraktet för evidens, </w:t>
      </w:r>
      <w:proofErr w:type="spellStart"/>
      <w:r w:rsidRPr="005871A9">
        <w:rPr>
          <w:lang w:val="sv-SE"/>
        </w:rPr>
        <w:t>versionering</w:t>
      </w:r>
      <w:proofErr w:type="spellEnd"/>
      <w:r w:rsidRPr="005871A9">
        <w:rPr>
          <w:lang w:val="sv-SE"/>
        </w:rPr>
        <w:t xml:space="preserve"> och kontrollpunkter.</w:t>
      </w:r>
    </w:p>
    <w:p w14:paraId="71AB0030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Ramverket täcker hela livscykeln för Application Services, från nyutveckling och transformation till löpande förvaltning, och säkerställer att AI används som en kontrollerad förstärkning av kapacitet, inte som ett okontrollerat produktivitetsverktyg.</w:t>
      </w:r>
    </w:p>
    <w:p w14:paraId="48331325" w14:textId="77777777" w:rsidR="000A27C7" w:rsidRPr="000A27C7" w:rsidRDefault="000A27C7" w:rsidP="000A27C7">
      <w:pPr>
        <w:spacing w:after="0"/>
        <w:rPr>
          <w:lang w:val="sv-SE"/>
        </w:rPr>
      </w:pPr>
    </w:p>
    <w:p w14:paraId="6A7246E2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Genom att kombinera klassiska systemutvecklingsdiscipliner, standardiserad krav- och teststruktur samt nivåstyrd AI-användning etablerar AAS en ny generation Application Services där:</w:t>
      </w:r>
    </w:p>
    <w:p w14:paraId="3D164124" w14:textId="77777777" w:rsidR="000A27C7" w:rsidRPr="000A27C7" w:rsidRDefault="000A27C7" w:rsidP="000A27C7">
      <w:pPr>
        <w:spacing w:after="0"/>
        <w:rPr>
          <w:lang w:val="sv-SE"/>
        </w:rPr>
      </w:pPr>
    </w:p>
    <w:p w14:paraId="19CDD148" w14:textId="77777777" w:rsidR="000A27C7" w:rsidRDefault="000A27C7" w:rsidP="00FE10D2">
      <w:pPr>
        <w:pStyle w:val="ListParagraph"/>
        <w:numPr>
          <w:ilvl w:val="0"/>
          <w:numId w:val="8"/>
        </w:numPr>
        <w:spacing w:after="0" w:line="259" w:lineRule="auto"/>
        <w:ind w:left="720"/>
      </w:pPr>
      <w:proofErr w:type="spellStart"/>
      <w:r>
        <w:t>Effekt</w:t>
      </w:r>
      <w:proofErr w:type="spellEnd"/>
      <w:r>
        <w:t xml:space="preserve"> </w:t>
      </w:r>
      <w:proofErr w:type="spellStart"/>
      <w:r>
        <w:t>prioriteras</w:t>
      </w:r>
      <w:proofErr w:type="spellEnd"/>
      <w:r>
        <w:t xml:space="preserve"> </w:t>
      </w:r>
      <w:proofErr w:type="spellStart"/>
      <w:r>
        <w:t>före</w:t>
      </w:r>
      <w:proofErr w:type="spellEnd"/>
      <w:r>
        <w:t xml:space="preserve"> </w:t>
      </w:r>
      <w:proofErr w:type="spellStart"/>
      <w:r>
        <w:t>aktivitet</w:t>
      </w:r>
      <w:proofErr w:type="spellEnd"/>
    </w:p>
    <w:p w14:paraId="07E26A69" w14:textId="77777777" w:rsidR="000A27C7" w:rsidRPr="000A27C7" w:rsidRDefault="000A27C7" w:rsidP="00FE10D2">
      <w:pPr>
        <w:pStyle w:val="ListParagraph"/>
        <w:numPr>
          <w:ilvl w:val="0"/>
          <w:numId w:val="8"/>
        </w:numPr>
        <w:spacing w:after="0" w:line="259" w:lineRule="auto"/>
        <w:ind w:left="720"/>
        <w:rPr>
          <w:lang w:val="sv-SE"/>
        </w:rPr>
      </w:pPr>
      <w:r w:rsidRPr="000A27C7">
        <w:rPr>
          <w:lang w:val="sv-SE"/>
        </w:rPr>
        <w:t xml:space="preserve">Automation sker inom tydliga </w:t>
      </w:r>
      <w:proofErr w:type="spellStart"/>
      <w:r w:rsidRPr="000A27C7">
        <w:rPr>
          <w:lang w:val="sv-SE"/>
        </w:rPr>
        <w:t>arkitekturella</w:t>
      </w:r>
      <w:proofErr w:type="spellEnd"/>
      <w:r w:rsidRPr="000A27C7">
        <w:rPr>
          <w:lang w:val="sv-SE"/>
        </w:rPr>
        <w:t xml:space="preserve"> ramar</w:t>
      </w:r>
    </w:p>
    <w:p w14:paraId="1418FAEA" w14:textId="77777777" w:rsidR="000A27C7" w:rsidRPr="000A27C7" w:rsidRDefault="000A27C7" w:rsidP="00FE10D2">
      <w:pPr>
        <w:pStyle w:val="ListParagraph"/>
        <w:numPr>
          <w:ilvl w:val="0"/>
          <w:numId w:val="8"/>
        </w:numPr>
        <w:spacing w:after="0" w:line="259" w:lineRule="auto"/>
        <w:ind w:left="720"/>
        <w:rPr>
          <w:lang w:val="sv-SE"/>
        </w:rPr>
      </w:pPr>
      <w:r w:rsidRPr="000A27C7">
        <w:rPr>
          <w:lang w:val="sv-SE"/>
        </w:rPr>
        <w:t>Test och kvalitet integreras från start</w:t>
      </w:r>
    </w:p>
    <w:p w14:paraId="1D5EA266" w14:textId="77777777" w:rsidR="000A27C7" w:rsidRPr="000A27C7" w:rsidRDefault="000A27C7" w:rsidP="00FE10D2">
      <w:pPr>
        <w:pStyle w:val="ListParagraph"/>
        <w:numPr>
          <w:ilvl w:val="0"/>
          <w:numId w:val="8"/>
        </w:numPr>
        <w:spacing w:after="0" w:line="259" w:lineRule="auto"/>
        <w:ind w:left="720"/>
        <w:rPr>
          <w:lang w:val="sv-SE"/>
        </w:rPr>
      </w:pPr>
      <w:r w:rsidRPr="000A27C7">
        <w:rPr>
          <w:lang w:val="sv-SE"/>
        </w:rPr>
        <w:t>AI är ett styrt beslut, inte en informell praxis</w:t>
      </w:r>
    </w:p>
    <w:p w14:paraId="5288F028" w14:textId="77777777" w:rsidR="000A27C7" w:rsidRPr="000A27C7" w:rsidRDefault="000A27C7" w:rsidP="000A27C7">
      <w:pPr>
        <w:spacing w:after="0"/>
        <w:rPr>
          <w:lang w:val="sv-SE"/>
        </w:rPr>
      </w:pPr>
    </w:p>
    <w:p w14:paraId="6A7204D9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Målet med AAS är att möjliggöra ökad leveranskapacitet och moderniseringstakt utan att kompromissa med kontroll, ansvar eller långsiktig förvaltningsbarhet.</w:t>
      </w:r>
    </w:p>
    <w:p w14:paraId="3330DC43" w14:textId="77777777" w:rsidR="0068333A" w:rsidRPr="00AE694E" w:rsidRDefault="000A27C7" w:rsidP="000A27C7">
      <w:pPr>
        <w:pStyle w:val="Heading1"/>
      </w:pPr>
      <w:bookmarkStart w:id="10" w:name="_Toc224296588"/>
      <w:proofErr w:type="spellStart"/>
      <w:r>
        <w:t>Att</w:t>
      </w:r>
      <w:proofErr w:type="spellEnd"/>
      <w:r>
        <w:t xml:space="preserve"> </w:t>
      </w:r>
      <w:proofErr w:type="spellStart"/>
      <w:r>
        <w:t>komma</w:t>
      </w:r>
      <w:proofErr w:type="spellEnd"/>
      <w:r>
        <w:t xml:space="preserve"> </w:t>
      </w:r>
      <w:proofErr w:type="spellStart"/>
      <w:r>
        <w:t>igång</w:t>
      </w:r>
      <w:proofErr w:type="spellEnd"/>
      <w:r>
        <w:t xml:space="preserve"> med AAS</w:t>
      </w:r>
      <w:bookmarkEnd w:id="8"/>
      <w:bookmarkEnd w:id="9"/>
      <w:bookmarkEnd w:id="10"/>
    </w:p>
    <w:p w14:paraId="747ED19A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AAS är utformat för att införas stegvis och proportionerligt. Målet är inte att omedelbart arbeta på högsta AI-nivå, utan att etablera en kontrollerad struktur som kan skalas över tid.</w:t>
      </w:r>
    </w:p>
    <w:p w14:paraId="403BE3ED" w14:textId="77777777" w:rsidR="000A27C7" w:rsidRPr="000A27C7" w:rsidRDefault="000A27C7" w:rsidP="000A27C7">
      <w:pPr>
        <w:spacing w:after="0"/>
        <w:rPr>
          <w:lang w:val="sv-SE"/>
        </w:rPr>
      </w:pPr>
    </w:p>
    <w:p w14:paraId="54A3D2FD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lastRenderedPageBreak/>
        <w:t>Ett typiskt införande sker i följande steg:</w:t>
      </w:r>
    </w:p>
    <w:p w14:paraId="2BE21039" w14:textId="77777777" w:rsidR="000A27C7" w:rsidRPr="000A27C7" w:rsidRDefault="000A27C7" w:rsidP="000A27C7">
      <w:pPr>
        <w:spacing w:after="0"/>
        <w:rPr>
          <w:b/>
          <w:bCs/>
          <w:lang w:val="sv-SE"/>
        </w:rPr>
      </w:pPr>
    </w:p>
    <w:p w14:paraId="1A952C28" w14:textId="77777777" w:rsidR="000A27C7" w:rsidRPr="00BF3FCF" w:rsidRDefault="000A27C7" w:rsidP="000A27C7">
      <w:pPr>
        <w:spacing w:after="0"/>
        <w:rPr>
          <w:b/>
          <w:bCs/>
        </w:rPr>
      </w:pPr>
      <w:r w:rsidRPr="00BF3FCF">
        <w:rPr>
          <w:b/>
          <w:bCs/>
        </w:rPr>
        <w:t xml:space="preserve">Steg 1 – </w:t>
      </w:r>
      <w:proofErr w:type="spellStart"/>
      <w:r w:rsidRPr="00BF3FCF">
        <w:rPr>
          <w:b/>
          <w:bCs/>
        </w:rPr>
        <w:t>Etablera</w:t>
      </w:r>
      <w:proofErr w:type="spellEnd"/>
      <w:r w:rsidRPr="00BF3FCF">
        <w:rPr>
          <w:b/>
          <w:bCs/>
        </w:rPr>
        <w:t xml:space="preserve"> Value Spine</w:t>
      </w:r>
    </w:p>
    <w:p w14:paraId="67CBBF03" w14:textId="77777777" w:rsidR="000A27C7" w:rsidRPr="000A27C7" w:rsidRDefault="000A27C7" w:rsidP="00FE10D2">
      <w:pPr>
        <w:numPr>
          <w:ilvl w:val="0"/>
          <w:numId w:val="9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 xml:space="preserve">Säkerställ att pågående eller nytt initiativ kopplas till tydligt definierat </w:t>
      </w:r>
      <w:proofErr w:type="spellStart"/>
      <w:r w:rsidRPr="000A27C7">
        <w:rPr>
          <w:lang w:val="sv-SE"/>
        </w:rPr>
        <w:t>Outcome</w:t>
      </w:r>
      <w:proofErr w:type="spellEnd"/>
      <w:r w:rsidRPr="000A27C7">
        <w:rPr>
          <w:lang w:val="sv-SE"/>
        </w:rPr>
        <w:t>.</w:t>
      </w:r>
    </w:p>
    <w:p w14:paraId="0E6BD70B" w14:textId="77777777" w:rsidR="000A27C7" w:rsidRPr="000A27C7" w:rsidRDefault="000A27C7" w:rsidP="00FE10D2">
      <w:pPr>
        <w:numPr>
          <w:ilvl w:val="0"/>
          <w:numId w:val="9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 xml:space="preserve">Strukturera arbetet enligt </w:t>
      </w:r>
      <w:proofErr w:type="spellStart"/>
      <w:r w:rsidRPr="000A27C7">
        <w:rPr>
          <w:lang w:val="sv-SE"/>
        </w:rPr>
        <w:t>Outcome</w:t>
      </w:r>
      <w:proofErr w:type="spellEnd"/>
      <w:r w:rsidRPr="000A27C7">
        <w:rPr>
          <w:lang w:val="sv-SE"/>
        </w:rPr>
        <w:t xml:space="preserve"> → Epic → Story → Test.</w:t>
      </w:r>
    </w:p>
    <w:p w14:paraId="5A258BA0" w14:textId="77777777" w:rsidR="000A27C7" w:rsidRDefault="000A27C7" w:rsidP="00FE10D2">
      <w:pPr>
        <w:numPr>
          <w:ilvl w:val="0"/>
          <w:numId w:val="9"/>
        </w:numPr>
        <w:spacing w:after="0" w:line="259" w:lineRule="auto"/>
      </w:pPr>
      <w:proofErr w:type="spellStart"/>
      <w:r w:rsidRPr="00BF3FCF">
        <w:t>Inför</w:t>
      </w:r>
      <w:proofErr w:type="spellEnd"/>
      <w:r w:rsidRPr="00BF3FCF">
        <w:t xml:space="preserve"> Story-ID-</w:t>
      </w:r>
      <w:proofErr w:type="spellStart"/>
      <w:r w:rsidRPr="00BF3FCF">
        <w:t>disciplin</w:t>
      </w:r>
      <w:proofErr w:type="spellEnd"/>
      <w:r w:rsidRPr="00BF3FCF">
        <w:t xml:space="preserve"> och </w:t>
      </w:r>
      <w:proofErr w:type="spellStart"/>
      <w:r w:rsidRPr="00BF3FCF">
        <w:t>testbar</w:t>
      </w:r>
      <w:proofErr w:type="spellEnd"/>
      <w:r w:rsidRPr="00BF3FCF">
        <w:t xml:space="preserve"> Definition of Done.</w:t>
      </w:r>
    </w:p>
    <w:p w14:paraId="6D6A4FAA" w14:textId="77777777" w:rsidR="000A27C7" w:rsidRPr="00BF3FCF" w:rsidRDefault="000A27C7" w:rsidP="000A27C7">
      <w:pPr>
        <w:spacing w:after="0"/>
        <w:ind w:left="720"/>
      </w:pPr>
    </w:p>
    <w:p w14:paraId="227F2518" w14:textId="77777777" w:rsid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Detta kan genomföras utan att öka AI-användningen.</w:t>
      </w:r>
    </w:p>
    <w:p w14:paraId="50AF7824" w14:textId="77777777" w:rsidR="00FF78F2" w:rsidRDefault="00FF78F2" w:rsidP="000A27C7">
      <w:pPr>
        <w:spacing w:after="0"/>
        <w:rPr>
          <w:lang w:val="sv-SE"/>
        </w:rPr>
      </w:pPr>
    </w:p>
    <w:p w14:paraId="1BF9AFD1" w14:textId="77777777" w:rsidR="00FF78F2" w:rsidRPr="00FF78F2" w:rsidRDefault="00FF78F2" w:rsidP="00FF78F2">
      <w:pPr>
        <w:spacing w:after="0"/>
        <w:rPr>
          <w:b/>
          <w:bCs/>
          <w:lang w:val="sv-SE"/>
        </w:rPr>
      </w:pPr>
      <w:r w:rsidRPr="00FF78F2">
        <w:rPr>
          <w:b/>
          <w:bCs/>
          <w:lang w:val="sv-SE"/>
        </w:rPr>
        <w:t xml:space="preserve">Discovery före </w:t>
      </w:r>
      <w:proofErr w:type="spellStart"/>
      <w:r w:rsidRPr="00FF78F2">
        <w:rPr>
          <w:b/>
          <w:bCs/>
          <w:lang w:val="sv-SE"/>
        </w:rPr>
        <w:t>Outcome</w:t>
      </w:r>
      <w:proofErr w:type="spellEnd"/>
      <w:r w:rsidRPr="00FF78F2">
        <w:rPr>
          <w:b/>
          <w:bCs/>
          <w:lang w:val="sv-SE"/>
        </w:rPr>
        <w:t>-definition</w:t>
      </w:r>
    </w:p>
    <w:p w14:paraId="3EB5BD14" w14:textId="6AA331EF" w:rsidR="00FF78F2" w:rsidRPr="00FF78F2" w:rsidRDefault="00FF78F2" w:rsidP="00FF78F2">
      <w:pPr>
        <w:spacing w:after="0"/>
        <w:rPr>
          <w:lang w:val="sv-SE"/>
        </w:rPr>
      </w:pPr>
      <w:r w:rsidRPr="00FF78F2">
        <w:rPr>
          <w:lang w:val="sv-SE"/>
        </w:rPr>
        <w:t xml:space="preserve">I tidiga faser av ett initiativ kan organisationen använda en AI-assisterad Discovery Loop för att utforska problemområdet och testa hypoteser innan ett </w:t>
      </w:r>
      <w:proofErr w:type="spellStart"/>
      <w:r w:rsidRPr="00FF78F2">
        <w:rPr>
          <w:lang w:val="sv-SE"/>
        </w:rPr>
        <w:t>Outcome</w:t>
      </w:r>
      <w:proofErr w:type="spellEnd"/>
      <w:r w:rsidRPr="00FF78F2">
        <w:rPr>
          <w:lang w:val="sv-SE"/>
        </w:rPr>
        <w:t xml:space="preserve"> definieras.</w:t>
      </w:r>
      <w:r>
        <w:rPr>
          <w:lang w:val="sv-SE"/>
        </w:rPr>
        <w:t xml:space="preserve"> </w:t>
      </w:r>
      <w:r w:rsidR="003054F2" w:rsidRPr="003054F2">
        <w:rPr>
          <w:lang w:val="sv-SE"/>
        </w:rPr>
        <w:t xml:space="preserve">Discovery Loop syftar till att förbättra kvaliteten i </w:t>
      </w:r>
      <w:proofErr w:type="spellStart"/>
      <w:r w:rsidR="003054F2" w:rsidRPr="003054F2">
        <w:rPr>
          <w:lang w:val="sv-SE"/>
        </w:rPr>
        <w:t>Outcome</w:t>
      </w:r>
      <w:proofErr w:type="spellEnd"/>
      <w:r w:rsidR="003054F2" w:rsidRPr="003054F2">
        <w:rPr>
          <w:lang w:val="sv-SE"/>
        </w:rPr>
        <w:t xml:space="preserve">-definitionen, men ersätter inte </w:t>
      </w:r>
      <w:proofErr w:type="spellStart"/>
      <w:r w:rsidR="003054F2" w:rsidRPr="003054F2">
        <w:rPr>
          <w:lang w:val="sv-SE"/>
        </w:rPr>
        <w:t>Value</w:t>
      </w:r>
      <w:proofErr w:type="spellEnd"/>
      <w:r w:rsidR="003054F2" w:rsidRPr="003054F2">
        <w:rPr>
          <w:lang w:val="sv-SE"/>
        </w:rPr>
        <w:t xml:space="preserve"> </w:t>
      </w:r>
      <w:proofErr w:type="spellStart"/>
      <w:r w:rsidR="003054F2" w:rsidRPr="003054F2">
        <w:rPr>
          <w:lang w:val="sv-SE"/>
        </w:rPr>
        <w:t>Spine</w:t>
      </w:r>
      <w:proofErr w:type="spellEnd"/>
      <w:r w:rsidR="003054F2" w:rsidRPr="003054F2">
        <w:rPr>
          <w:lang w:val="sv-SE"/>
        </w:rPr>
        <w:t>.</w:t>
      </w:r>
      <w:r w:rsidR="003054F2">
        <w:rPr>
          <w:lang w:val="sv-SE"/>
        </w:rPr>
        <w:t xml:space="preserve"> </w:t>
      </w:r>
      <w:r w:rsidRPr="00FF78F2">
        <w:rPr>
          <w:lang w:val="sv-SE"/>
        </w:rPr>
        <w:t xml:space="preserve">När ett </w:t>
      </w:r>
      <w:proofErr w:type="spellStart"/>
      <w:r w:rsidRPr="00FF78F2">
        <w:rPr>
          <w:lang w:val="sv-SE"/>
        </w:rPr>
        <w:t>Outcome</w:t>
      </w:r>
      <w:proofErr w:type="spellEnd"/>
      <w:r w:rsidRPr="00FF78F2">
        <w:rPr>
          <w:lang w:val="sv-SE"/>
        </w:rPr>
        <w:t xml:space="preserve"> har definierats struktureras arbetet enligt:</w:t>
      </w:r>
      <w:r>
        <w:rPr>
          <w:lang w:val="sv-SE"/>
        </w:rPr>
        <w:t xml:space="preserve"> </w:t>
      </w:r>
      <w:proofErr w:type="spellStart"/>
      <w:r w:rsidRPr="00FF78F2">
        <w:rPr>
          <w:lang w:val="sv-SE"/>
        </w:rPr>
        <w:t>Outcome</w:t>
      </w:r>
      <w:proofErr w:type="spellEnd"/>
      <w:r w:rsidRPr="00FF78F2">
        <w:rPr>
          <w:lang w:val="sv-SE"/>
        </w:rPr>
        <w:t xml:space="preserve"> → Epic → Story → Test</w:t>
      </w:r>
    </w:p>
    <w:p w14:paraId="12E61BF8" w14:textId="77777777" w:rsidR="00FF78F2" w:rsidRPr="000A27C7" w:rsidRDefault="00FF78F2" w:rsidP="000A27C7">
      <w:pPr>
        <w:spacing w:after="0"/>
        <w:rPr>
          <w:lang w:val="sv-SE"/>
        </w:rPr>
      </w:pPr>
    </w:p>
    <w:p w14:paraId="02BED8C6" w14:textId="77777777" w:rsidR="000A27C7" w:rsidRPr="000A27C7" w:rsidRDefault="000A27C7" w:rsidP="000A27C7">
      <w:pPr>
        <w:spacing w:after="0"/>
        <w:rPr>
          <w:lang w:val="sv-SE"/>
        </w:rPr>
      </w:pPr>
    </w:p>
    <w:p w14:paraId="6E8EC93E" w14:textId="77777777" w:rsidR="000A27C7" w:rsidRPr="00BF3FCF" w:rsidRDefault="000A27C7" w:rsidP="000A27C7">
      <w:pPr>
        <w:spacing w:after="0"/>
        <w:rPr>
          <w:b/>
          <w:bCs/>
        </w:rPr>
      </w:pPr>
      <w:r w:rsidRPr="00BF3FCF">
        <w:rPr>
          <w:b/>
          <w:bCs/>
        </w:rPr>
        <w:t xml:space="preserve">Steg 2 – </w:t>
      </w:r>
      <w:proofErr w:type="spellStart"/>
      <w:r w:rsidRPr="00BF3FCF">
        <w:rPr>
          <w:b/>
          <w:bCs/>
        </w:rPr>
        <w:t>Välj</w:t>
      </w:r>
      <w:proofErr w:type="spellEnd"/>
      <w:r w:rsidRPr="00BF3FCF">
        <w:rPr>
          <w:b/>
          <w:bCs/>
        </w:rPr>
        <w:t xml:space="preserve"> initial AI Acceleration Level</w:t>
      </w:r>
    </w:p>
    <w:p w14:paraId="76CB3AE5" w14:textId="77777777" w:rsidR="000A27C7" w:rsidRPr="00BF3FCF" w:rsidRDefault="000A27C7" w:rsidP="00FE10D2">
      <w:pPr>
        <w:numPr>
          <w:ilvl w:val="0"/>
          <w:numId w:val="10"/>
        </w:numPr>
        <w:spacing w:after="0" w:line="259" w:lineRule="auto"/>
      </w:pPr>
      <w:proofErr w:type="spellStart"/>
      <w:r w:rsidRPr="00BF3FCF">
        <w:t>Utvärdera</w:t>
      </w:r>
      <w:proofErr w:type="spellEnd"/>
      <w:r w:rsidRPr="00BF3FCF">
        <w:t xml:space="preserve"> </w:t>
      </w:r>
      <w:proofErr w:type="spellStart"/>
      <w:r w:rsidRPr="00BF3FCF">
        <w:t>riskprofil</w:t>
      </w:r>
      <w:proofErr w:type="spellEnd"/>
      <w:r w:rsidRPr="00BF3FCF">
        <w:t xml:space="preserve"> och </w:t>
      </w:r>
      <w:proofErr w:type="spellStart"/>
      <w:r w:rsidRPr="00BF3FCF">
        <w:t>mognad</w:t>
      </w:r>
      <w:proofErr w:type="spellEnd"/>
      <w:r w:rsidRPr="00BF3FCF">
        <w:t>.</w:t>
      </w:r>
    </w:p>
    <w:p w14:paraId="6D9F5F32" w14:textId="77777777" w:rsidR="000A27C7" w:rsidRPr="000A27C7" w:rsidRDefault="000A27C7" w:rsidP="00FE10D2">
      <w:pPr>
        <w:numPr>
          <w:ilvl w:val="0"/>
          <w:numId w:val="10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 xml:space="preserve">Starta normalt på </w:t>
      </w:r>
      <w:proofErr w:type="spellStart"/>
      <w:r w:rsidRPr="000A27C7">
        <w:rPr>
          <w:lang w:val="sv-SE"/>
        </w:rPr>
        <w:t>Level</w:t>
      </w:r>
      <w:proofErr w:type="spellEnd"/>
      <w:r w:rsidRPr="000A27C7">
        <w:rPr>
          <w:lang w:val="sv-SE"/>
        </w:rPr>
        <w:t xml:space="preserve"> 1 (</w:t>
      </w:r>
      <w:proofErr w:type="spellStart"/>
      <w:r w:rsidRPr="000A27C7">
        <w:rPr>
          <w:lang w:val="sv-SE"/>
        </w:rPr>
        <w:t>Assisted</w:t>
      </w:r>
      <w:proofErr w:type="spellEnd"/>
      <w:r w:rsidRPr="000A27C7">
        <w:rPr>
          <w:lang w:val="sv-SE"/>
        </w:rPr>
        <w:t xml:space="preserve"> </w:t>
      </w:r>
      <w:proofErr w:type="spellStart"/>
      <w:r w:rsidRPr="000A27C7">
        <w:rPr>
          <w:lang w:val="sv-SE"/>
        </w:rPr>
        <w:t>Delivery</w:t>
      </w:r>
      <w:proofErr w:type="spellEnd"/>
      <w:r w:rsidRPr="000A27C7">
        <w:rPr>
          <w:lang w:val="sv-SE"/>
        </w:rPr>
        <w:t>).</w:t>
      </w:r>
    </w:p>
    <w:p w14:paraId="1613F2AF" w14:textId="77777777" w:rsidR="000A27C7" w:rsidRPr="000A27C7" w:rsidRDefault="000A27C7" w:rsidP="00FE10D2">
      <w:pPr>
        <w:numPr>
          <w:ilvl w:val="0"/>
          <w:numId w:val="10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Säkerställ manuell granskning av AI-genererat material.</w:t>
      </w:r>
    </w:p>
    <w:p w14:paraId="1651DE3F" w14:textId="77777777" w:rsidR="000A27C7" w:rsidRPr="000A27C7" w:rsidRDefault="000A27C7" w:rsidP="000A27C7">
      <w:pPr>
        <w:spacing w:after="0"/>
        <w:ind w:left="720"/>
        <w:rPr>
          <w:lang w:val="sv-SE"/>
        </w:rPr>
      </w:pPr>
    </w:p>
    <w:p w14:paraId="5DC7D2FA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Målet är att skapa trygghet och struktur, inte maximal automation.</w:t>
      </w:r>
    </w:p>
    <w:p w14:paraId="55F5B495" w14:textId="77777777" w:rsidR="000A27C7" w:rsidRPr="000A27C7" w:rsidRDefault="000A27C7" w:rsidP="000A27C7">
      <w:pPr>
        <w:spacing w:after="0"/>
        <w:rPr>
          <w:lang w:val="sv-SE"/>
        </w:rPr>
      </w:pPr>
    </w:p>
    <w:p w14:paraId="4E1DAA52" w14:textId="77777777" w:rsidR="000A27C7" w:rsidRPr="000A27C7" w:rsidRDefault="000A27C7" w:rsidP="000A27C7">
      <w:pPr>
        <w:spacing w:after="0"/>
        <w:rPr>
          <w:b/>
          <w:bCs/>
          <w:lang w:val="sv-SE"/>
        </w:rPr>
      </w:pPr>
      <w:r w:rsidRPr="000A27C7">
        <w:rPr>
          <w:b/>
          <w:bCs/>
          <w:lang w:val="sv-SE"/>
        </w:rPr>
        <w:t>Steg 3 – Inför strukturerad AI-</w:t>
      </w:r>
      <w:proofErr w:type="spellStart"/>
      <w:r w:rsidRPr="000A27C7">
        <w:rPr>
          <w:b/>
          <w:bCs/>
          <w:lang w:val="sv-SE"/>
        </w:rPr>
        <w:t>review</w:t>
      </w:r>
      <w:proofErr w:type="spellEnd"/>
      <w:r w:rsidRPr="000A27C7">
        <w:rPr>
          <w:b/>
          <w:bCs/>
          <w:lang w:val="sv-SE"/>
        </w:rPr>
        <w:t xml:space="preserve"> vid behov</w:t>
      </w:r>
    </w:p>
    <w:p w14:paraId="631BDEBC" w14:textId="77777777" w:rsidR="000A27C7" w:rsidRPr="00BF3FCF" w:rsidRDefault="000A27C7" w:rsidP="000A27C7">
      <w:pPr>
        <w:spacing w:after="0"/>
      </w:pPr>
      <w:proofErr w:type="spellStart"/>
      <w:proofErr w:type="gramStart"/>
      <w:r w:rsidRPr="00BF3FCF">
        <w:t>När</w:t>
      </w:r>
      <w:proofErr w:type="spellEnd"/>
      <w:proofErr w:type="gramEnd"/>
      <w:r w:rsidRPr="00BF3FCF">
        <w:t xml:space="preserve"> </w:t>
      </w:r>
      <w:proofErr w:type="spellStart"/>
      <w:r w:rsidRPr="00BF3FCF">
        <w:t>organisationen</w:t>
      </w:r>
      <w:proofErr w:type="spellEnd"/>
      <w:r w:rsidRPr="00BF3FCF">
        <w:t xml:space="preserve"> </w:t>
      </w:r>
      <w:proofErr w:type="spellStart"/>
      <w:r w:rsidRPr="00BF3FCF">
        <w:t>har</w:t>
      </w:r>
      <w:proofErr w:type="spellEnd"/>
      <w:r w:rsidRPr="00BF3FCF">
        <w:t>:</w:t>
      </w:r>
    </w:p>
    <w:p w14:paraId="3F3CAF0F" w14:textId="77777777" w:rsidR="000A27C7" w:rsidRPr="00BF3FCF" w:rsidRDefault="000A27C7" w:rsidP="00FE10D2">
      <w:pPr>
        <w:numPr>
          <w:ilvl w:val="0"/>
          <w:numId w:val="11"/>
        </w:numPr>
        <w:spacing w:after="0" w:line="259" w:lineRule="auto"/>
      </w:pPr>
      <w:r w:rsidRPr="00BF3FCF">
        <w:t xml:space="preserve">Stabil </w:t>
      </w:r>
      <w:proofErr w:type="spellStart"/>
      <w:r w:rsidRPr="00BF3FCF">
        <w:t>arkitektur</w:t>
      </w:r>
      <w:proofErr w:type="spellEnd"/>
    </w:p>
    <w:p w14:paraId="1614A759" w14:textId="77777777" w:rsidR="000A27C7" w:rsidRPr="00BF3FCF" w:rsidRDefault="000A27C7" w:rsidP="00FE10D2">
      <w:pPr>
        <w:numPr>
          <w:ilvl w:val="0"/>
          <w:numId w:val="11"/>
        </w:numPr>
        <w:spacing w:after="0" w:line="259" w:lineRule="auto"/>
      </w:pPr>
      <w:proofErr w:type="spellStart"/>
      <w:r w:rsidRPr="00BF3FCF">
        <w:t>Grundläggande</w:t>
      </w:r>
      <w:proofErr w:type="spellEnd"/>
      <w:r w:rsidRPr="00BF3FCF">
        <w:t xml:space="preserve"> </w:t>
      </w:r>
      <w:proofErr w:type="spellStart"/>
      <w:r w:rsidRPr="00BF3FCF">
        <w:t>testautomatisering</w:t>
      </w:r>
      <w:proofErr w:type="spellEnd"/>
    </w:p>
    <w:p w14:paraId="3164AD17" w14:textId="77777777" w:rsidR="000A27C7" w:rsidRDefault="000A27C7" w:rsidP="00FE10D2">
      <w:pPr>
        <w:numPr>
          <w:ilvl w:val="0"/>
          <w:numId w:val="11"/>
        </w:numPr>
        <w:spacing w:after="0" w:line="259" w:lineRule="auto"/>
      </w:pPr>
      <w:proofErr w:type="spellStart"/>
      <w:r w:rsidRPr="00BF3FCF">
        <w:t>Tydlig</w:t>
      </w:r>
      <w:proofErr w:type="spellEnd"/>
      <w:r w:rsidRPr="00BF3FCF">
        <w:t xml:space="preserve"> </w:t>
      </w:r>
      <w:proofErr w:type="spellStart"/>
      <w:r w:rsidRPr="00BF3FCF">
        <w:t>kravdiscipli</w:t>
      </w:r>
      <w:r>
        <w:t>n</w:t>
      </w:r>
      <w:proofErr w:type="spellEnd"/>
    </w:p>
    <w:p w14:paraId="7E512830" w14:textId="77777777" w:rsidR="000A27C7" w:rsidRPr="00BF3FCF" w:rsidRDefault="000A27C7" w:rsidP="000A27C7">
      <w:pPr>
        <w:spacing w:after="0"/>
        <w:ind w:left="720"/>
      </w:pPr>
    </w:p>
    <w:p w14:paraId="0A7FBBAB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 xml:space="preserve">kan </w:t>
      </w:r>
      <w:proofErr w:type="spellStart"/>
      <w:r w:rsidRPr="000A27C7">
        <w:rPr>
          <w:lang w:val="sv-SE"/>
        </w:rPr>
        <w:t>Level</w:t>
      </w:r>
      <w:proofErr w:type="spellEnd"/>
      <w:r w:rsidRPr="000A27C7">
        <w:rPr>
          <w:lang w:val="sv-SE"/>
        </w:rPr>
        <w:t xml:space="preserve"> 2 införas med strukturerad AI-</w:t>
      </w:r>
      <w:proofErr w:type="spellStart"/>
      <w:r w:rsidRPr="000A27C7">
        <w:rPr>
          <w:lang w:val="sv-SE"/>
        </w:rPr>
        <w:t>review</w:t>
      </w:r>
      <w:proofErr w:type="spellEnd"/>
      <w:r w:rsidRPr="000A27C7">
        <w:rPr>
          <w:lang w:val="sv-SE"/>
        </w:rPr>
        <w:t xml:space="preserve"> enligt definierad mall.</w:t>
      </w:r>
    </w:p>
    <w:p w14:paraId="614F36E8" w14:textId="77777777" w:rsidR="000A27C7" w:rsidRPr="000A27C7" w:rsidRDefault="000A27C7" w:rsidP="000A27C7">
      <w:pPr>
        <w:spacing w:after="0"/>
        <w:rPr>
          <w:lang w:val="sv-SE"/>
        </w:rPr>
      </w:pPr>
    </w:p>
    <w:p w14:paraId="36FA4D6E" w14:textId="77777777" w:rsidR="000A27C7" w:rsidRPr="000A27C7" w:rsidRDefault="000A27C7" w:rsidP="000A27C7">
      <w:pPr>
        <w:spacing w:after="0"/>
        <w:rPr>
          <w:b/>
          <w:bCs/>
          <w:lang w:val="sv-SE"/>
        </w:rPr>
      </w:pPr>
      <w:r w:rsidRPr="000A27C7">
        <w:rPr>
          <w:b/>
          <w:bCs/>
          <w:lang w:val="sv-SE"/>
        </w:rPr>
        <w:t xml:space="preserve">Steg 4 – Skala ansvarsstruktur och </w:t>
      </w:r>
      <w:proofErr w:type="spellStart"/>
      <w:r w:rsidRPr="000A27C7">
        <w:rPr>
          <w:b/>
          <w:bCs/>
          <w:lang w:val="sv-SE"/>
        </w:rPr>
        <w:t>governance</w:t>
      </w:r>
      <w:proofErr w:type="spellEnd"/>
    </w:p>
    <w:p w14:paraId="3B79450F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>Vid högre AI-nivåer:</w:t>
      </w:r>
    </w:p>
    <w:p w14:paraId="365B30F5" w14:textId="77777777" w:rsidR="000A27C7" w:rsidRPr="00BF3FCF" w:rsidRDefault="000A27C7" w:rsidP="00FE10D2">
      <w:pPr>
        <w:numPr>
          <w:ilvl w:val="0"/>
          <w:numId w:val="12"/>
        </w:numPr>
        <w:spacing w:after="0" w:line="259" w:lineRule="auto"/>
      </w:pPr>
      <w:proofErr w:type="spellStart"/>
      <w:r w:rsidRPr="00BF3FCF">
        <w:t>Formalisera</w:t>
      </w:r>
      <w:proofErr w:type="spellEnd"/>
      <w:r w:rsidRPr="00BF3FCF">
        <w:t xml:space="preserve"> </w:t>
      </w:r>
      <w:proofErr w:type="spellStart"/>
      <w:r w:rsidRPr="00BF3FCF">
        <w:t>riskacceptans</w:t>
      </w:r>
      <w:proofErr w:type="spellEnd"/>
      <w:r w:rsidRPr="00BF3FCF">
        <w:t>.</w:t>
      </w:r>
    </w:p>
    <w:p w14:paraId="6371FF0B" w14:textId="77777777" w:rsidR="000A27C7" w:rsidRPr="000A27C7" w:rsidRDefault="000A27C7" w:rsidP="00FE10D2">
      <w:pPr>
        <w:numPr>
          <w:ilvl w:val="0"/>
          <w:numId w:val="12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Säkerställ tydligt utpekat AI-ansvar.</w:t>
      </w:r>
    </w:p>
    <w:p w14:paraId="2752333F" w14:textId="77777777" w:rsidR="000A27C7" w:rsidRPr="000A27C7" w:rsidRDefault="000A27C7" w:rsidP="00FE10D2">
      <w:pPr>
        <w:numPr>
          <w:ilvl w:val="0"/>
          <w:numId w:val="12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Dokumentera agent-</w:t>
      </w:r>
      <w:proofErr w:type="spellStart"/>
      <w:r w:rsidRPr="000A27C7">
        <w:rPr>
          <w:lang w:val="sv-SE"/>
        </w:rPr>
        <w:t>workflows</w:t>
      </w:r>
      <w:proofErr w:type="spellEnd"/>
      <w:r w:rsidRPr="000A27C7">
        <w:rPr>
          <w:lang w:val="sv-SE"/>
        </w:rPr>
        <w:t xml:space="preserve"> och promptstruktur.</w:t>
      </w:r>
    </w:p>
    <w:p w14:paraId="1784C118" w14:textId="77777777" w:rsidR="000A27C7" w:rsidRPr="000A27C7" w:rsidRDefault="000A27C7" w:rsidP="000A27C7">
      <w:pPr>
        <w:spacing w:after="0"/>
        <w:ind w:left="720"/>
        <w:rPr>
          <w:lang w:val="sv-SE"/>
        </w:rPr>
      </w:pPr>
    </w:p>
    <w:p w14:paraId="5AF07AF4" w14:textId="77777777" w:rsidR="000A27C7" w:rsidRPr="000A27C7" w:rsidRDefault="000A27C7" w:rsidP="000A27C7">
      <w:pPr>
        <w:spacing w:after="0"/>
        <w:rPr>
          <w:lang w:val="sv-SE"/>
        </w:rPr>
      </w:pPr>
      <w:proofErr w:type="spellStart"/>
      <w:r w:rsidRPr="000A27C7">
        <w:rPr>
          <w:lang w:val="sv-SE"/>
        </w:rPr>
        <w:t>Level</w:t>
      </w:r>
      <w:proofErr w:type="spellEnd"/>
      <w:r w:rsidRPr="000A27C7">
        <w:rPr>
          <w:lang w:val="sv-SE"/>
        </w:rPr>
        <w:t xml:space="preserve"> 3 bör endast införas när riskprofil, kompetens och styrning är mogna. </w:t>
      </w:r>
      <w:proofErr w:type="spellStart"/>
      <w:r w:rsidRPr="000A27C7">
        <w:rPr>
          <w:lang w:val="sv-SE"/>
        </w:rPr>
        <w:t>Level</w:t>
      </w:r>
      <w:proofErr w:type="spellEnd"/>
      <w:r w:rsidRPr="000A27C7">
        <w:rPr>
          <w:lang w:val="sv-SE"/>
        </w:rPr>
        <w:t xml:space="preserve"> 0 kan användas där regulatoriska eller säkerhetsmässiga krav tillfälligt begränsar AI-användning.</w:t>
      </w:r>
    </w:p>
    <w:p w14:paraId="56A9B62F" w14:textId="77777777" w:rsidR="000A27C7" w:rsidRPr="000A27C7" w:rsidRDefault="000A27C7" w:rsidP="000A27C7">
      <w:pPr>
        <w:spacing w:after="0"/>
        <w:rPr>
          <w:b/>
          <w:bCs/>
          <w:lang w:val="sv-SE"/>
        </w:rPr>
      </w:pPr>
    </w:p>
    <w:p w14:paraId="47BF1738" w14:textId="77777777" w:rsidR="000A27C7" w:rsidRPr="00BF3FCF" w:rsidRDefault="000A27C7" w:rsidP="000A27C7">
      <w:pPr>
        <w:spacing w:after="0"/>
        <w:rPr>
          <w:b/>
          <w:bCs/>
        </w:rPr>
      </w:pPr>
      <w:proofErr w:type="spellStart"/>
      <w:r w:rsidRPr="00BF3FCF">
        <w:rPr>
          <w:b/>
          <w:bCs/>
        </w:rPr>
        <w:t>Införandeprinciper</w:t>
      </w:r>
      <w:proofErr w:type="spellEnd"/>
    </w:p>
    <w:p w14:paraId="08EA99A3" w14:textId="77777777" w:rsidR="000A27C7" w:rsidRPr="000A27C7" w:rsidRDefault="000A27C7" w:rsidP="00FE10D2">
      <w:pPr>
        <w:numPr>
          <w:ilvl w:val="0"/>
          <w:numId w:val="13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Börja litet. Skala strukturen, inte komplexiteten.</w:t>
      </w:r>
    </w:p>
    <w:p w14:paraId="2B14B0F9" w14:textId="77777777" w:rsidR="000A27C7" w:rsidRPr="000A27C7" w:rsidRDefault="000A27C7" w:rsidP="00FE10D2">
      <w:pPr>
        <w:numPr>
          <w:ilvl w:val="0"/>
          <w:numId w:val="13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 xml:space="preserve">Höj AI-nivå först när </w:t>
      </w:r>
      <w:proofErr w:type="spellStart"/>
      <w:r w:rsidRPr="000A27C7">
        <w:rPr>
          <w:lang w:val="sv-SE"/>
        </w:rPr>
        <w:t>governance</w:t>
      </w:r>
      <w:proofErr w:type="spellEnd"/>
      <w:r w:rsidRPr="000A27C7">
        <w:rPr>
          <w:lang w:val="sv-SE"/>
        </w:rPr>
        <w:t xml:space="preserve"> är etablerad.</w:t>
      </w:r>
    </w:p>
    <w:p w14:paraId="53D6011F" w14:textId="77777777" w:rsidR="000A27C7" w:rsidRPr="000A27C7" w:rsidRDefault="000A27C7" w:rsidP="00FE10D2">
      <w:pPr>
        <w:numPr>
          <w:ilvl w:val="0"/>
          <w:numId w:val="13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Behandla AI-nivå som ett affärsbeslut.</w:t>
      </w:r>
    </w:p>
    <w:p w14:paraId="53F5D2BC" w14:textId="77777777" w:rsidR="000A27C7" w:rsidRPr="000A27C7" w:rsidRDefault="000A27C7" w:rsidP="00FE10D2">
      <w:pPr>
        <w:numPr>
          <w:ilvl w:val="0"/>
          <w:numId w:val="13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Säkerställ att Application Management omfattas från start.</w:t>
      </w:r>
    </w:p>
    <w:p w14:paraId="18A25349" w14:textId="77777777" w:rsidR="000A27C7" w:rsidRPr="000A27C7" w:rsidRDefault="000A27C7" w:rsidP="000A27C7">
      <w:pPr>
        <w:spacing w:after="0"/>
        <w:ind w:left="720"/>
        <w:rPr>
          <w:lang w:val="sv-SE"/>
        </w:rPr>
      </w:pPr>
    </w:p>
    <w:p w14:paraId="2661DAF5" w14:textId="77777777" w:rsidR="000A27C7" w:rsidRPr="000A27C7" w:rsidRDefault="000A27C7" w:rsidP="000A27C7">
      <w:pPr>
        <w:spacing w:after="0"/>
        <w:rPr>
          <w:lang w:val="sv-SE"/>
        </w:rPr>
      </w:pPr>
      <w:r w:rsidRPr="000A27C7">
        <w:rPr>
          <w:lang w:val="sv-SE"/>
        </w:rPr>
        <w:t xml:space="preserve">AAS är inte ett projekt utan </w:t>
      </w:r>
      <w:proofErr w:type="gramStart"/>
      <w:r w:rsidRPr="000A27C7">
        <w:rPr>
          <w:lang w:val="sv-SE"/>
        </w:rPr>
        <w:t>en förstärkt operating</w:t>
      </w:r>
      <w:proofErr w:type="gramEnd"/>
      <w:r w:rsidRPr="000A27C7">
        <w:rPr>
          <w:lang w:val="sv-SE"/>
        </w:rPr>
        <w:t xml:space="preserve"> </w:t>
      </w:r>
      <w:proofErr w:type="spellStart"/>
      <w:r w:rsidRPr="000A27C7">
        <w:rPr>
          <w:lang w:val="sv-SE"/>
        </w:rPr>
        <w:t>structure</w:t>
      </w:r>
      <w:proofErr w:type="spellEnd"/>
      <w:r w:rsidRPr="000A27C7">
        <w:rPr>
          <w:lang w:val="sv-SE"/>
        </w:rPr>
        <w:t xml:space="preserve"> för Application Services.</w:t>
      </w:r>
    </w:p>
    <w:p w14:paraId="1319AEC4" w14:textId="77777777" w:rsidR="0068333A" w:rsidRPr="00AE694E" w:rsidRDefault="000A27C7" w:rsidP="000A27C7">
      <w:pPr>
        <w:pStyle w:val="Heading1"/>
      </w:pPr>
      <w:bookmarkStart w:id="11" w:name="_Toc224296589"/>
      <w:proofErr w:type="spellStart"/>
      <w:r>
        <w:lastRenderedPageBreak/>
        <w:t>Tillämpningsområden</w:t>
      </w:r>
      <w:bookmarkEnd w:id="11"/>
      <w:proofErr w:type="spellEnd"/>
    </w:p>
    <w:p w14:paraId="5B524CCC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 xml:space="preserve">Modellen ersätter inte befintliga </w:t>
      </w:r>
      <w:proofErr w:type="spellStart"/>
      <w:r w:rsidRPr="000A27C7">
        <w:rPr>
          <w:lang w:val="sv-SE"/>
        </w:rPr>
        <w:t>agila</w:t>
      </w:r>
      <w:proofErr w:type="spellEnd"/>
      <w:r w:rsidRPr="000A27C7">
        <w:rPr>
          <w:lang w:val="sv-SE"/>
        </w:rPr>
        <w:t xml:space="preserve"> eller </w:t>
      </w:r>
      <w:proofErr w:type="spellStart"/>
      <w:r w:rsidRPr="000A27C7">
        <w:rPr>
          <w:lang w:val="sv-SE"/>
        </w:rPr>
        <w:t>DevOps</w:t>
      </w:r>
      <w:proofErr w:type="spellEnd"/>
      <w:r w:rsidRPr="000A27C7">
        <w:rPr>
          <w:lang w:val="sv-SE"/>
        </w:rPr>
        <w:t xml:space="preserve">-metoder. Den adderar </w:t>
      </w:r>
      <w:proofErr w:type="gramStart"/>
      <w:r w:rsidRPr="000A27C7">
        <w:rPr>
          <w:lang w:val="sv-SE"/>
        </w:rPr>
        <w:t>istället</w:t>
      </w:r>
      <w:proofErr w:type="gramEnd"/>
      <w:r w:rsidRPr="000A27C7">
        <w:rPr>
          <w:lang w:val="sv-SE"/>
        </w:rPr>
        <w:t xml:space="preserve"> ett kontrollerat AI-lager ovanpå dem.</w:t>
      </w:r>
    </w:p>
    <w:p w14:paraId="7F5925C4" w14:textId="77777777" w:rsidR="000A27C7" w:rsidRPr="000A27C7" w:rsidRDefault="000A27C7" w:rsidP="0078369E">
      <w:pPr>
        <w:pStyle w:val="Heading2"/>
        <w:rPr>
          <w:lang w:val="sv-SE"/>
        </w:rPr>
      </w:pPr>
      <w:bookmarkStart w:id="12" w:name="_Toc224296590"/>
      <w:r w:rsidRPr="000A27C7">
        <w:rPr>
          <w:lang w:val="sv-SE"/>
        </w:rPr>
        <w:t xml:space="preserve">Application </w:t>
      </w:r>
      <w:proofErr w:type="spellStart"/>
      <w:r w:rsidRPr="000A27C7">
        <w:rPr>
          <w:lang w:val="sv-SE"/>
        </w:rPr>
        <w:t>Development</w:t>
      </w:r>
      <w:proofErr w:type="spellEnd"/>
      <w:r w:rsidRPr="000A27C7">
        <w:rPr>
          <w:lang w:val="sv-SE"/>
        </w:rPr>
        <w:t xml:space="preserve"> (AD)</w:t>
      </w:r>
      <w:bookmarkEnd w:id="12"/>
    </w:p>
    <w:p w14:paraId="1A0AD37B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>Nyutveckling av system, produkter eller större funktioner.</w:t>
      </w:r>
      <w:r w:rsidRPr="000A27C7">
        <w:rPr>
          <w:lang w:val="sv-SE"/>
        </w:rPr>
        <w:br/>
        <w:t>Här används modellen för att accelerera design, kod, test och dokumentation, utan att kompromissa med arkitektur eller kvalitet.</w:t>
      </w:r>
    </w:p>
    <w:p w14:paraId="2C5FD227" w14:textId="77777777" w:rsidR="000A27C7" w:rsidRPr="00C251ED" w:rsidRDefault="000A27C7" w:rsidP="000A27C7">
      <w:proofErr w:type="spellStart"/>
      <w:r w:rsidRPr="00C251ED">
        <w:t>Typiska</w:t>
      </w:r>
      <w:proofErr w:type="spellEnd"/>
      <w:r w:rsidRPr="00C251ED">
        <w:t xml:space="preserve"> </w:t>
      </w:r>
      <w:proofErr w:type="spellStart"/>
      <w:r w:rsidRPr="00C251ED">
        <w:t>situationer</w:t>
      </w:r>
      <w:proofErr w:type="spellEnd"/>
      <w:r w:rsidRPr="00C251ED">
        <w:t>:</w:t>
      </w:r>
    </w:p>
    <w:p w14:paraId="730DEC0B" w14:textId="77777777" w:rsidR="000A27C7" w:rsidRPr="00C251ED" w:rsidRDefault="000A27C7" w:rsidP="00FE10D2">
      <w:pPr>
        <w:numPr>
          <w:ilvl w:val="0"/>
          <w:numId w:val="14"/>
        </w:numPr>
        <w:spacing w:after="0" w:line="259" w:lineRule="auto"/>
      </w:pPr>
      <w:r w:rsidRPr="00C251ED">
        <w:t xml:space="preserve">Ny digital </w:t>
      </w:r>
      <w:proofErr w:type="spellStart"/>
      <w:r w:rsidRPr="00C251ED">
        <w:t>tjänst</w:t>
      </w:r>
      <w:proofErr w:type="spellEnd"/>
      <w:r w:rsidRPr="00C251ED">
        <w:t>.</w:t>
      </w:r>
    </w:p>
    <w:p w14:paraId="782565F1" w14:textId="77777777" w:rsidR="000A27C7" w:rsidRPr="00C251ED" w:rsidRDefault="000A27C7" w:rsidP="00FE10D2">
      <w:pPr>
        <w:numPr>
          <w:ilvl w:val="0"/>
          <w:numId w:val="14"/>
        </w:numPr>
        <w:spacing w:after="0" w:line="259" w:lineRule="auto"/>
      </w:pPr>
      <w:r w:rsidRPr="00C251ED">
        <w:t xml:space="preserve">Ny </w:t>
      </w:r>
      <w:proofErr w:type="spellStart"/>
      <w:r w:rsidRPr="00C251ED">
        <w:t>integrationsplattform</w:t>
      </w:r>
      <w:proofErr w:type="spellEnd"/>
      <w:r w:rsidRPr="00C251ED">
        <w:t>.</w:t>
      </w:r>
    </w:p>
    <w:p w14:paraId="4DC4C9CF" w14:textId="77777777" w:rsidR="000A27C7" w:rsidRDefault="000A27C7" w:rsidP="00FE10D2">
      <w:pPr>
        <w:numPr>
          <w:ilvl w:val="0"/>
          <w:numId w:val="14"/>
        </w:numPr>
        <w:spacing w:after="0" w:line="259" w:lineRule="auto"/>
      </w:pPr>
      <w:r w:rsidRPr="00C251ED">
        <w:t xml:space="preserve">Ny </w:t>
      </w:r>
      <w:proofErr w:type="spellStart"/>
      <w:r w:rsidRPr="00C251ED">
        <w:t>domänlösning</w:t>
      </w:r>
      <w:proofErr w:type="spellEnd"/>
      <w:r w:rsidRPr="00C251ED">
        <w:t>.</w:t>
      </w:r>
    </w:p>
    <w:p w14:paraId="117EDC66" w14:textId="77777777" w:rsidR="000A27C7" w:rsidRDefault="000A27C7" w:rsidP="00FE10D2">
      <w:pPr>
        <w:numPr>
          <w:ilvl w:val="0"/>
          <w:numId w:val="14"/>
        </w:numPr>
        <w:spacing w:after="0" w:line="259" w:lineRule="auto"/>
      </w:pPr>
      <w:r>
        <w:t xml:space="preserve">Nya </w:t>
      </w:r>
      <w:proofErr w:type="spellStart"/>
      <w:r>
        <w:t>moduler</w:t>
      </w:r>
      <w:proofErr w:type="spellEnd"/>
    </w:p>
    <w:p w14:paraId="4AD9F27F" w14:textId="77777777" w:rsidR="000A27C7" w:rsidRPr="00C251ED" w:rsidRDefault="000A27C7" w:rsidP="0078369E">
      <w:pPr>
        <w:pStyle w:val="Heading2"/>
      </w:pPr>
      <w:bookmarkStart w:id="13" w:name="_Toc224296591"/>
      <w:r w:rsidRPr="00C251ED">
        <w:t>Application Transformation (AT)</w:t>
      </w:r>
      <w:bookmarkEnd w:id="13"/>
    </w:p>
    <w:p w14:paraId="2638C9E1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>Strukturell förändring av befintliga system.</w:t>
      </w:r>
    </w:p>
    <w:p w14:paraId="6BA58B1C" w14:textId="77777777" w:rsidR="000A27C7" w:rsidRPr="00C251ED" w:rsidRDefault="000A27C7" w:rsidP="000A27C7">
      <w:r w:rsidRPr="00C251ED">
        <w:t xml:space="preserve">Det </w:t>
      </w:r>
      <w:proofErr w:type="spellStart"/>
      <w:r w:rsidRPr="00C251ED">
        <w:t>kan</w:t>
      </w:r>
      <w:proofErr w:type="spellEnd"/>
      <w:r w:rsidRPr="00C251ED">
        <w:t xml:space="preserve"> </w:t>
      </w:r>
      <w:proofErr w:type="spellStart"/>
      <w:r w:rsidRPr="00C251ED">
        <w:t>innebära</w:t>
      </w:r>
      <w:proofErr w:type="spellEnd"/>
      <w:r w:rsidRPr="00C251ED">
        <w:t>:</w:t>
      </w:r>
    </w:p>
    <w:p w14:paraId="48D6B139" w14:textId="77777777" w:rsidR="000A27C7" w:rsidRPr="000A27C7" w:rsidRDefault="000A27C7" w:rsidP="00FE10D2">
      <w:pPr>
        <w:numPr>
          <w:ilvl w:val="0"/>
          <w:numId w:val="15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 xml:space="preserve">Modernisering av monolit till </w:t>
      </w:r>
      <w:proofErr w:type="spellStart"/>
      <w:r w:rsidRPr="000A27C7">
        <w:rPr>
          <w:lang w:val="sv-SE"/>
        </w:rPr>
        <w:t>modulär</w:t>
      </w:r>
      <w:proofErr w:type="spellEnd"/>
      <w:r w:rsidRPr="000A27C7">
        <w:rPr>
          <w:lang w:val="sv-SE"/>
        </w:rPr>
        <w:t xml:space="preserve"> struktur.</w:t>
      </w:r>
    </w:p>
    <w:p w14:paraId="6F59C1E1" w14:textId="77777777" w:rsidR="000A27C7" w:rsidRPr="00C251ED" w:rsidRDefault="000A27C7" w:rsidP="00FE10D2">
      <w:pPr>
        <w:numPr>
          <w:ilvl w:val="0"/>
          <w:numId w:val="15"/>
        </w:numPr>
        <w:spacing w:after="0" w:line="259" w:lineRule="auto"/>
      </w:pPr>
      <w:proofErr w:type="spellStart"/>
      <w:r w:rsidRPr="00C251ED">
        <w:t>Migrering</w:t>
      </w:r>
      <w:proofErr w:type="spellEnd"/>
      <w:r w:rsidRPr="00C251ED">
        <w:t xml:space="preserve"> till </w:t>
      </w:r>
      <w:proofErr w:type="spellStart"/>
      <w:r w:rsidRPr="00C251ED">
        <w:t>molnplattform</w:t>
      </w:r>
      <w:proofErr w:type="spellEnd"/>
      <w:r w:rsidRPr="00C251ED">
        <w:t>.</w:t>
      </w:r>
    </w:p>
    <w:p w14:paraId="616FBD56" w14:textId="77777777" w:rsidR="000A27C7" w:rsidRPr="000A27C7" w:rsidRDefault="000A27C7" w:rsidP="00FE10D2">
      <w:pPr>
        <w:numPr>
          <w:ilvl w:val="0"/>
          <w:numId w:val="15"/>
        </w:numPr>
        <w:spacing w:after="0" w:line="259" w:lineRule="auto"/>
        <w:rPr>
          <w:lang w:val="sv-SE"/>
        </w:rPr>
      </w:pPr>
      <w:proofErr w:type="spellStart"/>
      <w:r w:rsidRPr="000A27C7">
        <w:rPr>
          <w:lang w:val="sv-SE"/>
        </w:rPr>
        <w:t>Refaktorering</w:t>
      </w:r>
      <w:proofErr w:type="spellEnd"/>
      <w:r w:rsidRPr="000A27C7">
        <w:rPr>
          <w:lang w:val="sv-SE"/>
        </w:rPr>
        <w:t xml:space="preserve"> för att minska teknisk skuld.</w:t>
      </w:r>
    </w:p>
    <w:p w14:paraId="16BF7BF7" w14:textId="77777777" w:rsidR="000A27C7" w:rsidRPr="000A27C7" w:rsidRDefault="000A27C7" w:rsidP="00FE10D2">
      <w:pPr>
        <w:numPr>
          <w:ilvl w:val="0"/>
          <w:numId w:val="15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Uppdelning i tjänster eller API-lager.</w:t>
      </w:r>
    </w:p>
    <w:p w14:paraId="4B035F8A" w14:textId="77777777" w:rsidR="000A27C7" w:rsidRPr="000A27C7" w:rsidRDefault="000A27C7" w:rsidP="000A27C7">
      <w:pPr>
        <w:spacing w:after="0"/>
        <w:ind w:left="720"/>
        <w:rPr>
          <w:lang w:val="sv-SE"/>
        </w:rPr>
      </w:pPr>
    </w:p>
    <w:p w14:paraId="5B74FC6F" w14:textId="2C14DAE4" w:rsidR="000A27C7" w:rsidRDefault="00BE7C77" w:rsidP="000A27C7">
      <w:pPr>
        <w:rPr>
          <w:lang w:val="sv-SE"/>
        </w:rPr>
      </w:pPr>
      <w:r w:rsidRPr="00BE7C77">
        <w:rPr>
          <w:lang w:val="sv-SE"/>
        </w:rPr>
        <w:t xml:space="preserve">Här är AI särskilt kraftfull för analys, </w:t>
      </w:r>
      <w:proofErr w:type="spellStart"/>
      <w:r w:rsidRPr="00BE7C77">
        <w:rPr>
          <w:lang w:val="sv-SE"/>
        </w:rPr>
        <w:t>refaktorering</w:t>
      </w:r>
      <w:proofErr w:type="spellEnd"/>
      <w:r w:rsidRPr="00BE7C77">
        <w:rPr>
          <w:lang w:val="sv-SE"/>
        </w:rPr>
        <w:t xml:space="preserve"> och förståelse av befintliga system, men risken är högre. </w:t>
      </w:r>
      <w:r w:rsidRPr="00155423">
        <w:rPr>
          <w:lang w:val="sv-SE"/>
        </w:rPr>
        <w:t>Därför är kontrollpunkterna striktare.</w:t>
      </w:r>
    </w:p>
    <w:p w14:paraId="0B4A3755" w14:textId="77777777" w:rsidR="00BE7C77" w:rsidRPr="00BE7C77" w:rsidRDefault="00BE7C77" w:rsidP="00BE7C77">
      <w:pPr>
        <w:rPr>
          <w:lang w:val="sv-SE"/>
        </w:rPr>
      </w:pPr>
      <w:r w:rsidRPr="00BE7C77">
        <w:rPr>
          <w:lang w:val="sv-SE"/>
        </w:rPr>
        <w:t xml:space="preserve">I vissa situationer kan AI-stödd analys av </w:t>
      </w:r>
      <w:proofErr w:type="spellStart"/>
      <w:r w:rsidRPr="00BE7C77">
        <w:rPr>
          <w:lang w:val="sv-SE"/>
        </w:rPr>
        <w:t>legacy</w:t>
      </w:r>
      <w:proofErr w:type="spellEnd"/>
      <w:r w:rsidRPr="00BE7C77">
        <w:rPr>
          <w:lang w:val="sv-SE"/>
        </w:rPr>
        <w:t>-system göra det möjligt att återvinna affärsregler, beroenden och arkitekturkunskap från befintliga applikationer.</w:t>
      </w:r>
    </w:p>
    <w:p w14:paraId="393976F8" w14:textId="78985706" w:rsidR="00BE7C77" w:rsidRPr="00BE7C77" w:rsidRDefault="00BE7C77" w:rsidP="00BE7C77">
      <w:pPr>
        <w:rPr>
          <w:lang w:val="sv-SE"/>
        </w:rPr>
      </w:pPr>
      <w:r>
        <w:rPr>
          <w:lang w:val="sv-SE"/>
        </w:rPr>
        <w:t>N</w:t>
      </w:r>
      <w:r w:rsidRPr="00BE7C77">
        <w:rPr>
          <w:lang w:val="sv-SE"/>
        </w:rPr>
        <w:t>är sådan analys resulterar i en tydlig och verifierbar kravbild eller kravstruktur kan det i vissa fall vara mer kostnadseffektivt att utveckla en ny lösning baserad på dessa krav än att fortsätta modernisera den befintliga kodbasen.</w:t>
      </w:r>
    </w:p>
    <w:p w14:paraId="02193F57" w14:textId="25ED942D" w:rsidR="00BE7C77" w:rsidRPr="000A27C7" w:rsidRDefault="00BE7C77" w:rsidP="000A27C7">
      <w:pPr>
        <w:rPr>
          <w:lang w:val="sv-SE"/>
        </w:rPr>
      </w:pPr>
      <w:r w:rsidRPr="00BE7C77">
        <w:rPr>
          <w:lang w:val="sv-SE"/>
        </w:rPr>
        <w:t xml:space="preserve">Valet mellan modernisering och nyutveckling ska alltid baseras på mätbar affärseffekt, definierat </w:t>
      </w:r>
      <w:proofErr w:type="spellStart"/>
      <w:r w:rsidRPr="00BE7C77">
        <w:rPr>
          <w:lang w:val="sv-SE"/>
        </w:rPr>
        <w:t>Outcome</w:t>
      </w:r>
      <w:proofErr w:type="spellEnd"/>
      <w:r w:rsidRPr="00BE7C77">
        <w:rPr>
          <w:lang w:val="sv-SE"/>
        </w:rPr>
        <w:t>, riskprofil och arkitektonisk hållbarhet.</w:t>
      </w:r>
    </w:p>
    <w:p w14:paraId="32051D38" w14:textId="77777777" w:rsidR="000A27C7" w:rsidRPr="000A27C7" w:rsidRDefault="000A27C7" w:rsidP="0078369E">
      <w:pPr>
        <w:pStyle w:val="Heading2"/>
        <w:rPr>
          <w:lang w:val="sv-SE"/>
        </w:rPr>
      </w:pPr>
      <w:bookmarkStart w:id="14" w:name="_Toc224296592"/>
      <w:r w:rsidRPr="000A27C7">
        <w:rPr>
          <w:lang w:val="sv-SE"/>
        </w:rPr>
        <w:t>Application Management (AM)</w:t>
      </w:r>
      <w:bookmarkEnd w:id="14"/>
    </w:p>
    <w:p w14:paraId="093EC098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>Inom AAS betraktas Application Management inte som en reaktiv supportfunktion, utan som en kontinuerlig värde- och stabilitetsmotor i Application Services.</w:t>
      </w:r>
    </w:p>
    <w:p w14:paraId="476F3320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>AI används inte enbart för att hantera incidenter snabbare, utan för att systematiskt:</w:t>
      </w:r>
    </w:p>
    <w:p w14:paraId="10093D67" w14:textId="77777777" w:rsidR="000A27C7" w:rsidRPr="00390C63" w:rsidRDefault="000A27C7" w:rsidP="00FE10D2">
      <w:pPr>
        <w:numPr>
          <w:ilvl w:val="0"/>
          <w:numId w:val="18"/>
        </w:numPr>
        <w:spacing w:after="0" w:line="259" w:lineRule="auto"/>
      </w:pPr>
      <w:proofErr w:type="spellStart"/>
      <w:r w:rsidRPr="00390C63">
        <w:t>Identifiera</w:t>
      </w:r>
      <w:proofErr w:type="spellEnd"/>
      <w:r w:rsidRPr="00390C63">
        <w:t xml:space="preserve"> </w:t>
      </w:r>
      <w:proofErr w:type="spellStart"/>
      <w:r w:rsidRPr="00390C63">
        <w:t>strukturella</w:t>
      </w:r>
      <w:proofErr w:type="spellEnd"/>
      <w:r w:rsidRPr="00390C63">
        <w:t xml:space="preserve"> </w:t>
      </w:r>
      <w:proofErr w:type="spellStart"/>
      <w:r w:rsidRPr="00390C63">
        <w:t>förbättringsmöjligheter</w:t>
      </w:r>
      <w:proofErr w:type="spellEnd"/>
    </w:p>
    <w:p w14:paraId="4D8545AD" w14:textId="77777777" w:rsidR="000A27C7" w:rsidRPr="00390C63" w:rsidRDefault="000A27C7" w:rsidP="00FE10D2">
      <w:pPr>
        <w:numPr>
          <w:ilvl w:val="0"/>
          <w:numId w:val="18"/>
        </w:numPr>
        <w:spacing w:after="0" w:line="259" w:lineRule="auto"/>
      </w:pPr>
      <w:proofErr w:type="spellStart"/>
      <w:r w:rsidRPr="00390C63">
        <w:t>Reducera</w:t>
      </w:r>
      <w:proofErr w:type="spellEnd"/>
      <w:r w:rsidRPr="00390C63">
        <w:t xml:space="preserve"> </w:t>
      </w:r>
      <w:proofErr w:type="spellStart"/>
      <w:r w:rsidRPr="00390C63">
        <w:t>teknisk</w:t>
      </w:r>
      <w:proofErr w:type="spellEnd"/>
      <w:r w:rsidRPr="00390C63">
        <w:t xml:space="preserve"> </w:t>
      </w:r>
      <w:proofErr w:type="spellStart"/>
      <w:r w:rsidRPr="00390C63">
        <w:t>skuld</w:t>
      </w:r>
      <w:proofErr w:type="spellEnd"/>
    </w:p>
    <w:p w14:paraId="0CCECC9A" w14:textId="77777777" w:rsidR="000A27C7" w:rsidRPr="00390C63" w:rsidRDefault="000A27C7" w:rsidP="00FE10D2">
      <w:pPr>
        <w:numPr>
          <w:ilvl w:val="0"/>
          <w:numId w:val="18"/>
        </w:numPr>
        <w:spacing w:after="0" w:line="259" w:lineRule="auto"/>
      </w:pPr>
      <w:proofErr w:type="spellStart"/>
      <w:r w:rsidRPr="00390C63">
        <w:t>Förutse</w:t>
      </w:r>
      <w:proofErr w:type="spellEnd"/>
      <w:r w:rsidRPr="00390C63">
        <w:t xml:space="preserve"> </w:t>
      </w:r>
      <w:proofErr w:type="spellStart"/>
      <w:r w:rsidRPr="00390C63">
        <w:t>driftmönster</w:t>
      </w:r>
      <w:proofErr w:type="spellEnd"/>
      <w:r w:rsidRPr="00390C63">
        <w:t xml:space="preserve"> och </w:t>
      </w:r>
      <w:proofErr w:type="spellStart"/>
      <w:r w:rsidRPr="00390C63">
        <w:t>riskzoner</w:t>
      </w:r>
      <w:proofErr w:type="spellEnd"/>
    </w:p>
    <w:p w14:paraId="748BDFBF" w14:textId="77777777" w:rsidR="000A27C7" w:rsidRDefault="000A27C7" w:rsidP="00FE10D2">
      <w:pPr>
        <w:numPr>
          <w:ilvl w:val="0"/>
          <w:numId w:val="18"/>
        </w:numPr>
        <w:spacing w:after="0" w:line="259" w:lineRule="auto"/>
      </w:pPr>
      <w:r w:rsidRPr="00390C63">
        <w:t xml:space="preserve">Optimera </w:t>
      </w:r>
      <w:proofErr w:type="spellStart"/>
      <w:r w:rsidRPr="00390C63">
        <w:t>kostnadsstruktur</w:t>
      </w:r>
      <w:proofErr w:type="spellEnd"/>
      <w:r w:rsidRPr="00390C63">
        <w:t xml:space="preserve"> </w:t>
      </w:r>
      <w:proofErr w:type="spellStart"/>
      <w:r w:rsidRPr="00390C63">
        <w:t>över</w:t>
      </w:r>
      <w:proofErr w:type="spellEnd"/>
      <w:r w:rsidRPr="00390C63">
        <w:t xml:space="preserve"> </w:t>
      </w:r>
      <w:proofErr w:type="spellStart"/>
      <w:r w:rsidRPr="00390C63">
        <w:t>tid</w:t>
      </w:r>
      <w:proofErr w:type="spellEnd"/>
    </w:p>
    <w:p w14:paraId="4CAA941A" w14:textId="77777777" w:rsidR="000A27C7" w:rsidRPr="00390C63" w:rsidRDefault="000A27C7" w:rsidP="0050604B">
      <w:pPr>
        <w:spacing w:after="0"/>
      </w:pPr>
    </w:p>
    <w:p w14:paraId="470092A5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 xml:space="preserve">Genom att integrera stabilitet, förbättring, modernisering och kostnadsoptimering i samma livscykelmodell skapar AAS en förvaltningsstruktur där varje operativ aktivitet kan kopplas till ett definierat </w:t>
      </w:r>
      <w:proofErr w:type="spellStart"/>
      <w:r w:rsidRPr="000A27C7">
        <w:rPr>
          <w:lang w:val="sv-SE"/>
        </w:rPr>
        <w:t>Outcome</w:t>
      </w:r>
      <w:proofErr w:type="spellEnd"/>
      <w:r w:rsidRPr="000A27C7">
        <w:rPr>
          <w:lang w:val="sv-SE"/>
        </w:rPr>
        <w:t>.</w:t>
      </w:r>
    </w:p>
    <w:p w14:paraId="7C069EAD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lastRenderedPageBreak/>
        <w:t>Målet är att förflytta AM från reaktiv drift till kontrollerad och datadriven utveckling inom ramen för ordinarie Application Services.</w:t>
      </w:r>
    </w:p>
    <w:p w14:paraId="250251C7" w14:textId="77777777" w:rsidR="000A27C7" w:rsidRPr="00C251ED" w:rsidRDefault="000A27C7" w:rsidP="000A27C7">
      <w:r w:rsidRPr="00C251ED">
        <w:t xml:space="preserve">AI </w:t>
      </w:r>
      <w:proofErr w:type="spellStart"/>
      <w:r w:rsidRPr="00C251ED">
        <w:t>används</w:t>
      </w:r>
      <w:proofErr w:type="spellEnd"/>
      <w:r w:rsidRPr="00C251ED">
        <w:t xml:space="preserve"> för:</w:t>
      </w:r>
    </w:p>
    <w:p w14:paraId="65080DBE" w14:textId="77777777" w:rsidR="000A27C7" w:rsidRPr="00C251ED" w:rsidRDefault="000A27C7" w:rsidP="00FE10D2">
      <w:pPr>
        <w:numPr>
          <w:ilvl w:val="0"/>
          <w:numId w:val="16"/>
        </w:numPr>
        <w:spacing w:after="0" w:line="259" w:lineRule="auto"/>
      </w:pPr>
      <w:proofErr w:type="spellStart"/>
      <w:r w:rsidRPr="00C251ED">
        <w:t>Incidenttriage</w:t>
      </w:r>
      <w:proofErr w:type="spellEnd"/>
      <w:r w:rsidRPr="00C251ED">
        <w:t>.</w:t>
      </w:r>
    </w:p>
    <w:p w14:paraId="010412AF" w14:textId="77777777" w:rsidR="000A27C7" w:rsidRPr="00C251ED" w:rsidRDefault="000A27C7" w:rsidP="00FE10D2">
      <w:pPr>
        <w:numPr>
          <w:ilvl w:val="0"/>
          <w:numId w:val="16"/>
        </w:numPr>
        <w:spacing w:after="0" w:line="259" w:lineRule="auto"/>
      </w:pPr>
      <w:proofErr w:type="spellStart"/>
      <w:r w:rsidRPr="00C251ED">
        <w:t>Rotorsaksanalys</w:t>
      </w:r>
      <w:proofErr w:type="spellEnd"/>
      <w:r w:rsidRPr="00C251ED">
        <w:t>.</w:t>
      </w:r>
    </w:p>
    <w:p w14:paraId="144D8331" w14:textId="77777777" w:rsidR="000A27C7" w:rsidRPr="00C251ED" w:rsidRDefault="000A27C7" w:rsidP="00FE10D2">
      <w:pPr>
        <w:numPr>
          <w:ilvl w:val="0"/>
          <w:numId w:val="16"/>
        </w:numPr>
        <w:spacing w:after="0" w:line="259" w:lineRule="auto"/>
      </w:pPr>
      <w:r w:rsidRPr="00C251ED">
        <w:t xml:space="preserve">Change </w:t>
      </w:r>
      <w:proofErr w:type="gramStart"/>
      <w:r w:rsidRPr="00C251ED">
        <w:t>impact-</w:t>
      </w:r>
      <w:proofErr w:type="spellStart"/>
      <w:r w:rsidRPr="00C251ED">
        <w:t>analys</w:t>
      </w:r>
      <w:proofErr w:type="spellEnd"/>
      <w:proofErr w:type="gramEnd"/>
      <w:r w:rsidRPr="00C251ED">
        <w:t>.</w:t>
      </w:r>
    </w:p>
    <w:p w14:paraId="7CAEAA71" w14:textId="77777777" w:rsidR="000A27C7" w:rsidRPr="00C251ED" w:rsidRDefault="000A27C7" w:rsidP="00FE10D2">
      <w:pPr>
        <w:numPr>
          <w:ilvl w:val="0"/>
          <w:numId w:val="16"/>
        </w:numPr>
        <w:spacing w:after="0" w:line="259" w:lineRule="auto"/>
      </w:pPr>
      <w:proofErr w:type="spellStart"/>
      <w:r w:rsidRPr="00C251ED">
        <w:t>Automatiserad</w:t>
      </w:r>
      <w:proofErr w:type="spellEnd"/>
      <w:r w:rsidRPr="00C251ED">
        <w:t xml:space="preserve"> </w:t>
      </w:r>
      <w:proofErr w:type="spellStart"/>
      <w:r w:rsidRPr="00C251ED">
        <w:t>dokumentation</w:t>
      </w:r>
      <w:proofErr w:type="spellEnd"/>
      <w:r w:rsidRPr="00C251ED">
        <w:t>.</w:t>
      </w:r>
    </w:p>
    <w:p w14:paraId="53CDACDE" w14:textId="77777777" w:rsidR="000A27C7" w:rsidRDefault="000A27C7" w:rsidP="00FE10D2">
      <w:pPr>
        <w:numPr>
          <w:ilvl w:val="0"/>
          <w:numId w:val="16"/>
        </w:numPr>
        <w:spacing w:after="0" w:line="259" w:lineRule="auto"/>
      </w:pPr>
      <w:proofErr w:type="spellStart"/>
      <w:r w:rsidRPr="00C251ED">
        <w:t>Prediktiv</w:t>
      </w:r>
      <w:proofErr w:type="spellEnd"/>
      <w:r w:rsidRPr="00C251ED">
        <w:t xml:space="preserve"> </w:t>
      </w:r>
      <w:proofErr w:type="spellStart"/>
      <w:r w:rsidRPr="00C251ED">
        <w:t>analys</w:t>
      </w:r>
      <w:proofErr w:type="spellEnd"/>
      <w:r w:rsidRPr="00C251ED">
        <w:t xml:space="preserve"> av </w:t>
      </w:r>
      <w:proofErr w:type="spellStart"/>
      <w:r w:rsidRPr="00C251ED">
        <w:t>driftmönster</w:t>
      </w:r>
      <w:proofErr w:type="spellEnd"/>
      <w:r w:rsidRPr="00C251ED">
        <w:t>.</w:t>
      </w:r>
    </w:p>
    <w:p w14:paraId="146DB3F7" w14:textId="77777777" w:rsidR="000A27C7" w:rsidRPr="00C251ED" w:rsidRDefault="000A27C7" w:rsidP="000A27C7">
      <w:pPr>
        <w:spacing w:after="0"/>
        <w:ind w:left="720"/>
      </w:pPr>
    </w:p>
    <w:p w14:paraId="4F9DD31C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 xml:space="preserve">Eftersom arbetet är återkommande, datadrivet och volymbaserat är det ofta i förvaltningen som </w:t>
      </w:r>
      <w:proofErr w:type="spellStart"/>
      <w:r w:rsidRPr="000A27C7">
        <w:rPr>
          <w:lang w:val="sv-SE"/>
        </w:rPr>
        <w:t>agentic</w:t>
      </w:r>
      <w:proofErr w:type="spellEnd"/>
      <w:r w:rsidRPr="000A27C7">
        <w:rPr>
          <w:lang w:val="sv-SE"/>
        </w:rPr>
        <w:t xml:space="preserve"> automation ger störst strukturell och långsiktig effekt. </w:t>
      </w:r>
    </w:p>
    <w:p w14:paraId="74B8C4D7" w14:textId="77777777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>AM processen implementeras som en intelligent, kontinuerligt optimerande livscykelmodell, inte som en reaktiv supportfunktion genom att addera:</w:t>
      </w:r>
    </w:p>
    <w:p w14:paraId="6F646CFB" w14:textId="77777777" w:rsidR="000A27C7" w:rsidRPr="00186E0A" w:rsidRDefault="000A27C7" w:rsidP="00FE10D2">
      <w:pPr>
        <w:numPr>
          <w:ilvl w:val="0"/>
          <w:numId w:val="17"/>
        </w:numPr>
        <w:spacing w:after="0" w:line="259" w:lineRule="auto"/>
      </w:pPr>
      <w:proofErr w:type="spellStart"/>
      <w:r w:rsidRPr="00186E0A">
        <w:t>Stabilitet</w:t>
      </w:r>
      <w:proofErr w:type="spellEnd"/>
    </w:p>
    <w:p w14:paraId="7AB5C334" w14:textId="77777777" w:rsidR="000A27C7" w:rsidRPr="00186E0A" w:rsidRDefault="000A27C7" w:rsidP="00FE10D2">
      <w:pPr>
        <w:numPr>
          <w:ilvl w:val="0"/>
          <w:numId w:val="17"/>
        </w:numPr>
        <w:spacing w:after="0" w:line="259" w:lineRule="auto"/>
      </w:pPr>
      <w:proofErr w:type="spellStart"/>
      <w:r w:rsidRPr="00186E0A">
        <w:t>Förbättring</w:t>
      </w:r>
      <w:proofErr w:type="spellEnd"/>
    </w:p>
    <w:p w14:paraId="2A0EA2FE" w14:textId="77777777" w:rsidR="000A27C7" w:rsidRDefault="000A27C7" w:rsidP="00FE10D2">
      <w:pPr>
        <w:numPr>
          <w:ilvl w:val="0"/>
          <w:numId w:val="17"/>
        </w:numPr>
        <w:spacing w:after="0" w:line="259" w:lineRule="auto"/>
      </w:pPr>
      <w:proofErr w:type="spellStart"/>
      <w:r w:rsidRPr="00186E0A">
        <w:t>Modernisering</w:t>
      </w:r>
      <w:proofErr w:type="spellEnd"/>
      <w:r>
        <w:t>, och</w:t>
      </w:r>
    </w:p>
    <w:p w14:paraId="0E8FC2EB" w14:textId="77777777" w:rsidR="000A27C7" w:rsidRPr="00903C00" w:rsidRDefault="000A27C7" w:rsidP="00FE10D2">
      <w:pPr>
        <w:numPr>
          <w:ilvl w:val="0"/>
          <w:numId w:val="17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Kostnadsoptimering som integrerade delar av samma leverans.</w:t>
      </w:r>
    </w:p>
    <w:p w14:paraId="3C356047" w14:textId="77777777" w:rsidR="00C504E1" w:rsidRPr="00AE694E" w:rsidRDefault="000A27C7" w:rsidP="000A27C7">
      <w:pPr>
        <w:pStyle w:val="Heading1"/>
      </w:pPr>
      <w:bookmarkStart w:id="15" w:name="_Toc224296593"/>
      <w:proofErr w:type="spellStart"/>
      <w:r>
        <w:t>Modellens</w:t>
      </w:r>
      <w:proofErr w:type="spellEnd"/>
      <w:r>
        <w:t xml:space="preserve"> fem </w:t>
      </w:r>
      <w:proofErr w:type="spellStart"/>
      <w:r>
        <w:t>kärnprinciper</w:t>
      </w:r>
      <w:bookmarkEnd w:id="15"/>
      <w:proofErr w:type="spellEnd"/>
    </w:p>
    <w:p w14:paraId="66BB5264" w14:textId="77777777" w:rsidR="000A27C7" w:rsidRPr="009863CB" w:rsidRDefault="000A27C7" w:rsidP="009863CB">
      <w:pPr>
        <w:pStyle w:val="Heading2"/>
      </w:pPr>
      <w:bookmarkStart w:id="16" w:name="_Toc224296594"/>
      <w:r w:rsidRPr="009863CB">
        <w:t xml:space="preserve">Outcome </w:t>
      </w:r>
      <w:proofErr w:type="spellStart"/>
      <w:r w:rsidRPr="009863CB">
        <w:t>före</w:t>
      </w:r>
      <w:proofErr w:type="spellEnd"/>
      <w:r w:rsidRPr="009863CB">
        <w:t xml:space="preserve"> output</w:t>
      </w:r>
      <w:bookmarkEnd w:id="16"/>
    </w:p>
    <w:p w14:paraId="15673498" w14:textId="77777777" w:rsidR="00D93673" w:rsidRDefault="00D93673" w:rsidP="00D93673">
      <w:pPr>
        <w:pStyle w:val="NormalWeb"/>
      </w:pPr>
      <w:r>
        <w:t>Innan något designas ska det vara tydligt:</w:t>
      </w:r>
    </w:p>
    <w:p w14:paraId="06F32C3A" w14:textId="77777777" w:rsidR="00D93673" w:rsidRPr="00D93673" w:rsidRDefault="00D93673" w:rsidP="008A06E8">
      <w:pPr>
        <w:numPr>
          <w:ilvl w:val="0"/>
          <w:numId w:val="22"/>
        </w:numPr>
        <w:spacing w:after="0" w:line="259" w:lineRule="auto"/>
        <w:rPr>
          <w:lang w:val="sv-SE"/>
        </w:rPr>
      </w:pPr>
      <w:r w:rsidRPr="00D93673">
        <w:rPr>
          <w:lang w:val="sv-SE"/>
        </w:rPr>
        <w:t>Vilken affärseffekt som ska uppnås</w:t>
      </w:r>
    </w:p>
    <w:p w14:paraId="7A2C92A9" w14:textId="77777777" w:rsidR="00D93673" w:rsidRPr="00D93673" w:rsidRDefault="00D93673" w:rsidP="008A06E8">
      <w:pPr>
        <w:numPr>
          <w:ilvl w:val="0"/>
          <w:numId w:val="22"/>
        </w:numPr>
        <w:spacing w:after="0" w:line="259" w:lineRule="auto"/>
        <w:rPr>
          <w:lang w:val="sv-SE"/>
        </w:rPr>
      </w:pPr>
      <w:r w:rsidRPr="00D93673">
        <w:rPr>
          <w:lang w:val="sv-SE"/>
        </w:rPr>
        <w:t>Hur den mäts</w:t>
      </w:r>
    </w:p>
    <w:p w14:paraId="3E237D20" w14:textId="77777777" w:rsidR="00D93673" w:rsidRPr="00D93673" w:rsidRDefault="00D93673" w:rsidP="008A06E8">
      <w:pPr>
        <w:numPr>
          <w:ilvl w:val="0"/>
          <w:numId w:val="22"/>
        </w:numPr>
        <w:spacing w:after="0" w:line="259" w:lineRule="auto"/>
        <w:rPr>
          <w:lang w:val="sv-SE"/>
        </w:rPr>
      </w:pPr>
      <w:r w:rsidRPr="00D93673">
        <w:rPr>
          <w:lang w:val="sv-SE"/>
        </w:rPr>
        <w:t>Vad nuläget är (</w:t>
      </w:r>
      <w:proofErr w:type="spellStart"/>
      <w:r w:rsidRPr="00D93673">
        <w:rPr>
          <w:lang w:val="sv-SE"/>
        </w:rPr>
        <w:t>baseline</w:t>
      </w:r>
      <w:proofErr w:type="spellEnd"/>
      <w:r w:rsidRPr="00D93673">
        <w:rPr>
          <w:lang w:val="sv-SE"/>
        </w:rPr>
        <w:t>)</w:t>
      </w:r>
    </w:p>
    <w:p w14:paraId="33596537" w14:textId="6B588642" w:rsidR="00D93673" w:rsidRDefault="00D93673" w:rsidP="008A06E8">
      <w:pPr>
        <w:numPr>
          <w:ilvl w:val="0"/>
          <w:numId w:val="22"/>
        </w:numPr>
        <w:spacing w:after="0" w:line="259" w:lineRule="auto"/>
        <w:rPr>
          <w:lang w:val="sv-SE"/>
        </w:rPr>
      </w:pPr>
      <w:r w:rsidRPr="00D93673">
        <w:rPr>
          <w:lang w:val="sv-SE"/>
        </w:rPr>
        <w:t>Vem som äger effekten</w:t>
      </w:r>
    </w:p>
    <w:p w14:paraId="69284379" w14:textId="77777777" w:rsidR="00D93673" w:rsidRPr="00D93673" w:rsidRDefault="00D93673" w:rsidP="00D93673">
      <w:pPr>
        <w:spacing w:after="0" w:line="259" w:lineRule="auto"/>
        <w:ind w:left="360"/>
        <w:rPr>
          <w:lang w:val="sv-SE"/>
        </w:rPr>
      </w:pPr>
    </w:p>
    <w:p w14:paraId="078CB917" w14:textId="77777777" w:rsidR="00D93673" w:rsidRPr="00D93673" w:rsidRDefault="00D93673" w:rsidP="00D93673">
      <w:pPr>
        <w:rPr>
          <w:lang w:val="sv-SE"/>
        </w:rPr>
      </w:pPr>
      <w:r w:rsidRPr="00D93673">
        <w:rPr>
          <w:lang w:val="sv-SE"/>
        </w:rPr>
        <w:t>Detta förhindrar att AI används för att producera mer kod utan att skapa mer värde.</w:t>
      </w:r>
    </w:p>
    <w:p w14:paraId="3CA54D1F" w14:textId="77777777" w:rsidR="00D93673" w:rsidRDefault="00D93673" w:rsidP="00D93673">
      <w:pPr>
        <w:rPr>
          <w:lang w:val="sv-SE"/>
        </w:rPr>
      </w:pPr>
      <w:r w:rsidRPr="00D93673">
        <w:rPr>
          <w:lang w:val="sv-SE"/>
        </w:rPr>
        <w:t xml:space="preserve">I tidiga faser kan organisationen genomföra explorativa aktiviteter för att bättre förstå problemområdet eller utvärdera tekniska alternativ. Dessa aktiviteter kan organiseras som </w:t>
      </w:r>
      <w:proofErr w:type="spellStart"/>
      <w:r w:rsidRPr="00D93673">
        <w:rPr>
          <w:b/>
          <w:bCs/>
          <w:lang w:val="sv-SE"/>
        </w:rPr>
        <w:t>Exploration</w:t>
      </w:r>
      <w:proofErr w:type="spellEnd"/>
      <w:r w:rsidRPr="00D93673">
        <w:rPr>
          <w:b/>
          <w:bCs/>
          <w:lang w:val="sv-SE"/>
        </w:rPr>
        <w:t xml:space="preserve"> </w:t>
      </w:r>
      <w:proofErr w:type="spellStart"/>
      <w:r w:rsidRPr="00D93673">
        <w:rPr>
          <w:b/>
          <w:bCs/>
          <w:lang w:val="sv-SE"/>
        </w:rPr>
        <w:t>Stories</w:t>
      </w:r>
      <w:proofErr w:type="spellEnd"/>
      <w:r w:rsidRPr="00D93673">
        <w:rPr>
          <w:lang w:val="sv-SE"/>
        </w:rPr>
        <w:t xml:space="preserve"> och genomföras inom definierade experimentella systemområden utan att direkt påverka stabila systemdelar.</w:t>
      </w:r>
    </w:p>
    <w:p w14:paraId="52E5F9B4" w14:textId="0F6A9A29" w:rsidR="00821A92" w:rsidRPr="00D93673" w:rsidRDefault="00821A92" w:rsidP="00D93673">
      <w:pPr>
        <w:rPr>
          <w:lang w:val="sv-SE"/>
        </w:rPr>
      </w:pPr>
      <w:r w:rsidRPr="00821A92">
        <w:rPr>
          <w:lang w:val="sv-SE"/>
        </w:rPr>
        <w:t xml:space="preserve">Explorativa aktiviteter används för att förbättra problemförståelse och lösningsalternativ, men utgör inte leveransartefakter förrän ett definierat </w:t>
      </w:r>
      <w:proofErr w:type="spellStart"/>
      <w:r w:rsidRPr="00821A92">
        <w:rPr>
          <w:lang w:val="sv-SE"/>
        </w:rPr>
        <w:t>Outcome</w:t>
      </w:r>
      <w:proofErr w:type="spellEnd"/>
      <w:r w:rsidRPr="00821A92">
        <w:rPr>
          <w:lang w:val="sv-SE"/>
        </w:rPr>
        <w:t xml:space="preserve"> etablerats och arbetet struktureras enligt </w:t>
      </w:r>
      <w:proofErr w:type="spellStart"/>
      <w:r w:rsidRPr="00821A92">
        <w:rPr>
          <w:lang w:val="sv-SE"/>
        </w:rPr>
        <w:t>Value</w:t>
      </w:r>
      <w:proofErr w:type="spellEnd"/>
      <w:r w:rsidRPr="00821A92">
        <w:rPr>
          <w:lang w:val="sv-SE"/>
        </w:rPr>
        <w:t xml:space="preserve"> </w:t>
      </w:r>
      <w:proofErr w:type="spellStart"/>
      <w:r w:rsidRPr="00821A92">
        <w:rPr>
          <w:lang w:val="sv-SE"/>
        </w:rPr>
        <w:t>Spine</w:t>
      </w:r>
      <w:proofErr w:type="spellEnd"/>
      <w:r w:rsidRPr="00821A92">
        <w:rPr>
          <w:lang w:val="sv-SE"/>
        </w:rPr>
        <w:t>.</w:t>
      </w:r>
    </w:p>
    <w:p w14:paraId="05C79182" w14:textId="77777777" w:rsidR="000A27C7" w:rsidRPr="009863CB" w:rsidRDefault="000A27C7" w:rsidP="009863CB">
      <w:pPr>
        <w:pStyle w:val="Heading2"/>
        <w:rPr>
          <w:lang w:val="sv-SE"/>
        </w:rPr>
      </w:pPr>
      <w:r w:rsidRPr="009863CB">
        <w:rPr>
          <w:lang w:val="sv-SE"/>
        </w:rPr>
        <w:t xml:space="preserve"> </w:t>
      </w:r>
      <w:bookmarkStart w:id="17" w:name="_Toc224296595"/>
      <w:proofErr w:type="spellStart"/>
      <w:r w:rsidRPr="009863CB">
        <w:rPr>
          <w:lang w:val="sv-SE"/>
        </w:rPr>
        <w:t>Value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Spine</w:t>
      </w:r>
      <w:proofErr w:type="spellEnd"/>
      <w:r w:rsidRPr="009863CB">
        <w:rPr>
          <w:lang w:val="sv-SE"/>
        </w:rPr>
        <w:t xml:space="preserve"> är obligatorisk</w:t>
      </w:r>
      <w:bookmarkEnd w:id="17"/>
    </w:p>
    <w:p w14:paraId="5425D75B" w14:textId="13FCA81F" w:rsidR="000A27C7" w:rsidRDefault="000A27C7" w:rsidP="00821A92">
      <w:pPr>
        <w:spacing w:after="0" w:line="259" w:lineRule="auto"/>
        <w:rPr>
          <w:lang w:val="sv-SE"/>
        </w:rPr>
      </w:pPr>
      <w:proofErr w:type="spellStart"/>
      <w:r w:rsidRPr="000A27C7">
        <w:rPr>
          <w:lang w:val="sv-SE"/>
        </w:rPr>
        <w:t>Value</w:t>
      </w:r>
      <w:proofErr w:type="spellEnd"/>
      <w:r w:rsidRPr="000A27C7">
        <w:rPr>
          <w:lang w:val="sv-SE"/>
        </w:rPr>
        <w:t xml:space="preserve"> </w:t>
      </w:r>
      <w:proofErr w:type="spellStart"/>
      <w:r w:rsidRPr="000A27C7">
        <w:rPr>
          <w:lang w:val="sv-SE"/>
        </w:rPr>
        <w:t>Spine</w:t>
      </w:r>
      <w:proofErr w:type="spellEnd"/>
      <w:r w:rsidRPr="000A27C7">
        <w:rPr>
          <w:lang w:val="sv-SE"/>
        </w:rPr>
        <w:t xml:space="preserve"> är den strukturella mekanism som möjliggör kontrollerad AI-</w:t>
      </w:r>
      <w:proofErr w:type="spellStart"/>
      <w:r w:rsidRPr="000A27C7">
        <w:rPr>
          <w:lang w:val="sv-SE"/>
        </w:rPr>
        <w:t>augmentation</w:t>
      </w:r>
      <w:proofErr w:type="spellEnd"/>
      <w:r w:rsidRPr="000A27C7">
        <w:rPr>
          <w:lang w:val="sv-SE"/>
        </w:rPr>
        <w:t xml:space="preserve"> inom AAS.</w:t>
      </w:r>
      <w:r w:rsidR="00821A92" w:rsidRPr="00821A92">
        <w:rPr>
          <w:lang w:val="sv-SE"/>
        </w:rPr>
        <w:t xml:space="preserve"> </w:t>
      </w:r>
      <w:proofErr w:type="spellStart"/>
      <w:r w:rsidR="00821A92" w:rsidRPr="00E23A1A">
        <w:rPr>
          <w:lang w:val="sv-SE"/>
        </w:rPr>
        <w:t>Value</w:t>
      </w:r>
      <w:proofErr w:type="spellEnd"/>
      <w:r w:rsidR="00821A92" w:rsidRPr="00E23A1A">
        <w:rPr>
          <w:lang w:val="sv-SE"/>
        </w:rPr>
        <w:t xml:space="preserve"> </w:t>
      </w:r>
      <w:proofErr w:type="spellStart"/>
      <w:r w:rsidR="00821A92" w:rsidRPr="00E23A1A">
        <w:rPr>
          <w:lang w:val="sv-SE"/>
        </w:rPr>
        <w:t>Spine</w:t>
      </w:r>
      <w:proofErr w:type="spellEnd"/>
      <w:r w:rsidR="00821A92" w:rsidRPr="00E23A1A">
        <w:rPr>
          <w:lang w:val="sv-SE"/>
        </w:rPr>
        <w:t xml:space="preserve"> etableras för förändringsarbete och behöver inte beskriva hela befintliga applikationer.</w:t>
      </w:r>
    </w:p>
    <w:p w14:paraId="1840DE0E" w14:textId="77777777" w:rsidR="00821A92" w:rsidRDefault="00821A92" w:rsidP="00821A92">
      <w:pPr>
        <w:spacing w:after="0" w:line="259" w:lineRule="auto"/>
        <w:rPr>
          <w:lang w:val="sv-SE"/>
        </w:rPr>
      </w:pPr>
    </w:p>
    <w:p w14:paraId="4AC3A190" w14:textId="2DBBADF7" w:rsidR="00290CFF" w:rsidRDefault="00290CFF" w:rsidP="000A27C7">
      <w:pPr>
        <w:rPr>
          <w:b/>
          <w:bCs/>
          <w:lang w:val="sv-SE"/>
        </w:rPr>
      </w:pPr>
      <w:proofErr w:type="spellStart"/>
      <w:r w:rsidRPr="00290CFF">
        <w:rPr>
          <w:lang w:val="sv-SE"/>
        </w:rPr>
        <w:t>Value</w:t>
      </w:r>
      <w:proofErr w:type="spellEnd"/>
      <w:r w:rsidRPr="00290CFF">
        <w:rPr>
          <w:lang w:val="sv-SE"/>
        </w:rPr>
        <w:t xml:space="preserve"> </w:t>
      </w:r>
      <w:proofErr w:type="spellStart"/>
      <w:r w:rsidRPr="00290CFF">
        <w:rPr>
          <w:lang w:val="sv-SE"/>
        </w:rPr>
        <w:t>Spine</w:t>
      </w:r>
      <w:proofErr w:type="spellEnd"/>
      <w:r w:rsidRPr="00290CFF">
        <w:rPr>
          <w:lang w:val="sv-SE"/>
        </w:rPr>
        <w:t xml:space="preserve"> ska vara spårbar genom hela leveranskedjan (</w:t>
      </w:r>
      <w:proofErr w:type="spellStart"/>
      <w:r w:rsidRPr="00290CFF">
        <w:rPr>
          <w:lang w:val="sv-SE"/>
        </w:rPr>
        <w:t>build</w:t>
      </w:r>
      <w:proofErr w:type="spellEnd"/>
      <w:r w:rsidRPr="00290CFF">
        <w:rPr>
          <w:lang w:val="sv-SE"/>
        </w:rPr>
        <w:t xml:space="preserve">, </w:t>
      </w:r>
      <w:proofErr w:type="spellStart"/>
      <w:r w:rsidRPr="00290CFF">
        <w:rPr>
          <w:lang w:val="sv-SE"/>
        </w:rPr>
        <w:t>deploy</w:t>
      </w:r>
      <w:proofErr w:type="spellEnd"/>
      <w:r w:rsidRPr="00290CFF">
        <w:rPr>
          <w:lang w:val="sv-SE"/>
        </w:rPr>
        <w:t xml:space="preserve"> och operation), men dess styrande struktur består av</w:t>
      </w:r>
      <w:r>
        <w:rPr>
          <w:lang w:val="sv-SE"/>
        </w:rPr>
        <w:t>:</w:t>
      </w:r>
      <w:r w:rsidRPr="00290CFF">
        <w:rPr>
          <w:lang w:val="sv-SE"/>
        </w:rPr>
        <w:t xml:space="preserve"> </w:t>
      </w:r>
      <w:proofErr w:type="spellStart"/>
      <w:r w:rsidRPr="00290CFF">
        <w:rPr>
          <w:b/>
          <w:bCs/>
          <w:lang w:val="sv-SE"/>
        </w:rPr>
        <w:t>Outcome</w:t>
      </w:r>
      <w:proofErr w:type="spellEnd"/>
      <w:r w:rsidRPr="00290CFF">
        <w:rPr>
          <w:b/>
          <w:bCs/>
          <w:lang w:val="sv-SE"/>
        </w:rPr>
        <w:t xml:space="preserve"> → Epic → Story → Test</w:t>
      </w:r>
    </w:p>
    <w:p w14:paraId="61E921BD" w14:textId="77777777" w:rsidR="00821A92" w:rsidRDefault="00821A92" w:rsidP="000A27C7">
      <w:pPr>
        <w:rPr>
          <w:lang w:val="sv-SE"/>
        </w:rPr>
      </w:pPr>
      <w:r w:rsidRPr="00821A92">
        <w:rPr>
          <w:lang w:val="sv-SE"/>
        </w:rPr>
        <w:t xml:space="preserve">Explorativa aktiviteter kan organiseras som </w:t>
      </w:r>
      <w:proofErr w:type="spellStart"/>
      <w:r w:rsidRPr="00821A92">
        <w:rPr>
          <w:lang w:val="sv-SE"/>
        </w:rPr>
        <w:t>Exploration</w:t>
      </w:r>
      <w:proofErr w:type="spellEnd"/>
      <w:r w:rsidRPr="00821A92">
        <w:rPr>
          <w:lang w:val="sv-SE"/>
        </w:rPr>
        <w:t xml:space="preserve"> </w:t>
      </w:r>
      <w:proofErr w:type="spellStart"/>
      <w:r w:rsidRPr="00821A92">
        <w:rPr>
          <w:lang w:val="sv-SE"/>
        </w:rPr>
        <w:t>Stories</w:t>
      </w:r>
      <w:proofErr w:type="spellEnd"/>
      <w:r w:rsidRPr="00821A92">
        <w:rPr>
          <w:lang w:val="sv-SE"/>
        </w:rPr>
        <w:t xml:space="preserve"> innan en fullständig leveransstruktur etableras. När ett beslut tas att implementera funktionalitet ska arbetet struktureras enligt </w:t>
      </w:r>
      <w:proofErr w:type="spellStart"/>
      <w:r w:rsidRPr="00821A92">
        <w:rPr>
          <w:lang w:val="sv-SE"/>
        </w:rPr>
        <w:t>Value</w:t>
      </w:r>
      <w:proofErr w:type="spellEnd"/>
      <w:r w:rsidRPr="00821A92">
        <w:rPr>
          <w:lang w:val="sv-SE"/>
        </w:rPr>
        <w:t xml:space="preserve"> </w:t>
      </w:r>
      <w:proofErr w:type="spellStart"/>
      <w:r w:rsidRPr="00821A92">
        <w:rPr>
          <w:lang w:val="sv-SE"/>
        </w:rPr>
        <w:t>Spine</w:t>
      </w:r>
      <w:proofErr w:type="spellEnd"/>
      <w:r w:rsidRPr="00821A92">
        <w:rPr>
          <w:lang w:val="sv-SE"/>
        </w:rPr>
        <w:t>.</w:t>
      </w:r>
    </w:p>
    <w:p w14:paraId="4E19F38B" w14:textId="3C389641" w:rsidR="000A27C7" w:rsidRPr="000A27C7" w:rsidRDefault="000A27C7" w:rsidP="000A27C7">
      <w:pPr>
        <w:rPr>
          <w:lang w:val="sv-SE"/>
        </w:rPr>
      </w:pPr>
      <w:r w:rsidRPr="000A27C7">
        <w:rPr>
          <w:lang w:val="sv-SE"/>
        </w:rPr>
        <w:t>Genom denna koppling säkerställs att:</w:t>
      </w:r>
    </w:p>
    <w:p w14:paraId="54A0FA5B" w14:textId="77777777" w:rsidR="000A27C7" w:rsidRPr="000A27C7" w:rsidRDefault="000A27C7" w:rsidP="008A06E8">
      <w:pPr>
        <w:numPr>
          <w:ilvl w:val="0"/>
          <w:numId w:val="22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AI-genererade artefakter alltid kan relateras till definierat affärsvärde</w:t>
      </w:r>
    </w:p>
    <w:p w14:paraId="3EB14D40" w14:textId="77777777" w:rsidR="000A27C7" w:rsidRPr="000A27C7" w:rsidRDefault="000A27C7" w:rsidP="008A06E8">
      <w:pPr>
        <w:numPr>
          <w:ilvl w:val="0"/>
          <w:numId w:val="22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lastRenderedPageBreak/>
        <w:t>Automation sker inom tydligt avgränsad kontext</w:t>
      </w:r>
    </w:p>
    <w:p w14:paraId="32ED6213" w14:textId="77777777" w:rsidR="000A27C7" w:rsidRPr="000A27C7" w:rsidRDefault="000A27C7" w:rsidP="008A06E8">
      <w:pPr>
        <w:numPr>
          <w:ilvl w:val="0"/>
          <w:numId w:val="22"/>
        </w:numPr>
        <w:spacing w:after="0" w:line="259" w:lineRule="auto"/>
        <w:rPr>
          <w:lang w:val="sv-SE"/>
        </w:rPr>
      </w:pPr>
      <w:r w:rsidRPr="000A27C7">
        <w:rPr>
          <w:lang w:val="sv-SE"/>
        </w:rPr>
        <w:t>Test och verifiering är affärsmässigt motiverade</w:t>
      </w:r>
    </w:p>
    <w:p w14:paraId="57D833DD" w14:textId="77777777" w:rsidR="000A27C7" w:rsidRDefault="000A27C7" w:rsidP="008A06E8">
      <w:pPr>
        <w:numPr>
          <w:ilvl w:val="0"/>
          <w:numId w:val="22"/>
        </w:numPr>
        <w:spacing w:after="0" w:line="259" w:lineRule="auto"/>
      </w:pPr>
      <w:proofErr w:type="spellStart"/>
      <w:r w:rsidRPr="00EF3F1D">
        <w:t>Leveransen</w:t>
      </w:r>
      <w:proofErr w:type="spellEnd"/>
      <w:r w:rsidRPr="00EF3F1D">
        <w:t xml:space="preserve"> </w:t>
      </w:r>
      <w:proofErr w:type="spellStart"/>
      <w:r w:rsidRPr="00EF3F1D">
        <w:t>är</w:t>
      </w:r>
      <w:proofErr w:type="spellEnd"/>
      <w:r w:rsidRPr="00EF3F1D">
        <w:t xml:space="preserve"> </w:t>
      </w:r>
      <w:proofErr w:type="spellStart"/>
      <w:r w:rsidRPr="00EF3F1D">
        <w:t>revisionsbar</w:t>
      </w:r>
      <w:proofErr w:type="spellEnd"/>
      <w:r w:rsidRPr="00EF3F1D">
        <w:t xml:space="preserve"> och </w:t>
      </w:r>
      <w:proofErr w:type="spellStart"/>
      <w:r w:rsidRPr="00EF3F1D">
        <w:t>spårbar</w:t>
      </w:r>
      <w:proofErr w:type="spellEnd"/>
    </w:p>
    <w:p w14:paraId="1C4A91A2" w14:textId="77777777" w:rsidR="000A27C7" w:rsidRPr="00EF3F1D" w:rsidRDefault="000A27C7" w:rsidP="000A27C7">
      <w:pPr>
        <w:spacing w:after="0"/>
        <w:ind w:left="720"/>
      </w:pPr>
    </w:p>
    <w:p w14:paraId="73C1C05A" w14:textId="77777777" w:rsidR="000A27C7" w:rsidRDefault="000A27C7" w:rsidP="000A27C7">
      <w:r w:rsidRPr="00EF3F1D">
        <w:t xml:space="preserve">Detta </w:t>
      </w:r>
      <w:proofErr w:type="spellStart"/>
      <w:r w:rsidRPr="00EF3F1D">
        <w:t>innebär</w:t>
      </w:r>
      <w:proofErr w:type="spellEnd"/>
      <w:r w:rsidRPr="00EF3F1D">
        <w:t xml:space="preserve"> </w:t>
      </w:r>
      <w:proofErr w:type="spellStart"/>
      <w:r w:rsidRPr="00EF3F1D">
        <w:t>att</w:t>
      </w:r>
      <w:proofErr w:type="spellEnd"/>
      <w:r w:rsidRPr="00EF3F1D">
        <w:t>:</w:t>
      </w:r>
    </w:p>
    <w:p w14:paraId="6AFD27FE" w14:textId="77777777" w:rsidR="00767EE4" w:rsidRDefault="00767EE4" w:rsidP="008A06E8">
      <w:pPr>
        <w:pStyle w:val="ListParagraph"/>
        <w:numPr>
          <w:ilvl w:val="0"/>
          <w:numId w:val="63"/>
        </w:numPr>
        <w:rPr>
          <w:lang w:val="sv-SE"/>
        </w:rPr>
      </w:pPr>
      <w:r w:rsidRPr="00767EE4">
        <w:rPr>
          <w:lang w:val="sv-SE"/>
        </w:rPr>
        <w:t xml:space="preserve">Varje Story ska vara kopplad till minst ett definierat </w:t>
      </w:r>
      <w:proofErr w:type="spellStart"/>
      <w:r w:rsidRPr="00767EE4">
        <w:rPr>
          <w:lang w:val="sv-SE"/>
        </w:rPr>
        <w:t>Outcome</w:t>
      </w:r>
      <w:proofErr w:type="spellEnd"/>
      <w:r w:rsidRPr="00767EE4">
        <w:rPr>
          <w:lang w:val="sv-SE"/>
        </w:rPr>
        <w:t>.</w:t>
      </w:r>
      <w:r>
        <w:rPr>
          <w:lang w:val="sv-SE"/>
        </w:rPr>
        <w:t xml:space="preserve"> </w:t>
      </w:r>
      <w:r w:rsidRPr="00767EE4">
        <w:rPr>
          <w:lang w:val="sv-SE"/>
        </w:rPr>
        <w:t xml:space="preserve">En Story kan stödja flera </w:t>
      </w:r>
      <w:proofErr w:type="spellStart"/>
      <w:r w:rsidRPr="00767EE4">
        <w:rPr>
          <w:lang w:val="sv-SE"/>
        </w:rPr>
        <w:t>Outcomes</w:t>
      </w:r>
      <w:proofErr w:type="spellEnd"/>
      <w:r w:rsidRPr="00767EE4">
        <w:rPr>
          <w:lang w:val="sv-SE"/>
        </w:rPr>
        <w:t xml:space="preserve"> eller ett </w:t>
      </w:r>
      <w:proofErr w:type="spellStart"/>
      <w:r w:rsidRPr="00767EE4">
        <w:rPr>
          <w:lang w:val="sv-SE"/>
        </w:rPr>
        <w:t>Capability</w:t>
      </w:r>
      <w:proofErr w:type="spellEnd"/>
      <w:r w:rsidRPr="00767EE4">
        <w:rPr>
          <w:lang w:val="sv-SE"/>
        </w:rPr>
        <w:t xml:space="preserve"> </w:t>
      </w:r>
      <w:proofErr w:type="spellStart"/>
      <w:r w:rsidRPr="00767EE4">
        <w:rPr>
          <w:lang w:val="sv-SE"/>
        </w:rPr>
        <w:t>Outcome</w:t>
      </w:r>
      <w:proofErr w:type="spellEnd"/>
      <w:r w:rsidRPr="00767EE4">
        <w:rPr>
          <w:lang w:val="sv-SE"/>
        </w:rPr>
        <w:t xml:space="preserve"> (</w:t>
      </w:r>
      <w:proofErr w:type="gramStart"/>
      <w:r w:rsidRPr="00767EE4">
        <w:rPr>
          <w:lang w:val="sv-SE"/>
        </w:rPr>
        <w:t>t.ex.</w:t>
      </w:r>
      <w:proofErr w:type="gramEnd"/>
      <w:r w:rsidRPr="00767EE4">
        <w:rPr>
          <w:lang w:val="sv-SE"/>
        </w:rPr>
        <w:t xml:space="preserve"> plattform, </w:t>
      </w:r>
      <w:proofErr w:type="spellStart"/>
      <w:r w:rsidRPr="00767EE4">
        <w:rPr>
          <w:lang w:val="sv-SE"/>
        </w:rPr>
        <w:t>compliance</w:t>
      </w:r>
      <w:proofErr w:type="spellEnd"/>
      <w:r w:rsidRPr="00767EE4">
        <w:rPr>
          <w:lang w:val="sv-SE"/>
        </w:rPr>
        <w:t xml:space="preserve"> eller driftförbättring), under förutsättning att affärsvärde eller riskreduktion är tydligt definierad.</w:t>
      </w:r>
    </w:p>
    <w:p w14:paraId="0CF41950" w14:textId="77777777" w:rsidR="00767EE4" w:rsidRPr="00767EE4" w:rsidRDefault="00767EE4" w:rsidP="008A06E8">
      <w:pPr>
        <w:pStyle w:val="ListParagraph"/>
        <w:numPr>
          <w:ilvl w:val="0"/>
          <w:numId w:val="63"/>
        </w:numPr>
        <w:rPr>
          <w:lang w:val="sv-SE"/>
        </w:rPr>
      </w:pPr>
      <w:r w:rsidRPr="00767EE4">
        <w:rPr>
          <w:lang w:val="sv-SE"/>
        </w:rPr>
        <w:t xml:space="preserve">Varje Story ska ha minst en verifierbar </w:t>
      </w:r>
      <w:proofErr w:type="spellStart"/>
      <w:proofErr w:type="gramStart"/>
      <w:r w:rsidRPr="00767EE4">
        <w:rPr>
          <w:lang w:val="sv-SE"/>
        </w:rPr>
        <w:t>testkoppling.Testartefakter</w:t>
      </w:r>
      <w:proofErr w:type="spellEnd"/>
      <w:proofErr w:type="gramEnd"/>
      <w:r w:rsidRPr="00767EE4">
        <w:rPr>
          <w:lang w:val="sv-SE"/>
        </w:rPr>
        <w:t xml:space="preserve"> (testfall, </w:t>
      </w:r>
      <w:proofErr w:type="spellStart"/>
      <w:r w:rsidRPr="00767EE4">
        <w:rPr>
          <w:lang w:val="sv-SE"/>
        </w:rPr>
        <w:t>testsuite</w:t>
      </w:r>
      <w:proofErr w:type="spellEnd"/>
      <w:r w:rsidRPr="00767EE4">
        <w:rPr>
          <w:lang w:val="sv-SE"/>
        </w:rPr>
        <w:t xml:space="preserve"> eller pipeline-</w:t>
      </w:r>
      <w:proofErr w:type="spellStart"/>
      <w:r w:rsidRPr="00767EE4">
        <w:rPr>
          <w:lang w:val="sv-SE"/>
        </w:rPr>
        <w:t>run</w:t>
      </w:r>
      <w:proofErr w:type="spellEnd"/>
      <w:r w:rsidRPr="00767EE4">
        <w:rPr>
          <w:lang w:val="sv-SE"/>
        </w:rPr>
        <w:t xml:space="preserve">) ska vara spårbara till relevanta </w:t>
      </w:r>
      <w:proofErr w:type="spellStart"/>
      <w:r w:rsidRPr="00767EE4">
        <w:rPr>
          <w:lang w:val="sv-SE"/>
        </w:rPr>
        <w:t>Story-</w:t>
      </w:r>
      <w:proofErr w:type="gramStart"/>
      <w:r w:rsidRPr="00767EE4">
        <w:rPr>
          <w:lang w:val="sv-SE"/>
        </w:rPr>
        <w:t>ID:n</w:t>
      </w:r>
      <w:proofErr w:type="spellEnd"/>
      <w:r w:rsidRPr="00767EE4">
        <w:rPr>
          <w:lang w:val="sv-SE"/>
        </w:rPr>
        <w:t>.</w:t>
      </w:r>
      <w:proofErr w:type="gramEnd"/>
    </w:p>
    <w:p w14:paraId="0B7BC40B" w14:textId="77777777" w:rsidR="000A27C7" w:rsidRPr="000A27C7" w:rsidRDefault="000A27C7" w:rsidP="000A27C7">
      <w:pPr>
        <w:spacing w:after="0"/>
        <w:ind w:left="720"/>
        <w:rPr>
          <w:lang w:val="sv-SE"/>
        </w:rPr>
      </w:pPr>
    </w:p>
    <w:p w14:paraId="261C9365" w14:textId="77777777" w:rsidR="000A27C7" w:rsidRPr="009863CB" w:rsidRDefault="000A27C7" w:rsidP="000A27C7">
      <w:pPr>
        <w:rPr>
          <w:lang w:val="sv-SE"/>
        </w:rPr>
      </w:pPr>
      <w:r w:rsidRPr="009863CB">
        <w:rPr>
          <w:lang w:val="sv-SE"/>
        </w:rPr>
        <w:t xml:space="preserve">Utan </w:t>
      </w:r>
      <w:proofErr w:type="spellStart"/>
      <w:r w:rsidRPr="009863CB">
        <w:rPr>
          <w:lang w:val="sv-SE"/>
        </w:rPr>
        <w:t>Value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Spine</w:t>
      </w:r>
      <w:proofErr w:type="spellEnd"/>
      <w:r w:rsidRPr="009863CB">
        <w:rPr>
          <w:lang w:val="sv-SE"/>
        </w:rPr>
        <w:t xml:space="preserve"> riskerar AI att producera output utan tydlig verksamhetsförankring. Med </w:t>
      </w:r>
      <w:proofErr w:type="spellStart"/>
      <w:r w:rsidRPr="009863CB">
        <w:rPr>
          <w:lang w:val="sv-SE"/>
        </w:rPr>
        <w:t>Value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Spine</w:t>
      </w:r>
      <w:proofErr w:type="spellEnd"/>
      <w:r w:rsidRPr="009863CB">
        <w:rPr>
          <w:lang w:val="sv-SE"/>
        </w:rPr>
        <w:t xml:space="preserve"> blir AI en kontrollerad förstärkning av värdeskapande.</w:t>
      </w:r>
    </w:p>
    <w:p w14:paraId="314F426A" w14:textId="77777777" w:rsidR="000A27C7" w:rsidRPr="009863CB" w:rsidRDefault="000A27C7" w:rsidP="000A27C7">
      <w:pPr>
        <w:rPr>
          <w:lang w:val="sv-SE"/>
        </w:rPr>
      </w:pPr>
      <w:proofErr w:type="spellStart"/>
      <w:r w:rsidRPr="009863CB">
        <w:rPr>
          <w:lang w:val="sv-SE"/>
        </w:rPr>
        <w:t>Value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Spine</w:t>
      </w:r>
      <w:proofErr w:type="spellEnd"/>
      <w:r w:rsidRPr="009863CB">
        <w:rPr>
          <w:lang w:val="sv-SE"/>
        </w:rPr>
        <w:t xml:space="preserve"> är därmed inte en dokumentationsstruktur, utan den kontrollmekanism som gör AAS förenlig med </w:t>
      </w:r>
      <w:proofErr w:type="spellStart"/>
      <w:r w:rsidRPr="009863CB">
        <w:rPr>
          <w:lang w:val="sv-SE"/>
        </w:rPr>
        <w:t>enterprise</w:t>
      </w:r>
      <w:proofErr w:type="spellEnd"/>
      <w:r w:rsidRPr="009863CB">
        <w:rPr>
          <w:lang w:val="sv-SE"/>
        </w:rPr>
        <w:t>-krav på styrning, transparens och ansvar.</w:t>
      </w:r>
    </w:p>
    <w:p w14:paraId="48B3A33D" w14:textId="77777777" w:rsidR="000A27C7" w:rsidRPr="009863CB" w:rsidRDefault="000A27C7" w:rsidP="009863CB">
      <w:pPr>
        <w:pStyle w:val="Heading2"/>
        <w:rPr>
          <w:lang w:val="sv-SE"/>
        </w:rPr>
      </w:pPr>
      <w:r w:rsidRPr="009863CB">
        <w:rPr>
          <w:lang w:val="sv-SE"/>
        </w:rPr>
        <w:t xml:space="preserve"> </w:t>
      </w:r>
      <w:bookmarkStart w:id="18" w:name="_Toc224296596"/>
      <w:r w:rsidRPr="009863CB">
        <w:rPr>
          <w:lang w:val="sv-SE"/>
        </w:rPr>
        <w:t>AI är en nivå – inte ett verktyg</w:t>
      </w:r>
      <w:bookmarkEnd w:id="18"/>
    </w:p>
    <w:p w14:paraId="2E8A46FC" w14:textId="77777777" w:rsidR="000A27C7" w:rsidRPr="009863CB" w:rsidRDefault="000A27C7" w:rsidP="000A27C7">
      <w:pPr>
        <w:rPr>
          <w:lang w:val="sv-SE"/>
        </w:rPr>
      </w:pPr>
      <w:r w:rsidRPr="009863CB">
        <w:rPr>
          <w:lang w:val="sv-SE"/>
        </w:rPr>
        <w:t>AI-användning bestäms formellt genom en vald accelerationsnivå.</w:t>
      </w:r>
    </w:p>
    <w:p w14:paraId="09D1F3A3" w14:textId="77777777" w:rsidR="000A27C7" w:rsidRPr="00AE6A15" w:rsidRDefault="000A27C7" w:rsidP="000A27C7">
      <w:r w:rsidRPr="00AE6A15">
        <w:t xml:space="preserve">Det </w:t>
      </w:r>
      <w:proofErr w:type="spellStart"/>
      <w:r w:rsidRPr="00AE6A15">
        <w:t>betyder</w:t>
      </w:r>
      <w:proofErr w:type="spellEnd"/>
      <w:r w:rsidRPr="00AE6A15">
        <w:t>:</w:t>
      </w:r>
    </w:p>
    <w:p w14:paraId="567C6FA2" w14:textId="77777777" w:rsidR="000A27C7" w:rsidRPr="009863CB" w:rsidRDefault="000A27C7" w:rsidP="008A06E8">
      <w:pPr>
        <w:numPr>
          <w:ilvl w:val="0"/>
          <w:numId w:val="1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Organisationen väljer hur långt automationen ska gå.</w:t>
      </w:r>
    </w:p>
    <w:p w14:paraId="7ED37543" w14:textId="77777777" w:rsidR="000A27C7" w:rsidRPr="009863CB" w:rsidRDefault="000A27C7" w:rsidP="008A06E8">
      <w:pPr>
        <w:numPr>
          <w:ilvl w:val="0"/>
          <w:numId w:val="1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Risk och kontroll anpassas efter nivån.</w:t>
      </w:r>
    </w:p>
    <w:p w14:paraId="11467C43" w14:textId="77777777" w:rsidR="000A27C7" w:rsidRPr="009863CB" w:rsidRDefault="000A27C7" w:rsidP="008A06E8">
      <w:pPr>
        <w:numPr>
          <w:ilvl w:val="0"/>
          <w:numId w:val="1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AI används inte ad hoc eller informellt.</w:t>
      </w:r>
    </w:p>
    <w:p w14:paraId="5819BFA0" w14:textId="77777777" w:rsidR="000A27C7" w:rsidRPr="009863CB" w:rsidRDefault="000A27C7" w:rsidP="000A27C7">
      <w:pPr>
        <w:spacing w:after="0"/>
        <w:ind w:left="720"/>
        <w:rPr>
          <w:lang w:val="sv-SE"/>
        </w:rPr>
      </w:pPr>
    </w:p>
    <w:p w14:paraId="6ED93A2F" w14:textId="77777777" w:rsidR="00E149CB" w:rsidRDefault="000A27C7" w:rsidP="000A27C7">
      <w:pPr>
        <w:rPr>
          <w:lang w:val="sv-SE"/>
        </w:rPr>
      </w:pPr>
      <w:r w:rsidRPr="009863CB">
        <w:rPr>
          <w:lang w:val="sv-SE"/>
        </w:rPr>
        <w:t>Detta gör AI till ett styrt beslut, inte ett experiment.</w:t>
      </w:r>
      <w:r w:rsidR="00E149CB" w:rsidRPr="00E149CB">
        <w:rPr>
          <w:lang w:val="sv-SE"/>
        </w:rPr>
        <w:t xml:space="preserve"> </w:t>
      </w:r>
    </w:p>
    <w:p w14:paraId="1E9A0DD8" w14:textId="77777777" w:rsidR="000A27C7" w:rsidRPr="00E149CB" w:rsidRDefault="00E149CB" w:rsidP="000A27C7">
      <w:pPr>
        <w:rPr>
          <w:lang w:val="sv-SE"/>
        </w:rPr>
      </w:pPr>
      <w:r w:rsidRPr="00E149CB">
        <w:rPr>
          <w:lang w:val="sv-SE"/>
        </w:rPr>
        <w:t xml:space="preserve">Ändring av AI Acceleration </w:t>
      </w:r>
      <w:proofErr w:type="spellStart"/>
      <w:r w:rsidRPr="00E149CB">
        <w:rPr>
          <w:lang w:val="sv-SE"/>
        </w:rPr>
        <w:t>Level</w:t>
      </w:r>
      <w:proofErr w:type="spellEnd"/>
      <w:r w:rsidRPr="00E149CB">
        <w:rPr>
          <w:lang w:val="sv-SE"/>
        </w:rPr>
        <w:t xml:space="preserve"> ska betraktas som ett styrt beslut och dokumenteras med uppdaterad riskbedömning.</w:t>
      </w:r>
    </w:p>
    <w:p w14:paraId="1711D92F" w14:textId="77777777" w:rsidR="000A27C7" w:rsidRPr="009863CB" w:rsidRDefault="000A27C7" w:rsidP="009863CB">
      <w:pPr>
        <w:pStyle w:val="Heading2"/>
        <w:rPr>
          <w:lang w:val="sv-SE"/>
        </w:rPr>
      </w:pPr>
      <w:r w:rsidRPr="009863CB">
        <w:rPr>
          <w:lang w:val="sv-SE"/>
        </w:rPr>
        <w:t xml:space="preserve"> </w:t>
      </w:r>
      <w:bookmarkStart w:id="19" w:name="_Toc224296597"/>
      <w:r w:rsidRPr="009863CB">
        <w:rPr>
          <w:lang w:val="sv-SE"/>
        </w:rPr>
        <w:t>Test och kvalitet integreras från start</w:t>
      </w:r>
      <w:bookmarkEnd w:id="19"/>
    </w:p>
    <w:p w14:paraId="22C59F04" w14:textId="77777777" w:rsidR="000A27C7" w:rsidRPr="00AE6A15" w:rsidRDefault="000A27C7" w:rsidP="000A27C7">
      <w:r w:rsidRPr="00290CFF">
        <w:rPr>
          <w:lang w:val="sv-SE"/>
        </w:rPr>
        <w:t>Varje</w:t>
      </w:r>
      <w:r w:rsidRPr="00AE6A15">
        <w:t xml:space="preserve"> Story </w:t>
      </w:r>
      <w:proofErr w:type="spellStart"/>
      <w:r w:rsidRPr="00AE6A15">
        <w:t>måste</w:t>
      </w:r>
      <w:proofErr w:type="spellEnd"/>
      <w:r w:rsidRPr="00AE6A15">
        <w:t xml:space="preserve"> ha:</w:t>
      </w:r>
    </w:p>
    <w:p w14:paraId="1272261C" w14:textId="77777777" w:rsidR="000A27C7" w:rsidRPr="00AE6A15" w:rsidRDefault="000A27C7" w:rsidP="008A06E8">
      <w:pPr>
        <w:numPr>
          <w:ilvl w:val="0"/>
          <w:numId w:val="20"/>
        </w:numPr>
        <w:spacing w:after="0" w:line="259" w:lineRule="auto"/>
      </w:pPr>
      <w:proofErr w:type="spellStart"/>
      <w:r w:rsidRPr="00AE6A15">
        <w:t>Testbara</w:t>
      </w:r>
      <w:proofErr w:type="spellEnd"/>
      <w:r w:rsidRPr="00AE6A15">
        <w:t xml:space="preserve"> </w:t>
      </w:r>
      <w:proofErr w:type="spellStart"/>
      <w:r w:rsidRPr="00AE6A15">
        <w:t>acceptanskriterier</w:t>
      </w:r>
      <w:proofErr w:type="spellEnd"/>
      <w:r w:rsidRPr="00AE6A15">
        <w:t>.</w:t>
      </w:r>
    </w:p>
    <w:p w14:paraId="402CC8DA" w14:textId="77777777" w:rsidR="000A27C7" w:rsidRPr="00AE6A15" w:rsidRDefault="000A27C7" w:rsidP="008A06E8">
      <w:pPr>
        <w:numPr>
          <w:ilvl w:val="0"/>
          <w:numId w:val="20"/>
        </w:numPr>
        <w:spacing w:after="0" w:line="259" w:lineRule="auto"/>
      </w:pPr>
      <w:proofErr w:type="spellStart"/>
      <w:r w:rsidRPr="00AE6A15">
        <w:t>Definierad</w:t>
      </w:r>
      <w:proofErr w:type="spellEnd"/>
      <w:r w:rsidRPr="00AE6A15">
        <w:t xml:space="preserve"> </w:t>
      </w:r>
      <w:proofErr w:type="spellStart"/>
      <w:r w:rsidRPr="00AE6A15">
        <w:t>testnivå</w:t>
      </w:r>
      <w:proofErr w:type="spellEnd"/>
      <w:r w:rsidRPr="00AE6A15">
        <w:t>.</w:t>
      </w:r>
    </w:p>
    <w:p w14:paraId="11223461" w14:textId="77777777" w:rsidR="000A27C7" w:rsidRDefault="000A27C7" w:rsidP="008A06E8">
      <w:pPr>
        <w:numPr>
          <w:ilvl w:val="0"/>
          <w:numId w:val="20"/>
        </w:numPr>
        <w:spacing w:after="0" w:line="259" w:lineRule="auto"/>
      </w:pPr>
      <w:r w:rsidRPr="00AE6A15">
        <w:t>Definition of Done.</w:t>
      </w:r>
    </w:p>
    <w:p w14:paraId="68403744" w14:textId="77777777" w:rsidR="000A27C7" w:rsidRPr="00AE6A15" w:rsidRDefault="000A27C7" w:rsidP="000A27C7">
      <w:pPr>
        <w:spacing w:after="0"/>
        <w:ind w:left="720"/>
      </w:pPr>
    </w:p>
    <w:p w14:paraId="0295173B" w14:textId="77777777" w:rsidR="000A27C7" w:rsidRPr="00AE6A15" w:rsidRDefault="000A27C7" w:rsidP="000A27C7">
      <w:r w:rsidRPr="00AE6A15">
        <w:t xml:space="preserve">Det </w:t>
      </w:r>
      <w:proofErr w:type="spellStart"/>
      <w:r w:rsidRPr="00AE6A15">
        <w:t>innebär</w:t>
      </w:r>
      <w:proofErr w:type="spellEnd"/>
      <w:r w:rsidRPr="00AE6A15">
        <w:t xml:space="preserve"> </w:t>
      </w:r>
      <w:proofErr w:type="spellStart"/>
      <w:r w:rsidRPr="00AE6A15">
        <w:t>att</w:t>
      </w:r>
      <w:proofErr w:type="spellEnd"/>
      <w:r w:rsidRPr="00AE6A15">
        <w:t>:</w:t>
      </w:r>
    </w:p>
    <w:p w14:paraId="2CA8D8A6" w14:textId="77777777" w:rsidR="000A27C7" w:rsidRPr="00AE6A15" w:rsidRDefault="000A27C7" w:rsidP="008A06E8">
      <w:pPr>
        <w:numPr>
          <w:ilvl w:val="0"/>
          <w:numId w:val="21"/>
        </w:numPr>
        <w:spacing w:after="0" w:line="259" w:lineRule="auto"/>
      </w:pPr>
      <w:proofErr w:type="spellStart"/>
      <w:r w:rsidRPr="00AE6A15">
        <w:t>Teststrategi</w:t>
      </w:r>
      <w:proofErr w:type="spellEnd"/>
      <w:r w:rsidRPr="00AE6A15">
        <w:t xml:space="preserve"> </w:t>
      </w:r>
      <w:proofErr w:type="spellStart"/>
      <w:r w:rsidRPr="00AE6A15">
        <w:t>bestäms</w:t>
      </w:r>
      <w:proofErr w:type="spellEnd"/>
      <w:r w:rsidRPr="00AE6A15">
        <w:t xml:space="preserve"> </w:t>
      </w:r>
      <w:proofErr w:type="spellStart"/>
      <w:r w:rsidRPr="00AE6A15">
        <w:t>innan</w:t>
      </w:r>
      <w:proofErr w:type="spellEnd"/>
      <w:r w:rsidRPr="00AE6A15">
        <w:t xml:space="preserve"> implementation.</w:t>
      </w:r>
    </w:p>
    <w:p w14:paraId="648C2435" w14:textId="77777777" w:rsidR="000A27C7" w:rsidRPr="00AE6A15" w:rsidRDefault="000A27C7" w:rsidP="008A06E8">
      <w:pPr>
        <w:numPr>
          <w:ilvl w:val="0"/>
          <w:numId w:val="21"/>
        </w:numPr>
        <w:spacing w:after="0" w:line="259" w:lineRule="auto"/>
      </w:pPr>
      <w:r w:rsidRPr="00AE6A15">
        <w:t>AI-</w:t>
      </w:r>
      <w:proofErr w:type="spellStart"/>
      <w:r w:rsidRPr="00AE6A15">
        <w:t>genererat</w:t>
      </w:r>
      <w:proofErr w:type="spellEnd"/>
      <w:r w:rsidRPr="00AE6A15">
        <w:t xml:space="preserve"> material </w:t>
      </w:r>
      <w:proofErr w:type="spellStart"/>
      <w:r w:rsidRPr="00AE6A15">
        <w:t>granskas</w:t>
      </w:r>
      <w:proofErr w:type="spellEnd"/>
      <w:r w:rsidRPr="00AE6A15">
        <w:t>.</w:t>
      </w:r>
    </w:p>
    <w:p w14:paraId="6F55F62B" w14:textId="77777777" w:rsidR="000A27C7" w:rsidRPr="00021292" w:rsidRDefault="000A27C7" w:rsidP="008A06E8">
      <w:pPr>
        <w:numPr>
          <w:ilvl w:val="0"/>
          <w:numId w:val="2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Kvalitet inte “läggs på i slutet”.</w:t>
      </w:r>
    </w:p>
    <w:p w14:paraId="4FD1C58F" w14:textId="77777777" w:rsidR="000A27C7" w:rsidRPr="009863CB" w:rsidRDefault="000A27C7" w:rsidP="009863CB">
      <w:pPr>
        <w:pStyle w:val="Heading2"/>
        <w:rPr>
          <w:lang w:val="sv-SE"/>
        </w:rPr>
      </w:pPr>
      <w:r w:rsidRPr="009863CB">
        <w:rPr>
          <w:lang w:val="sv-SE"/>
        </w:rPr>
        <w:t xml:space="preserve"> </w:t>
      </w:r>
      <w:bookmarkStart w:id="20" w:name="_Toc224296598"/>
      <w:r w:rsidRPr="009863CB">
        <w:rPr>
          <w:lang w:val="sv-SE"/>
        </w:rPr>
        <w:t>Mänskligt mandat kvarstår alltid</w:t>
      </w:r>
      <w:bookmarkEnd w:id="20"/>
    </w:p>
    <w:p w14:paraId="3D94D531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AI kan stödja arbete och producera artefakter, men mänskligt mandat kvarstår alltid för granskning, godkännande och riskacceptans.</w:t>
      </w:r>
    </w:p>
    <w:p w14:paraId="11C39544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Inom AAS skiljs tydligt mellan granskning (Review) och godkännande (</w:t>
      </w:r>
      <w:proofErr w:type="spellStart"/>
      <w:r w:rsidRPr="00290CFF">
        <w:rPr>
          <w:lang w:val="sv-SE"/>
        </w:rPr>
        <w:t>Approval</w:t>
      </w:r>
      <w:proofErr w:type="spellEnd"/>
      <w:r w:rsidRPr="00290CFF">
        <w:rPr>
          <w:lang w:val="sv-SE"/>
        </w:rPr>
        <w:t>).</w:t>
      </w:r>
    </w:p>
    <w:p w14:paraId="17420ABA" w14:textId="77777777" w:rsidR="00290CFF" w:rsidRPr="00290CFF" w:rsidRDefault="00290CFF" w:rsidP="00290CFF">
      <w:pPr>
        <w:rPr>
          <w:b/>
          <w:bCs/>
          <w:lang w:val="sv-SE"/>
        </w:rPr>
      </w:pPr>
      <w:r w:rsidRPr="00290CFF">
        <w:rPr>
          <w:b/>
          <w:bCs/>
          <w:lang w:val="sv-SE"/>
        </w:rPr>
        <w:t>Granskning (Review)</w:t>
      </w:r>
    </w:p>
    <w:p w14:paraId="5BA23DD0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 xml:space="preserve">Granskning avser mänsklig verifiering av artefaktkvalitet på Story-nivå enligt vald AI Acceleration </w:t>
      </w:r>
      <w:proofErr w:type="spellStart"/>
      <w:r w:rsidRPr="00290CFF">
        <w:rPr>
          <w:lang w:val="sv-SE"/>
        </w:rPr>
        <w:t>Level</w:t>
      </w:r>
      <w:proofErr w:type="spellEnd"/>
      <w:r w:rsidRPr="00290CFF">
        <w:rPr>
          <w:lang w:val="sv-SE"/>
        </w:rPr>
        <w:t>.</w:t>
      </w:r>
    </w:p>
    <w:p w14:paraId="7A2A2FE6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Granskning innebär att:</w:t>
      </w:r>
    </w:p>
    <w:p w14:paraId="3F7C7481" w14:textId="77777777" w:rsidR="00290CFF" w:rsidRPr="00290CFF" w:rsidRDefault="00290CFF" w:rsidP="008A06E8">
      <w:pPr>
        <w:pStyle w:val="ListParagraph"/>
        <w:numPr>
          <w:ilvl w:val="0"/>
          <w:numId w:val="113"/>
        </w:numPr>
        <w:rPr>
          <w:lang w:val="sv-SE"/>
        </w:rPr>
      </w:pPr>
      <w:r w:rsidRPr="00290CFF">
        <w:rPr>
          <w:lang w:val="sv-SE"/>
        </w:rPr>
        <w:lastRenderedPageBreak/>
        <w:t>AI-genererat material valideras mot krav, arkitektur och testdefinition.</w:t>
      </w:r>
    </w:p>
    <w:p w14:paraId="248E4CB6" w14:textId="77777777" w:rsidR="00290CFF" w:rsidRPr="00290CFF" w:rsidRDefault="00290CFF" w:rsidP="008A06E8">
      <w:pPr>
        <w:pStyle w:val="ListParagraph"/>
        <w:numPr>
          <w:ilvl w:val="0"/>
          <w:numId w:val="113"/>
        </w:numPr>
        <w:rPr>
          <w:lang w:val="sv-SE"/>
        </w:rPr>
      </w:pPr>
      <w:r w:rsidRPr="00290CFF">
        <w:rPr>
          <w:lang w:val="sv-SE"/>
        </w:rPr>
        <w:t>Acceptanskriterier verifieras.</w:t>
      </w:r>
    </w:p>
    <w:p w14:paraId="02219F6A" w14:textId="77777777" w:rsidR="00290CFF" w:rsidRPr="00290CFF" w:rsidRDefault="00290CFF" w:rsidP="008A06E8">
      <w:pPr>
        <w:pStyle w:val="ListParagraph"/>
        <w:numPr>
          <w:ilvl w:val="0"/>
          <w:numId w:val="113"/>
        </w:numPr>
        <w:rPr>
          <w:lang w:val="sv-SE"/>
        </w:rPr>
      </w:pPr>
      <w:r w:rsidRPr="00290CFF">
        <w:rPr>
          <w:lang w:val="sv-SE"/>
        </w:rPr>
        <w:t>Identifierade risker eller avvikelser dokumenteras.</w:t>
      </w:r>
    </w:p>
    <w:p w14:paraId="5EED48F3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Granskning sker löpande per Story.</w:t>
      </w:r>
    </w:p>
    <w:p w14:paraId="501468E5" w14:textId="77777777" w:rsidR="00290CFF" w:rsidRPr="00290CFF" w:rsidRDefault="00290CFF" w:rsidP="00290CFF">
      <w:pPr>
        <w:rPr>
          <w:b/>
          <w:bCs/>
          <w:lang w:val="sv-SE"/>
        </w:rPr>
      </w:pPr>
      <w:r w:rsidRPr="00290CFF">
        <w:rPr>
          <w:b/>
          <w:bCs/>
          <w:lang w:val="sv-SE"/>
        </w:rPr>
        <w:t>Godkännande (</w:t>
      </w:r>
      <w:proofErr w:type="spellStart"/>
      <w:r w:rsidRPr="00290CFF">
        <w:rPr>
          <w:b/>
          <w:bCs/>
          <w:lang w:val="sv-SE"/>
        </w:rPr>
        <w:t>Approval</w:t>
      </w:r>
      <w:proofErr w:type="spellEnd"/>
      <w:r w:rsidRPr="00290CFF">
        <w:rPr>
          <w:b/>
          <w:bCs/>
          <w:lang w:val="sv-SE"/>
        </w:rPr>
        <w:t>)</w:t>
      </w:r>
    </w:p>
    <w:p w14:paraId="3A090923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Godkännande avser formellt beslut om riskacceptans eller release på definierad leveransenhet (</w:t>
      </w:r>
      <w:proofErr w:type="gramStart"/>
      <w:r w:rsidRPr="00290CFF">
        <w:rPr>
          <w:lang w:val="sv-SE"/>
        </w:rPr>
        <w:t>t.ex.</w:t>
      </w:r>
      <w:proofErr w:type="gramEnd"/>
      <w:r w:rsidRPr="00290CFF">
        <w:rPr>
          <w:lang w:val="sv-SE"/>
        </w:rPr>
        <w:t xml:space="preserve"> release, </w:t>
      </w:r>
      <w:proofErr w:type="spellStart"/>
      <w:r w:rsidRPr="00290CFF">
        <w:rPr>
          <w:lang w:val="sv-SE"/>
        </w:rPr>
        <w:t>change</w:t>
      </w:r>
      <w:proofErr w:type="spellEnd"/>
      <w:r w:rsidRPr="00290CFF">
        <w:rPr>
          <w:lang w:val="sv-SE"/>
        </w:rPr>
        <w:t xml:space="preserve"> eller annan beslutad enhet).</w:t>
      </w:r>
    </w:p>
    <w:p w14:paraId="07B0456E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Godkännande innebär att:</w:t>
      </w:r>
    </w:p>
    <w:p w14:paraId="10644BE7" w14:textId="77777777" w:rsidR="00290CFF" w:rsidRPr="00290CFF" w:rsidRDefault="00290CFF" w:rsidP="008A06E8">
      <w:pPr>
        <w:pStyle w:val="ListParagraph"/>
        <w:numPr>
          <w:ilvl w:val="0"/>
          <w:numId w:val="112"/>
        </w:numPr>
        <w:rPr>
          <w:lang w:val="sv-SE"/>
        </w:rPr>
      </w:pPr>
      <w:r w:rsidRPr="00290CFF">
        <w:rPr>
          <w:lang w:val="sv-SE"/>
        </w:rPr>
        <w:t>Riskprofil bekräftas eller justeras.</w:t>
      </w:r>
    </w:p>
    <w:p w14:paraId="72C0A692" w14:textId="77777777" w:rsidR="00290CFF" w:rsidRPr="00290CFF" w:rsidRDefault="00290CFF" w:rsidP="008A06E8">
      <w:pPr>
        <w:pStyle w:val="ListParagraph"/>
        <w:numPr>
          <w:ilvl w:val="0"/>
          <w:numId w:val="112"/>
        </w:numPr>
        <w:rPr>
          <w:lang w:val="sv-SE"/>
        </w:rPr>
      </w:pPr>
      <w:r w:rsidRPr="00290CFF">
        <w:rPr>
          <w:lang w:val="sv-SE"/>
        </w:rPr>
        <w:t>Eventuella kvarstående risker accepteras av ansvarig roll.</w:t>
      </w:r>
    </w:p>
    <w:p w14:paraId="63C31E15" w14:textId="77777777" w:rsidR="00290CFF" w:rsidRPr="00290CFF" w:rsidRDefault="00290CFF" w:rsidP="008A06E8">
      <w:pPr>
        <w:pStyle w:val="ListParagraph"/>
        <w:numPr>
          <w:ilvl w:val="0"/>
          <w:numId w:val="112"/>
        </w:numPr>
        <w:rPr>
          <w:lang w:val="sv-SE"/>
        </w:rPr>
      </w:pPr>
      <w:r w:rsidRPr="00290CFF">
        <w:rPr>
          <w:lang w:val="sv-SE"/>
        </w:rPr>
        <w:t>Leveransen godkänns för produktion eller vidare fas.</w:t>
      </w:r>
    </w:p>
    <w:p w14:paraId="4F65ECF6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Godkännande sker normalt per release eller definierad leveransenhet, inte per enskild Story, om inte riskprofilen kräver det.</w:t>
      </w:r>
    </w:p>
    <w:p w14:paraId="14407156" w14:textId="77777777" w:rsidR="00290CFF" w:rsidRPr="00290CFF" w:rsidRDefault="00290CFF" w:rsidP="00290CFF">
      <w:pPr>
        <w:rPr>
          <w:b/>
          <w:bCs/>
          <w:lang w:val="sv-SE"/>
        </w:rPr>
      </w:pPr>
      <w:r w:rsidRPr="00290CFF">
        <w:rPr>
          <w:b/>
          <w:bCs/>
          <w:lang w:val="sv-SE"/>
        </w:rPr>
        <w:t>Dokumentationskrav</w:t>
      </w:r>
    </w:p>
    <w:p w14:paraId="0748AD2A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>Både granskning och godkännande ska dokumenteras med:</w:t>
      </w:r>
    </w:p>
    <w:p w14:paraId="0A27CB39" w14:textId="77777777" w:rsidR="00290CFF" w:rsidRPr="00290CFF" w:rsidRDefault="00290CFF" w:rsidP="008A06E8">
      <w:pPr>
        <w:pStyle w:val="ListParagraph"/>
        <w:numPr>
          <w:ilvl w:val="0"/>
          <w:numId w:val="111"/>
        </w:numPr>
        <w:rPr>
          <w:lang w:val="sv-SE"/>
        </w:rPr>
      </w:pPr>
      <w:r w:rsidRPr="00290CFF">
        <w:rPr>
          <w:lang w:val="sv-SE"/>
        </w:rPr>
        <w:t>Ansvarig roll</w:t>
      </w:r>
    </w:p>
    <w:p w14:paraId="33AC0E91" w14:textId="77777777" w:rsidR="00290CFF" w:rsidRPr="00290CFF" w:rsidRDefault="00290CFF" w:rsidP="008A06E8">
      <w:pPr>
        <w:pStyle w:val="ListParagraph"/>
        <w:numPr>
          <w:ilvl w:val="0"/>
          <w:numId w:val="111"/>
        </w:numPr>
        <w:rPr>
          <w:lang w:val="sv-SE"/>
        </w:rPr>
      </w:pPr>
      <w:r w:rsidRPr="00290CFF">
        <w:rPr>
          <w:lang w:val="sv-SE"/>
        </w:rPr>
        <w:t>Tidsangivelse</w:t>
      </w:r>
    </w:p>
    <w:p w14:paraId="6AB7A7BD" w14:textId="77777777" w:rsidR="00290CFF" w:rsidRPr="00290CFF" w:rsidRDefault="00290CFF" w:rsidP="008A06E8">
      <w:pPr>
        <w:pStyle w:val="ListParagraph"/>
        <w:numPr>
          <w:ilvl w:val="0"/>
          <w:numId w:val="111"/>
        </w:numPr>
        <w:rPr>
          <w:lang w:val="sv-SE"/>
        </w:rPr>
      </w:pPr>
      <w:r w:rsidRPr="00290CFF">
        <w:rPr>
          <w:lang w:val="sv-SE"/>
        </w:rPr>
        <w:t>Referens till underlag (testresultat, riskbedömning, AI-</w:t>
      </w:r>
      <w:proofErr w:type="spellStart"/>
      <w:r w:rsidRPr="00290CFF">
        <w:rPr>
          <w:lang w:val="sv-SE"/>
        </w:rPr>
        <w:t>review</w:t>
      </w:r>
      <w:proofErr w:type="spellEnd"/>
      <w:r w:rsidRPr="00290CFF">
        <w:rPr>
          <w:lang w:val="sv-SE"/>
        </w:rPr>
        <w:t xml:space="preserve"> eller motsvarande)</w:t>
      </w:r>
    </w:p>
    <w:p w14:paraId="22AB006A" w14:textId="77777777" w:rsidR="00290CFF" w:rsidRPr="00290CFF" w:rsidRDefault="00290CFF" w:rsidP="00290CFF">
      <w:pPr>
        <w:rPr>
          <w:lang w:val="sv-SE"/>
        </w:rPr>
      </w:pPr>
      <w:r w:rsidRPr="00290CFF">
        <w:rPr>
          <w:lang w:val="sv-SE"/>
        </w:rPr>
        <w:t xml:space="preserve">En människa äger alltid beslut, godkänner release och accepterar risk i enlighet med Human </w:t>
      </w:r>
      <w:proofErr w:type="spellStart"/>
      <w:r w:rsidRPr="00290CFF">
        <w:rPr>
          <w:lang w:val="sv-SE"/>
        </w:rPr>
        <w:t>Mandate</w:t>
      </w:r>
      <w:proofErr w:type="spellEnd"/>
      <w:r w:rsidRPr="00290CFF">
        <w:rPr>
          <w:lang w:val="sv-SE"/>
        </w:rPr>
        <w:t>-principen.</w:t>
      </w:r>
    </w:p>
    <w:p w14:paraId="153B9490" w14:textId="77777777" w:rsidR="00CC383C" w:rsidRPr="00AE694E" w:rsidRDefault="009863CB" w:rsidP="009863CB">
      <w:pPr>
        <w:pStyle w:val="Heading1"/>
      </w:pPr>
      <w:bookmarkStart w:id="21" w:name="_Toc224296599"/>
      <w:proofErr w:type="spellStart"/>
      <w:r>
        <w:t>Struktur</w:t>
      </w:r>
      <w:proofErr w:type="spellEnd"/>
      <w:r>
        <w:t xml:space="preserve"> och </w:t>
      </w:r>
      <w:proofErr w:type="spellStart"/>
      <w:r>
        <w:t>artefakter</w:t>
      </w:r>
      <w:bookmarkEnd w:id="21"/>
      <w:proofErr w:type="spellEnd"/>
    </w:p>
    <w:p w14:paraId="29BF18AD" w14:textId="77777777" w:rsidR="009863CB" w:rsidRP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Value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Spine</w:t>
      </w:r>
      <w:proofErr w:type="spellEnd"/>
      <w:r w:rsidRPr="009863CB">
        <w:rPr>
          <w:lang w:val="sv-SE"/>
        </w:rPr>
        <w:t xml:space="preserve"> är den strukturella ryggraden.</w:t>
      </w:r>
    </w:p>
    <w:p w14:paraId="23227FD0" w14:textId="77777777" w:rsidR="009863CB" w:rsidRPr="009863CB" w:rsidRDefault="009863CB" w:rsidP="00CB4BDB">
      <w:pPr>
        <w:pStyle w:val="Heading2"/>
        <w:rPr>
          <w:lang w:val="sv-SE"/>
        </w:rPr>
      </w:pPr>
      <w:bookmarkStart w:id="22" w:name="_Toc224296600"/>
      <w:proofErr w:type="spellStart"/>
      <w:r w:rsidRPr="009863CB">
        <w:rPr>
          <w:lang w:val="sv-SE"/>
        </w:rPr>
        <w:t>Outcome</w:t>
      </w:r>
      <w:bookmarkEnd w:id="22"/>
      <w:proofErr w:type="spellEnd"/>
    </w:p>
    <w:p w14:paraId="7D8E15AB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Mätbar affärseffekt.</w:t>
      </w:r>
    </w:p>
    <w:p w14:paraId="4EE2296C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Måste innehålla:</w:t>
      </w:r>
    </w:p>
    <w:p w14:paraId="555BE814" w14:textId="77777777" w:rsidR="009863CB" w:rsidRPr="00225E2B" w:rsidRDefault="009863CB" w:rsidP="008A06E8">
      <w:pPr>
        <w:numPr>
          <w:ilvl w:val="0"/>
          <w:numId w:val="23"/>
        </w:numPr>
        <w:spacing w:after="0" w:line="259" w:lineRule="auto"/>
      </w:pPr>
      <w:proofErr w:type="spellStart"/>
      <w:r w:rsidRPr="00225E2B">
        <w:t>Effektmål</w:t>
      </w:r>
      <w:proofErr w:type="spellEnd"/>
    </w:p>
    <w:p w14:paraId="41E32AEC" w14:textId="77777777" w:rsidR="009863CB" w:rsidRPr="00225E2B" w:rsidRDefault="009863CB" w:rsidP="008A06E8">
      <w:pPr>
        <w:numPr>
          <w:ilvl w:val="0"/>
          <w:numId w:val="23"/>
        </w:numPr>
        <w:spacing w:after="0" w:line="259" w:lineRule="auto"/>
      </w:pPr>
      <w:r w:rsidRPr="00225E2B">
        <w:t>Baseline</w:t>
      </w:r>
    </w:p>
    <w:p w14:paraId="42F2698A" w14:textId="77777777" w:rsidR="009863CB" w:rsidRPr="00225E2B" w:rsidRDefault="009863CB" w:rsidP="008A06E8">
      <w:pPr>
        <w:numPr>
          <w:ilvl w:val="0"/>
          <w:numId w:val="23"/>
        </w:numPr>
        <w:spacing w:after="0" w:line="259" w:lineRule="auto"/>
      </w:pPr>
      <w:proofErr w:type="spellStart"/>
      <w:r w:rsidRPr="00225E2B">
        <w:t>Tidsram</w:t>
      </w:r>
      <w:proofErr w:type="spellEnd"/>
    </w:p>
    <w:p w14:paraId="68C7A9BF" w14:textId="77777777" w:rsidR="009863CB" w:rsidRDefault="009863CB" w:rsidP="008A06E8">
      <w:pPr>
        <w:numPr>
          <w:ilvl w:val="0"/>
          <w:numId w:val="23"/>
        </w:numPr>
        <w:spacing w:after="0" w:line="259" w:lineRule="auto"/>
      </w:pPr>
      <w:proofErr w:type="spellStart"/>
      <w:r w:rsidRPr="00225E2B">
        <w:t>Ägare</w:t>
      </w:r>
      <w:proofErr w:type="spellEnd"/>
      <w:r w:rsidRPr="00225E2B">
        <w:t xml:space="preserve"> (</w:t>
      </w:r>
      <w:r w:rsidR="009559BD">
        <w:t>Value</w:t>
      </w:r>
      <w:r w:rsidRPr="00225E2B">
        <w:t xml:space="preserve"> Owner)</w:t>
      </w:r>
    </w:p>
    <w:p w14:paraId="4EC803B0" w14:textId="77777777" w:rsidR="009863CB" w:rsidRPr="00225E2B" w:rsidRDefault="009863CB" w:rsidP="009863CB">
      <w:pPr>
        <w:spacing w:after="0"/>
        <w:ind w:left="720"/>
      </w:pPr>
    </w:p>
    <w:p w14:paraId="6A426814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Exempel:</w:t>
      </w:r>
      <w:r w:rsidRPr="009863CB">
        <w:rPr>
          <w:lang w:val="sv-SE"/>
        </w:rPr>
        <w:br/>
        <w:t xml:space="preserve">“Minska </w:t>
      </w:r>
      <w:proofErr w:type="gramStart"/>
      <w:r w:rsidRPr="009863CB">
        <w:rPr>
          <w:lang w:val="sv-SE"/>
        </w:rPr>
        <w:t>incident resolution</w:t>
      </w:r>
      <w:proofErr w:type="gram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time</w:t>
      </w:r>
      <w:proofErr w:type="spellEnd"/>
      <w:r w:rsidRPr="009863CB">
        <w:rPr>
          <w:lang w:val="sv-SE"/>
        </w:rPr>
        <w:t xml:space="preserve"> från 6h till 3h inom 4 månader.”</w:t>
      </w:r>
    </w:p>
    <w:p w14:paraId="109FABBF" w14:textId="77777777" w:rsidR="009863CB" w:rsidRPr="009863CB" w:rsidRDefault="009863CB" w:rsidP="004D50CB">
      <w:pPr>
        <w:pStyle w:val="Heading2"/>
        <w:rPr>
          <w:lang w:val="sv-SE"/>
        </w:rPr>
      </w:pPr>
      <w:bookmarkStart w:id="23" w:name="_Toc224296601"/>
      <w:r w:rsidRPr="009863CB">
        <w:rPr>
          <w:lang w:val="sv-SE"/>
        </w:rPr>
        <w:t>Epic</w:t>
      </w:r>
      <w:bookmarkEnd w:id="23"/>
    </w:p>
    <w:p w14:paraId="588C881D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Bryter ner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till </w:t>
      </w:r>
      <w:proofErr w:type="spellStart"/>
      <w:r w:rsidRPr="009863CB">
        <w:rPr>
          <w:lang w:val="sv-SE"/>
        </w:rPr>
        <w:t>värdeområden</w:t>
      </w:r>
      <w:proofErr w:type="spellEnd"/>
      <w:r w:rsidRPr="009863CB">
        <w:rPr>
          <w:lang w:val="sv-SE"/>
        </w:rPr>
        <w:t>.</w:t>
      </w:r>
    </w:p>
    <w:p w14:paraId="224EB68D" w14:textId="77777777" w:rsidR="009863CB" w:rsidRPr="00225E2B" w:rsidRDefault="009863CB" w:rsidP="009863CB">
      <w:proofErr w:type="spellStart"/>
      <w:r w:rsidRPr="00225E2B">
        <w:t>Måste</w:t>
      </w:r>
      <w:proofErr w:type="spellEnd"/>
      <w:r w:rsidRPr="00225E2B">
        <w:t xml:space="preserve"> </w:t>
      </w:r>
      <w:proofErr w:type="spellStart"/>
      <w:r w:rsidRPr="00225E2B">
        <w:t>innehålla</w:t>
      </w:r>
      <w:proofErr w:type="spellEnd"/>
      <w:r w:rsidRPr="00225E2B">
        <w:t>:</w:t>
      </w:r>
    </w:p>
    <w:p w14:paraId="40BDF5EC" w14:textId="77777777" w:rsidR="009863CB" w:rsidRPr="00225E2B" w:rsidRDefault="009863CB" w:rsidP="008A06E8">
      <w:pPr>
        <w:numPr>
          <w:ilvl w:val="0"/>
          <w:numId w:val="24"/>
        </w:numPr>
        <w:spacing w:after="0" w:line="259" w:lineRule="auto"/>
      </w:pPr>
      <w:proofErr w:type="spellStart"/>
      <w:r w:rsidRPr="00225E2B">
        <w:t>Syfte</w:t>
      </w:r>
      <w:proofErr w:type="spellEnd"/>
    </w:p>
    <w:p w14:paraId="52902923" w14:textId="77777777" w:rsidR="009863CB" w:rsidRPr="00225E2B" w:rsidRDefault="009863CB" w:rsidP="008A06E8">
      <w:pPr>
        <w:numPr>
          <w:ilvl w:val="0"/>
          <w:numId w:val="24"/>
        </w:numPr>
        <w:spacing w:after="0" w:line="259" w:lineRule="auto"/>
      </w:pPr>
      <w:r w:rsidRPr="00225E2B">
        <w:t>Scope-</w:t>
      </w:r>
      <w:proofErr w:type="spellStart"/>
      <w:r w:rsidRPr="00225E2B">
        <w:t>avgränsning</w:t>
      </w:r>
      <w:proofErr w:type="spellEnd"/>
    </w:p>
    <w:p w14:paraId="7F870BB6" w14:textId="77777777" w:rsidR="009863CB" w:rsidRPr="00225E2B" w:rsidRDefault="009863CB" w:rsidP="008A06E8">
      <w:pPr>
        <w:numPr>
          <w:ilvl w:val="0"/>
          <w:numId w:val="24"/>
        </w:numPr>
        <w:spacing w:after="0" w:line="259" w:lineRule="auto"/>
      </w:pPr>
      <w:proofErr w:type="spellStart"/>
      <w:r w:rsidRPr="00225E2B">
        <w:t>Risknotering</w:t>
      </w:r>
      <w:proofErr w:type="spellEnd"/>
    </w:p>
    <w:p w14:paraId="7AD949D0" w14:textId="77777777" w:rsidR="009863CB" w:rsidRPr="00225E2B" w:rsidRDefault="009863CB" w:rsidP="008A06E8">
      <w:pPr>
        <w:numPr>
          <w:ilvl w:val="0"/>
          <w:numId w:val="24"/>
        </w:numPr>
        <w:spacing w:after="0" w:line="259" w:lineRule="auto"/>
      </w:pPr>
      <w:proofErr w:type="spellStart"/>
      <w:r w:rsidRPr="00225E2B">
        <w:lastRenderedPageBreak/>
        <w:t>Koppling</w:t>
      </w:r>
      <w:proofErr w:type="spellEnd"/>
      <w:r w:rsidRPr="00225E2B">
        <w:t xml:space="preserve"> till Outcome-ID</w:t>
      </w:r>
    </w:p>
    <w:p w14:paraId="7CF1A4C6" w14:textId="77777777" w:rsidR="009863CB" w:rsidRPr="00225E2B" w:rsidRDefault="009863CB" w:rsidP="004D50CB">
      <w:pPr>
        <w:pStyle w:val="Heading2"/>
      </w:pPr>
      <w:bookmarkStart w:id="24" w:name="_Toc224296602"/>
      <w:r w:rsidRPr="00225E2B">
        <w:t>Standardiserad Delivery Story</w:t>
      </w:r>
      <w:bookmarkEnd w:id="24"/>
    </w:p>
    <w:p w14:paraId="3ABCF0D9" w14:textId="250438C1" w:rsidR="0072459F" w:rsidRDefault="0072459F" w:rsidP="0072459F">
      <w:pPr>
        <w:pStyle w:val="Heading3"/>
        <w:rPr>
          <w:lang w:val="sv-SE"/>
        </w:rPr>
      </w:pPr>
      <w:bookmarkStart w:id="25" w:name="_Toc224296603"/>
      <w:r>
        <w:rPr>
          <w:lang w:val="sv-SE"/>
        </w:rPr>
        <w:t xml:space="preserve">Story </w:t>
      </w:r>
      <w:proofErr w:type="spellStart"/>
      <w:r>
        <w:rPr>
          <w:lang w:val="sv-SE"/>
        </w:rPr>
        <w:t>Fields</w:t>
      </w:r>
      <w:bookmarkEnd w:id="25"/>
      <w:proofErr w:type="spellEnd"/>
      <w:r>
        <w:rPr>
          <w:lang w:val="sv-SE"/>
        </w:rPr>
        <w:t xml:space="preserve"> </w:t>
      </w:r>
    </w:p>
    <w:p w14:paraId="41085A10" w14:textId="77D660E4" w:rsidR="00AE3D7F" w:rsidRPr="00AE3D7F" w:rsidRDefault="00AE3D7F" w:rsidP="00AE3D7F">
      <w:pPr>
        <w:pStyle w:val="BodyText"/>
        <w:rPr>
          <w:lang w:val="sv-SE"/>
        </w:rPr>
      </w:pPr>
      <w:r>
        <w:rPr>
          <w:lang w:val="sv-SE"/>
        </w:rPr>
        <w:t xml:space="preserve">Varje story måste innehålla: </w:t>
      </w:r>
    </w:p>
    <w:p w14:paraId="2955BC35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r w:rsidRPr="00225E2B">
        <w:t>Story-ID (</w:t>
      </w:r>
      <w:proofErr w:type="spellStart"/>
      <w:r w:rsidRPr="00225E2B">
        <w:t>obligatoriskt</w:t>
      </w:r>
      <w:proofErr w:type="spellEnd"/>
      <w:r w:rsidRPr="00225E2B">
        <w:t>)</w:t>
      </w:r>
    </w:p>
    <w:p w14:paraId="5921F8BF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proofErr w:type="gramStart"/>
      <w:r w:rsidRPr="00225E2B">
        <w:t>Titel</w:t>
      </w:r>
      <w:proofErr w:type="gramEnd"/>
    </w:p>
    <w:p w14:paraId="075099C5" w14:textId="5FB4EDE3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r w:rsidRPr="00225E2B">
        <w:t>Story Type (Feature, Refactor, Bugfix, AT-task, AM-improvement</w:t>
      </w:r>
      <w:r w:rsidR="005500C3">
        <w:t>, Exploration</w:t>
      </w:r>
      <w:r w:rsidRPr="00225E2B">
        <w:t>)</w:t>
      </w:r>
    </w:p>
    <w:p w14:paraId="3A27E100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proofErr w:type="spellStart"/>
      <w:r w:rsidRPr="00225E2B">
        <w:t>Syfte</w:t>
      </w:r>
      <w:proofErr w:type="spellEnd"/>
      <w:r w:rsidRPr="00225E2B">
        <w:t xml:space="preserve"> / Value Intent</w:t>
      </w:r>
    </w:p>
    <w:p w14:paraId="26EF8CF3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proofErr w:type="spellStart"/>
      <w:r w:rsidRPr="00225E2B">
        <w:t>Koppling</w:t>
      </w:r>
      <w:proofErr w:type="spellEnd"/>
      <w:r w:rsidRPr="00225E2B">
        <w:t xml:space="preserve"> till Epic och Outcome</w:t>
      </w:r>
    </w:p>
    <w:p w14:paraId="4EFF18D9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r w:rsidRPr="00225E2B">
        <w:t>Acceptanskriterier (</w:t>
      </w:r>
      <w:proofErr w:type="spellStart"/>
      <w:r w:rsidRPr="00225E2B">
        <w:t>testbara</w:t>
      </w:r>
      <w:proofErr w:type="spellEnd"/>
      <w:r w:rsidRPr="00225E2B">
        <w:t xml:space="preserve">, </w:t>
      </w:r>
      <w:proofErr w:type="spellStart"/>
      <w:r w:rsidRPr="00225E2B">
        <w:t>binära</w:t>
      </w:r>
      <w:proofErr w:type="spellEnd"/>
      <w:r w:rsidRPr="00225E2B">
        <w:t>)</w:t>
      </w:r>
    </w:p>
    <w:p w14:paraId="2B691D1E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r w:rsidRPr="00225E2B">
        <w:t>AI Acceleration Level (0–3)</w:t>
      </w:r>
    </w:p>
    <w:p w14:paraId="7A8ECB08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r w:rsidRPr="00225E2B">
        <w:t>AI Usage Scope</w:t>
      </w:r>
    </w:p>
    <w:p w14:paraId="530FE884" w14:textId="77777777" w:rsidR="009863CB" w:rsidRPr="00225E2B" w:rsidRDefault="009863CB" w:rsidP="008A06E8">
      <w:pPr>
        <w:numPr>
          <w:ilvl w:val="0"/>
          <w:numId w:val="25"/>
        </w:numPr>
        <w:spacing w:after="0" w:line="259" w:lineRule="auto"/>
      </w:pPr>
      <w:r w:rsidRPr="00225E2B">
        <w:t>Test Definition</w:t>
      </w:r>
    </w:p>
    <w:p w14:paraId="2457FE79" w14:textId="77777777" w:rsidR="009863CB" w:rsidRDefault="009863CB" w:rsidP="008A06E8">
      <w:pPr>
        <w:numPr>
          <w:ilvl w:val="0"/>
          <w:numId w:val="25"/>
        </w:numPr>
        <w:spacing w:after="0" w:line="259" w:lineRule="auto"/>
      </w:pPr>
      <w:r w:rsidRPr="00225E2B">
        <w:t>Definition of Done</w:t>
      </w:r>
    </w:p>
    <w:p w14:paraId="1A7DE98E" w14:textId="77777777" w:rsidR="00E23A1A" w:rsidRDefault="00E23A1A" w:rsidP="00E23A1A">
      <w:pPr>
        <w:spacing w:after="0" w:line="259" w:lineRule="auto"/>
      </w:pPr>
    </w:p>
    <w:p w14:paraId="361DE32F" w14:textId="77777777" w:rsidR="009B15BF" w:rsidRPr="00E23A1A" w:rsidRDefault="009B15BF" w:rsidP="009B15BF">
      <w:pPr>
        <w:spacing w:after="0" w:line="259" w:lineRule="auto"/>
        <w:rPr>
          <w:lang w:val="sv-SE"/>
        </w:rPr>
      </w:pPr>
    </w:p>
    <w:p w14:paraId="6F449528" w14:textId="12F80B16" w:rsidR="0081261D" w:rsidRDefault="0081261D" w:rsidP="0072459F">
      <w:pPr>
        <w:pStyle w:val="Heading3"/>
        <w:rPr>
          <w:lang w:val="sv-SE"/>
        </w:rPr>
      </w:pPr>
      <w:bookmarkStart w:id="26" w:name="_Toc224296604"/>
      <w:r>
        <w:rPr>
          <w:lang w:val="sv-SE"/>
        </w:rPr>
        <w:t xml:space="preserve">Story </w:t>
      </w:r>
      <w:proofErr w:type="spellStart"/>
      <w:r>
        <w:rPr>
          <w:lang w:val="sv-SE"/>
        </w:rPr>
        <w:t>Types</w:t>
      </w:r>
      <w:bookmarkEnd w:id="26"/>
      <w:proofErr w:type="spellEnd"/>
      <w:r>
        <w:rPr>
          <w:lang w:val="sv-SE"/>
        </w:rPr>
        <w:t xml:space="preserve"> </w:t>
      </w:r>
    </w:p>
    <w:p w14:paraId="126D2DC4" w14:textId="73C30703" w:rsidR="0073526C" w:rsidRPr="0073526C" w:rsidRDefault="0073526C" w:rsidP="0073526C">
      <w:pPr>
        <w:spacing w:after="0" w:line="259" w:lineRule="auto"/>
        <w:rPr>
          <w:lang w:val="sv-SE"/>
        </w:rPr>
      </w:pPr>
      <w:r w:rsidRPr="0073526C">
        <w:rPr>
          <w:lang w:val="sv-SE"/>
        </w:rPr>
        <w:t xml:space="preserve">Story </w:t>
      </w:r>
      <w:proofErr w:type="spellStart"/>
      <w:r w:rsidRPr="0073526C">
        <w:rPr>
          <w:lang w:val="sv-SE"/>
        </w:rPr>
        <w:t>Type</w:t>
      </w:r>
      <w:proofErr w:type="spellEnd"/>
      <w:r w:rsidRPr="0073526C">
        <w:rPr>
          <w:lang w:val="sv-SE"/>
        </w:rPr>
        <w:t xml:space="preserve"> anger vilken typ av arbete som genomförs.</w:t>
      </w:r>
    </w:p>
    <w:p w14:paraId="670D497A" w14:textId="77777777" w:rsidR="0073526C" w:rsidRDefault="0073526C" w:rsidP="0073526C">
      <w:pPr>
        <w:spacing w:after="0" w:line="259" w:lineRule="auto"/>
        <w:rPr>
          <w:lang w:val="sv-SE"/>
        </w:rPr>
      </w:pPr>
    </w:p>
    <w:p w14:paraId="01817041" w14:textId="3AD3B681" w:rsidR="0073526C" w:rsidRPr="0073526C" w:rsidRDefault="0073526C" w:rsidP="0073526C">
      <w:pPr>
        <w:spacing w:after="0" w:line="259" w:lineRule="auto"/>
        <w:rPr>
          <w:lang w:val="sv-SE"/>
        </w:rPr>
      </w:pPr>
      <w:r w:rsidRPr="0073526C">
        <w:rPr>
          <w:lang w:val="sv-SE"/>
        </w:rPr>
        <w:t>Vanliga typer är exempelvis:</w:t>
      </w:r>
    </w:p>
    <w:p w14:paraId="5DBC1BFE" w14:textId="77777777" w:rsidR="0073526C" w:rsidRPr="0073526C" w:rsidRDefault="0073526C" w:rsidP="008A06E8">
      <w:pPr>
        <w:numPr>
          <w:ilvl w:val="0"/>
          <w:numId w:val="123"/>
        </w:numPr>
        <w:spacing w:after="0" w:line="259" w:lineRule="auto"/>
        <w:rPr>
          <w:lang w:val="sv-SE"/>
        </w:rPr>
      </w:pPr>
      <w:r w:rsidRPr="0073526C">
        <w:rPr>
          <w:lang w:val="sv-SE"/>
        </w:rPr>
        <w:t>Feature</w:t>
      </w:r>
    </w:p>
    <w:p w14:paraId="148AC9D3" w14:textId="77777777" w:rsidR="0073526C" w:rsidRPr="0073526C" w:rsidRDefault="0073526C" w:rsidP="008A06E8">
      <w:pPr>
        <w:numPr>
          <w:ilvl w:val="0"/>
          <w:numId w:val="123"/>
        </w:numPr>
        <w:spacing w:after="0" w:line="259" w:lineRule="auto"/>
        <w:rPr>
          <w:lang w:val="sv-SE"/>
        </w:rPr>
      </w:pPr>
      <w:proofErr w:type="spellStart"/>
      <w:r w:rsidRPr="0073526C">
        <w:rPr>
          <w:lang w:val="sv-SE"/>
        </w:rPr>
        <w:t>Refactor</w:t>
      </w:r>
      <w:proofErr w:type="spellEnd"/>
    </w:p>
    <w:p w14:paraId="2B6D6DD5" w14:textId="77777777" w:rsidR="0073526C" w:rsidRPr="0073526C" w:rsidRDefault="0073526C" w:rsidP="008A06E8">
      <w:pPr>
        <w:numPr>
          <w:ilvl w:val="0"/>
          <w:numId w:val="123"/>
        </w:numPr>
        <w:spacing w:after="0" w:line="259" w:lineRule="auto"/>
        <w:rPr>
          <w:lang w:val="sv-SE"/>
        </w:rPr>
      </w:pPr>
      <w:proofErr w:type="spellStart"/>
      <w:r w:rsidRPr="0073526C">
        <w:rPr>
          <w:lang w:val="sv-SE"/>
        </w:rPr>
        <w:t>Bugfix</w:t>
      </w:r>
      <w:proofErr w:type="spellEnd"/>
    </w:p>
    <w:p w14:paraId="201B577A" w14:textId="77777777" w:rsidR="0073526C" w:rsidRPr="0073526C" w:rsidRDefault="0073526C" w:rsidP="008A06E8">
      <w:pPr>
        <w:numPr>
          <w:ilvl w:val="0"/>
          <w:numId w:val="123"/>
        </w:numPr>
        <w:spacing w:after="0" w:line="259" w:lineRule="auto"/>
        <w:rPr>
          <w:lang w:val="sv-SE"/>
        </w:rPr>
      </w:pPr>
      <w:r w:rsidRPr="0073526C">
        <w:rPr>
          <w:lang w:val="sv-SE"/>
        </w:rPr>
        <w:t>AT-task</w:t>
      </w:r>
    </w:p>
    <w:p w14:paraId="53F7A7A7" w14:textId="77777777" w:rsidR="0073526C" w:rsidRPr="0073526C" w:rsidRDefault="0073526C" w:rsidP="008A06E8">
      <w:pPr>
        <w:numPr>
          <w:ilvl w:val="0"/>
          <w:numId w:val="123"/>
        </w:numPr>
        <w:spacing w:after="0" w:line="259" w:lineRule="auto"/>
        <w:rPr>
          <w:lang w:val="sv-SE"/>
        </w:rPr>
      </w:pPr>
      <w:r w:rsidRPr="0073526C">
        <w:rPr>
          <w:lang w:val="sv-SE"/>
        </w:rPr>
        <w:t>AM-</w:t>
      </w:r>
      <w:proofErr w:type="spellStart"/>
      <w:r w:rsidRPr="0073526C">
        <w:rPr>
          <w:lang w:val="sv-SE"/>
        </w:rPr>
        <w:t>improvement</w:t>
      </w:r>
      <w:proofErr w:type="spellEnd"/>
    </w:p>
    <w:p w14:paraId="5EE7A4AE" w14:textId="77777777" w:rsidR="0073526C" w:rsidRPr="0073526C" w:rsidRDefault="0073526C" w:rsidP="008A06E8">
      <w:pPr>
        <w:numPr>
          <w:ilvl w:val="0"/>
          <w:numId w:val="123"/>
        </w:numPr>
        <w:spacing w:after="0" w:line="259" w:lineRule="auto"/>
        <w:rPr>
          <w:lang w:val="sv-SE"/>
        </w:rPr>
      </w:pPr>
      <w:proofErr w:type="spellStart"/>
      <w:r w:rsidRPr="0073526C">
        <w:rPr>
          <w:lang w:val="sv-SE"/>
        </w:rPr>
        <w:t>Exploration</w:t>
      </w:r>
      <w:proofErr w:type="spellEnd"/>
    </w:p>
    <w:p w14:paraId="495EE0E7" w14:textId="77777777" w:rsidR="0073526C" w:rsidRDefault="0073526C" w:rsidP="0073526C">
      <w:pPr>
        <w:spacing w:after="0" w:line="259" w:lineRule="auto"/>
        <w:rPr>
          <w:b/>
          <w:bCs/>
          <w:lang w:val="sv-SE"/>
        </w:rPr>
      </w:pPr>
    </w:p>
    <w:p w14:paraId="77A5A071" w14:textId="03C8CCA1" w:rsidR="0073526C" w:rsidRPr="0073526C" w:rsidRDefault="0073526C" w:rsidP="0073526C">
      <w:pPr>
        <w:spacing w:after="0" w:line="259" w:lineRule="auto"/>
        <w:rPr>
          <w:b/>
          <w:bCs/>
          <w:lang w:val="sv-SE"/>
        </w:rPr>
      </w:pPr>
      <w:proofErr w:type="spellStart"/>
      <w:r w:rsidRPr="0073526C">
        <w:rPr>
          <w:b/>
          <w:bCs/>
          <w:lang w:val="sv-SE"/>
        </w:rPr>
        <w:t>Exploration</w:t>
      </w:r>
      <w:proofErr w:type="spellEnd"/>
      <w:r w:rsidRPr="0073526C">
        <w:rPr>
          <w:b/>
          <w:bCs/>
          <w:lang w:val="sv-SE"/>
        </w:rPr>
        <w:t xml:space="preserve"> Story</w:t>
      </w:r>
    </w:p>
    <w:p w14:paraId="28090B35" w14:textId="77777777" w:rsidR="0073526C" w:rsidRPr="0073526C" w:rsidRDefault="0073526C" w:rsidP="0073526C">
      <w:pPr>
        <w:spacing w:after="0" w:line="259" w:lineRule="auto"/>
        <w:rPr>
          <w:lang w:val="sv-SE"/>
        </w:rPr>
      </w:pPr>
      <w:r w:rsidRPr="0073526C">
        <w:rPr>
          <w:lang w:val="sv-SE"/>
        </w:rPr>
        <w:t xml:space="preserve">Organisationer kan använda Story </w:t>
      </w:r>
      <w:proofErr w:type="spellStart"/>
      <w:r w:rsidRPr="0073526C">
        <w:rPr>
          <w:lang w:val="sv-SE"/>
        </w:rPr>
        <w:t>Type</w:t>
      </w:r>
      <w:proofErr w:type="spellEnd"/>
      <w:r w:rsidRPr="0073526C">
        <w:rPr>
          <w:lang w:val="sv-SE"/>
        </w:rPr>
        <w:t xml:space="preserve"> </w:t>
      </w:r>
      <w:proofErr w:type="spellStart"/>
      <w:r w:rsidRPr="0073526C">
        <w:rPr>
          <w:b/>
          <w:bCs/>
          <w:lang w:val="sv-SE"/>
        </w:rPr>
        <w:t>Exploration</w:t>
      </w:r>
      <w:proofErr w:type="spellEnd"/>
      <w:r w:rsidRPr="0073526C">
        <w:rPr>
          <w:lang w:val="sv-SE"/>
        </w:rPr>
        <w:t xml:space="preserve"> för kontrollerad experimentering.</w:t>
      </w:r>
    </w:p>
    <w:p w14:paraId="54CAB512" w14:textId="77777777" w:rsidR="003E7DA9" w:rsidRDefault="0073526C" w:rsidP="0073526C">
      <w:pPr>
        <w:spacing w:after="0" w:line="259" w:lineRule="auto"/>
        <w:rPr>
          <w:lang w:val="sv-SE"/>
        </w:rPr>
      </w:pPr>
      <w:proofErr w:type="spellStart"/>
      <w:r w:rsidRPr="0073526C">
        <w:rPr>
          <w:lang w:val="sv-SE"/>
        </w:rPr>
        <w:t>Exploration</w:t>
      </w:r>
      <w:proofErr w:type="spellEnd"/>
      <w:r w:rsidRPr="0073526C">
        <w:rPr>
          <w:lang w:val="sv-SE"/>
        </w:rPr>
        <w:t xml:space="preserve"> </w:t>
      </w:r>
      <w:proofErr w:type="spellStart"/>
      <w:r w:rsidRPr="0073526C">
        <w:rPr>
          <w:lang w:val="sv-SE"/>
        </w:rPr>
        <w:t>Stories</w:t>
      </w:r>
      <w:proofErr w:type="spellEnd"/>
      <w:r w:rsidRPr="0073526C">
        <w:rPr>
          <w:lang w:val="sv-SE"/>
        </w:rPr>
        <w:t xml:space="preserve"> används när syftet är att:</w:t>
      </w:r>
    </w:p>
    <w:p w14:paraId="113185A2" w14:textId="77777777" w:rsidR="003E7DA9" w:rsidRPr="003E7DA9" w:rsidRDefault="0073526C" w:rsidP="008A06E8">
      <w:pPr>
        <w:pStyle w:val="ListParagraph"/>
        <w:numPr>
          <w:ilvl w:val="0"/>
          <w:numId w:val="124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>testa tekniska hypoteser</w:t>
      </w:r>
    </w:p>
    <w:p w14:paraId="3686360E" w14:textId="77777777" w:rsidR="003E7DA9" w:rsidRPr="003E7DA9" w:rsidRDefault="0073526C" w:rsidP="008A06E8">
      <w:pPr>
        <w:pStyle w:val="ListParagraph"/>
        <w:numPr>
          <w:ilvl w:val="0"/>
          <w:numId w:val="124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>utvärdera AI-baserade lösningar</w:t>
      </w:r>
    </w:p>
    <w:p w14:paraId="019EBE9D" w14:textId="77777777" w:rsidR="003E7DA9" w:rsidRPr="003E7DA9" w:rsidRDefault="0073526C" w:rsidP="008A06E8">
      <w:pPr>
        <w:pStyle w:val="ListParagraph"/>
        <w:numPr>
          <w:ilvl w:val="0"/>
          <w:numId w:val="124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>skapa prototyper</w:t>
      </w:r>
    </w:p>
    <w:p w14:paraId="58DC0DAF" w14:textId="60824BB1" w:rsidR="0073526C" w:rsidRPr="003E7DA9" w:rsidRDefault="0073526C" w:rsidP="008A06E8">
      <w:pPr>
        <w:pStyle w:val="ListParagraph"/>
        <w:numPr>
          <w:ilvl w:val="0"/>
          <w:numId w:val="124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>analysera prestanda eller arkitekturalternativ</w:t>
      </w:r>
    </w:p>
    <w:p w14:paraId="123ECE39" w14:textId="77777777" w:rsidR="003E7DA9" w:rsidRDefault="003E7DA9" w:rsidP="0073526C">
      <w:pPr>
        <w:spacing w:after="0" w:line="259" w:lineRule="auto"/>
        <w:rPr>
          <w:lang w:val="sv-SE"/>
        </w:rPr>
      </w:pPr>
    </w:p>
    <w:p w14:paraId="0D05CED0" w14:textId="4203436F" w:rsidR="0073526C" w:rsidRPr="0073526C" w:rsidRDefault="0073526C" w:rsidP="0073526C">
      <w:pPr>
        <w:spacing w:after="0" w:line="259" w:lineRule="auto"/>
        <w:rPr>
          <w:lang w:val="sv-SE"/>
        </w:rPr>
      </w:pPr>
      <w:r w:rsidRPr="0073526C">
        <w:rPr>
          <w:lang w:val="sv-SE"/>
        </w:rPr>
        <w:t xml:space="preserve">Till skillnad från andra Story </w:t>
      </w:r>
      <w:proofErr w:type="spellStart"/>
      <w:r w:rsidRPr="0073526C">
        <w:rPr>
          <w:lang w:val="sv-SE"/>
        </w:rPr>
        <w:t>Types</w:t>
      </w:r>
      <w:proofErr w:type="spellEnd"/>
      <w:r w:rsidRPr="0073526C">
        <w:rPr>
          <w:lang w:val="sv-SE"/>
        </w:rPr>
        <w:t xml:space="preserve"> producerar </w:t>
      </w:r>
      <w:proofErr w:type="spellStart"/>
      <w:r w:rsidRPr="0073526C">
        <w:rPr>
          <w:lang w:val="sv-SE"/>
        </w:rPr>
        <w:t>Exploration</w:t>
      </w:r>
      <w:proofErr w:type="spellEnd"/>
      <w:r w:rsidRPr="0073526C">
        <w:rPr>
          <w:lang w:val="sv-SE"/>
        </w:rPr>
        <w:t xml:space="preserve"> </w:t>
      </w:r>
      <w:proofErr w:type="spellStart"/>
      <w:r w:rsidRPr="0073526C">
        <w:rPr>
          <w:lang w:val="sv-SE"/>
        </w:rPr>
        <w:t>Stories</w:t>
      </w:r>
      <w:proofErr w:type="spellEnd"/>
      <w:r w:rsidRPr="0073526C">
        <w:rPr>
          <w:lang w:val="sv-SE"/>
        </w:rPr>
        <w:t xml:space="preserve"> främst </w:t>
      </w:r>
      <w:r w:rsidRPr="0073526C">
        <w:rPr>
          <w:b/>
          <w:bCs/>
          <w:lang w:val="sv-SE"/>
        </w:rPr>
        <w:t>insikter eller beslutsunderlag</w:t>
      </w:r>
      <w:r w:rsidRPr="0073526C">
        <w:rPr>
          <w:lang w:val="sv-SE"/>
        </w:rPr>
        <w:t>.</w:t>
      </w:r>
    </w:p>
    <w:p w14:paraId="0175FE4A" w14:textId="77777777" w:rsidR="003E7DA9" w:rsidRDefault="003E7DA9" w:rsidP="0073526C">
      <w:pPr>
        <w:spacing w:after="0" w:line="259" w:lineRule="auto"/>
        <w:rPr>
          <w:lang w:val="sv-SE"/>
        </w:rPr>
      </w:pPr>
    </w:p>
    <w:p w14:paraId="43EFC881" w14:textId="50AC6A47" w:rsidR="003E7DA9" w:rsidRDefault="0073526C" w:rsidP="0073526C">
      <w:pPr>
        <w:spacing w:after="0" w:line="259" w:lineRule="auto"/>
        <w:rPr>
          <w:lang w:val="sv-SE"/>
        </w:rPr>
      </w:pPr>
      <w:r w:rsidRPr="0073526C">
        <w:rPr>
          <w:lang w:val="sv-SE"/>
        </w:rPr>
        <w:t xml:space="preserve">Resultatet från en </w:t>
      </w:r>
      <w:proofErr w:type="spellStart"/>
      <w:r w:rsidRPr="0073526C">
        <w:rPr>
          <w:lang w:val="sv-SE"/>
        </w:rPr>
        <w:t>Exploration</w:t>
      </w:r>
      <w:proofErr w:type="spellEnd"/>
      <w:r w:rsidRPr="0073526C">
        <w:rPr>
          <w:lang w:val="sv-SE"/>
        </w:rPr>
        <w:t xml:space="preserve"> Story kan vara:</w:t>
      </w:r>
    </w:p>
    <w:p w14:paraId="79D7131C" w14:textId="77777777" w:rsidR="003E7DA9" w:rsidRPr="003E7DA9" w:rsidRDefault="0073526C" w:rsidP="008A06E8">
      <w:pPr>
        <w:pStyle w:val="ListParagraph"/>
        <w:numPr>
          <w:ilvl w:val="0"/>
          <w:numId w:val="125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 xml:space="preserve">en ny </w:t>
      </w:r>
      <w:proofErr w:type="spellStart"/>
      <w:r w:rsidRPr="003E7DA9">
        <w:rPr>
          <w:lang w:val="sv-SE"/>
        </w:rPr>
        <w:t>Delivery</w:t>
      </w:r>
      <w:proofErr w:type="spellEnd"/>
      <w:r w:rsidRPr="003E7DA9">
        <w:rPr>
          <w:lang w:val="sv-SE"/>
        </w:rPr>
        <w:t xml:space="preserve"> Story</w:t>
      </w:r>
    </w:p>
    <w:p w14:paraId="120DB289" w14:textId="77777777" w:rsidR="003E7DA9" w:rsidRPr="003E7DA9" w:rsidRDefault="0073526C" w:rsidP="008A06E8">
      <w:pPr>
        <w:pStyle w:val="ListParagraph"/>
        <w:numPr>
          <w:ilvl w:val="0"/>
          <w:numId w:val="125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>en ny Epic</w:t>
      </w:r>
    </w:p>
    <w:p w14:paraId="000DB53B" w14:textId="77777777" w:rsidR="003E7DA9" w:rsidRPr="003E7DA9" w:rsidRDefault="0073526C" w:rsidP="008A06E8">
      <w:pPr>
        <w:pStyle w:val="ListParagraph"/>
        <w:numPr>
          <w:ilvl w:val="0"/>
          <w:numId w:val="125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>ett arkitekturbeslut</w:t>
      </w:r>
    </w:p>
    <w:p w14:paraId="352F8A9A" w14:textId="6D12A9EC" w:rsidR="0073526C" w:rsidRPr="003E7DA9" w:rsidRDefault="0073526C" w:rsidP="008A06E8">
      <w:pPr>
        <w:pStyle w:val="ListParagraph"/>
        <w:numPr>
          <w:ilvl w:val="0"/>
          <w:numId w:val="125"/>
        </w:numPr>
        <w:spacing w:after="0" w:line="259" w:lineRule="auto"/>
        <w:rPr>
          <w:lang w:val="sv-SE"/>
        </w:rPr>
      </w:pPr>
      <w:r w:rsidRPr="003E7DA9">
        <w:rPr>
          <w:lang w:val="sv-SE"/>
        </w:rPr>
        <w:t>beslut att avbryta experimentet</w:t>
      </w:r>
    </w:p>
    <w:p w14:paraId="56481952" w14:textId="77777777" w:rsidR="003E7DA9" w:rsidRDefault="003E7DA9" w:rsidP="0073526C">
      <w:pPr>
        <w:spacing w:after="0" w:line="259" w:lineRule="auto"/>
        <w:rPr>
          <w:lang w:val="sv-SE"/>
        </w:rPr>
      </w:pPr>
    </w:p>
    <w:p w14:paraId="7BE51028" w14:textId="28EE3A87" w:rsidR="0073526C" w:rsidRPr="0073526C" w:rsidRDefault="0073526C" w:rsidP="0073526C">
      <w:pPr>
        <w:spacing w:after="0" w:line="259" w:lineRule="auto"/>
        <w:rPr>
          <w:lang w:val="sv-SE"/>
        </w:rPr>
      </w:pPr>
      <w:proofErr w:type="spellStart"/>
      <w:r w:rsidRPr="0073526C">
        <w:rPr>
          <w:lang w:val="sv-SE"/>
        </w:rPr>
        <w:t>Exploration</w:t>
      </w:r>
      <w:proofErr w:type="spellEnd"/>
      <w:r w:rsidRPr="0073526C">
        <w:rPr>
          <w:lang w:val="sv-SE"/>
        </w:rPr>
        <w:t xml:space="preserve"> </w:t>
      </w:r>
      <w:proofErr w:type="spellStart"/>
      <w:r w:rsidRPr="0073526C">
        <w:rPr>
          <w:lang w:val="sv-SE"/>
        </w:rPr>
        <w:t>Stories</w:t>
      </w:r>
      <w:proofErr w:type="spellEnd"/>
      <w:r w:rsidRPr="0073526C">
        <w:rPr>
          <w:lang w:val="sv-SE"/>
        </w:rPr>
        <w:t xml:space="preserve"> möjliggör snabb experimentering inom ramen för AAS utan att experimentella artefakter blandas med stabil leverans.</w:t>
      </w:r>
    </w:p>
    <w:p w14:paraId="7C1AF680" w14:textId="77777777" w:rsidR="00991BE0" w:rsidRPr="009B15BF" w:rsidRDefault="00991BE0" w:rsidP="00991BE0">
      <w:pPr>
        <w:spacing w:after="0" w:line="259" w:lineRule="auto"/>
        <w:rPr>
          <w:lang w:val="sv-SE"/>
        </w:rPr>
      </w:pPr>
    </w:p>
    <w:p w14:paraId="5ECA3EB9" w14:textId="75A18AB7" w:rsidR="008E6C6D" w:rsidRPr="005871A9" w:rsidRDefault="009D3F33" w:rsidP="002E74D1">
      <w:pPr>
        <w:pStyle w:val="Heading3"/>
        <w:rPr>
          <w:lang w:val="sv-SE"/>
        </w:rPr>
      </w:pPr>
      <w:bookmarkStart w:id="27" w:name="_Toc224296605"/>
      <w:r w:rsidRPr="005871A9">
        <w:rPr>
          <w:lang w:val="sv-SE"/>
        </w:rPr>
        <w:t xml:space="preserve">AI </w:t>
      </w:r>
      <w:proofErr w:type="spellStart"/>
      <w:r w:rsidRPr="005871A9">
        <w:rPr>
          <w:lang w:val="sv-SE"/>
        </w:rPr>
        <w:t>Usage</w:t>
      </w:r>
      <w:proofErr w:type="spellEnd"/>
      <w:r w:rsidRPr="005871A9">
        <w:rPr>
          <w:lang w:val="sv-SE"/>
        </w:rPr>
        <w:t xml:space="preserve"> </w:t>
      </w:r>
      <w:proofErr w:type="spellStart"/>
      <w:r w:rsidRPr="005871A9">
        <w:rPr>
          <w:lang w:val="sv-SE"/>
        </w:rPr>
        <w:t>Scope</w:t>
      </w:r>
      <w:bookmarkEnd w:id="27"/>
      <w:proofErr w:type="spellEnd"/>
    </w:p>
    <w:p w14:paraId="0FD52616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 xml:space="preserve">AI </w:t>
      </w:r>
      <w:proofErr w:type="spellStart"/>
      <w:r w:rsidRPr="005871A9">
        <w:rPr>
          <w:lang w:val="sv-SE"/>
        </w:rPr>
        <w:t>Usage</w:t>
      </w:r>
      <w:proofErr w:type="spellEnd"/>
      <w:r w:rsidRPr="005871A9">
        <w:rPr>
          <w:lang w:val="sv-SE"/>
        </w:rPr>
        <w:t xml:space="preserve"> </w:t>
      </w:r>
      <w:proofErr w:type="spellStart"/>
      <w:r w:rsidRPr="005871A9">
        <w:rPr>
          <w:lang w:val="sv-SE"/>
        </w:rPr>
        <w:t>Scope</w:t>
      </w:r>
      <w:proofErr w:type="spellEnd"/>
      <w:r w:rsidRPr="005871A9">
        <w:rPr>
          <w:lang w:val="sv-SE"/>
        </w:rPr>
        <w:t xml:space="preserve"> anger vad AI faktiskt används till i denna Story och ska anges som en eller flera kategorier:</w:t>
      </w:r>
    </w:p>
    <w:p w14:paraId="7F22DC86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A) CONTENT – dokumentation, sammanfattning, kravtext (ej körbar)</w:t>
      </w:r>
    </w:p>
    <w:p w14:paraId="77730C45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lastRenderedPageBreak/>
        <w:t xml:space="preserve">B) TEST – testfall, testdata, </w:t>
      </w:r>
      <w:proofErr w:type="spellStart"/>
      <w:r w:rsidRPr="005871A9">
        <w:rPr>
          <w:lang w:val="sv-SE"/>
        </w:rPr>
        <w:t>testkod</w:t>
      </w:r>
      <w:proofErr w:type="spellEnd"/>
    </w:p>
    <w:p w14:paraId="13AA9C32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C) CODE – kodgenerering/</w:t>
      </w:r>
      <w:proofErr w:type="spellStart"/>
      <w:r w:rsidRPr="005871A9">
        <w:rPr>
          <w:lang w:val="sv-SE"/>
        </w:rPr>
        <w:t>refaktorering</w:t>
      </w:r>
      <w:proofErr w:type="spellEnd"/>
      <w:r w:rsidRPr="005871A9">
        <w:rPr>
          <w:lang w:val="sv-SE"/>
        </w:rPr>
        <w:t xml:space="preserve"> (körbar kod)</w:t>
      </w:r>
    </w:p>
    <w:p w14:paraId="1336D7A6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D) DESIGN – designalternativ/arkitekturunderlag</w:t>
      </w:r>
    </w:p>
    <w:p w14:paraId="39FBB899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 xml:space="preserve">E) OPS – driftanalys, incidentstöd, </w:t>
      </w:r>
      <w:proofErr w:type="spellStart"/>
      <w:r w:rsidRPr="005871A9">
        <w:rPr>
          <w:lang w:val="sv-SE"/>
        </w:rPr>
        <w:t>change</w:t>
      </w:r>
      <w:proofErr w:type="spellEnd"/>
      <w:r w:rsidRPr="005871A9">
        <w:rPr>
          <w:lang w:val="sv-SE"/>
        </w:rPr>
        <w:t>-underlag</w:t>
      </w:r>
    </w:p>
    <w:p w14:paraId="08E58F64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F) AGENTIC – agentworkflow/agentkedja som producerar artefakter eller exekverar steg</w:t>
      </w:r>
    </w:p>
    <w:p w14:paraId="69BA9F94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Regel:</w:t>
      </w:r>
    </w:p>
    <w:p w14:paraId="3788F012" w14:textId="77777777" w:rsidR="008E6C6D" w:rsidRPr="005871A9" w:rsidRDefault="009D3F33">
      <w:pPr>
        <w:pStyle w:val="ListParagraph"/>
        <w:rPr>
          <w:lang w:val="sv-SE"/>
        </w:rPr>
      </w:pPr>
      <w:proofErr w:type="spellStart"/>
      <w:r w:rsidRPr="005871A9">
        <w:rPr>
          <w:lang w:val="sv-SE"/>
        </w:rPr>
        <w:t>Scope</w:t>
      </w:r>
      <w:proofErr w:type="spellEnd"/>
      <w:r w:rsidRPr="005871A9">
        <w:rPr>
          <w:lang w:val="sv-SE"/>
        </w:rPr>
        <w:t xml:space="preserve"> C, E och F anses ha högre konsekvens och kräver striktare evidens enligt vald AI-nivå.</w:t>
      </w:r>
    </w:p>
    <w:p w14:paraId="1B6EAD52" w14:textId="77777777" w:rsidR="008E6C6D" w:rsidRPr="005871A9" w:rsidRDefault="009D3F33">
      <w:pPr>
        <w:pStyle w:val="ListParagraph"/>
        <w:rPr>
          <w:lang w:val="sv-SE"/>
        </w:rPr>
      </w:pPr>
      <w:proofErr w:type="spellStart"/>
      <w:r w:rsidRPr="005871A9">
        <w:rPr>
          <w:lang w:val="sv-SE"/>
        </w:rPr>
        <w:t>Scope</w:t>
      </w:r>
      <w:proofErr w:type="spellEnd"/>
      <w:r w:rsidRPr="005871A9">
        <w:rPr>
          <w:lang w:val="sv-SE"/>
        </w:rPr>
        <w:t xml:space="preserve"> F (AGENTIC) får inte användas utan dokumenterad agentworkflow, versionshantering och isolerad testning enligt </w:t>
      </w:r>
      <w:proofErr w:type="spellStart"/>
      <w:r w:rsidRPr="005871A9">
        <w:rPr>
          <w:lang w:val="sv-SE"/>
        </w:rPr>
        <w:t>Level</w:t>
      </w:r>
      <w:proofErr w:type="spellEnd"/>
      <w:r w:rsidRPr="005871A9">
        <w:rPr>
          <w:lang w:val="sv-SE"/>
        </w:rPr>
        <w:t xml:space="preserve"> 3-krav.</w:t>
      </w:r>
    </w:p>
    <w:p w14:paraId="7FFBE0E7" w14:textId="77777777" w:rsidR="009863CB" w:rsidRPr="009118B9" w:rsidRDefault="009863CB" w:rsidP="009863CB">
      <w:pPr>
        <w:spacing w:after="0"/>
        <w:ind w:left="720"/>
        <w:rPr>
          <w:lang w:val="sv-SE"/>
        </w:rPr>
      </w:pPr>
    </w:p>
    <w:p w14:paraId="7CEFEE02" w14:textId="77777777" w:rsidR="009863CB" w:rsidRPr="00225E2B" w:rsidRDefault="009863CB" w:rsidP="009863CB">
      <w:r w:rsidRPr="00225E2B">
        <w:t>Regler:</w:t>
      </w:r>
    </w:p>
    <w:p w14:paraId="1B8AB8BE" w14:textId="77777777" w:rsidR="009863CB" w:rsidRPr="00225E2B" w:rsidRDefault="009863CB" w:rsidP="008A06E8">
      <w:pPr>
        <w:numPr>
          <w:ilvl w:val="0"/>
          <w:numId w:val="26"/>
        </w:numPr>
        <w:spacing w:after="0" w:line="259" w:lineRule="auto"/>
      </w:pPr>
      <w:r w:rsidRPr="00225E2B">
        <w:t xml:space="preserve">Ingen commit </w:t>
      </w:r>
      <w:proofErr w:type="spellStart"/>
      <w:r w:rsidRPr="00225E2B">
        <w:t>utan</w:t>
      </w:r>
      <w:proofErr w:type="spellEnd"/>
      <w:r w:rsidRPr="00225E2B">
        <w:t xml:space="preserve"> Story-ID.</w:t>
      </w:r>
    </w:p>
    <w:p w14:paraId="33DE07CC" w14:textId="77777777" w:rsidR="009863CB" w:rsidRPr="009863CB" w:rsidRDefault="009863CB" w:rsidP="008A06E8">
      <w:pPr>
        <w:numPr>
          <w:ilvl w:val="0"/>
          <w:numId w:val="26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Ingen AI-genererad kod utan kopplad Story-ID.</w:t>
      </w:r>
    </w:p>
    <w:p w14:paraId="67DDEE7B" w14:textId="77777777" w:rsidR="009118B9" w:rsidRDefault="00F66FA5" w:rsidP="008A06E8">
      <w:pPr>
        <w:numPr>
          <w:ilvl w:val="0"/>
          <w:numId w:val="26"/>
        </w:numPr>
        <w:spacing w:after="0" w:line="259" w:lineRule="auto"/>
        <w:rPr>
          <w:lang w:val="sv-SE"/>
        </w:rPr>
      </w:pPr>
      <w:r w:rsidRPr="00F66FA5">
        <w:rPr>
          <w:lang w:val="sv-SE"/>
        </w:rPr>
        <w:t xml:space="preserve">Ingen </w:t>
      </w:r>
      <w:proofErr w:type="spellStart"/>
      <w:r w:rsidRPr="00F66FA5">
        <w:rPr>
          <w:lang w:val="sv-SE"/>
        </w:rPr>
        <w:t>merge</w:t>
      </w:r>
      <w:proofErr w:type="spellEnd"/>
      <w:r w:rsidRPr="00F66FA5">
        <w:rPr>
          <w:lang w:val="sv-SE"/>
        </w:rPr>
        <w:t xml:space="preserve"> till skyddad huvudgren eller releasegren utan att Definition </w:t>
      </w:r>
      <w:proofErr w:type="spellStart"/>
      <w:r w:rsidRPr="00F66FA5">
        <w:rPr>
          <w:lang w:val="sv-SE"/>
        </w:rPr>
        <w:t>of</w:t>
      </w:r>
      <w:proofErr w:type="spellEnd"/>
      <w:r w:rsidRPr="00F66FA5">
        <w:rPr>
          <w:lang w:val="sv-SE"/>
        </w:rPr>
        <w:t xml:space="preserve"> </w:t>
      </w:r>
      <w:proofErr w:type="spellStart"/>
      <w:r w:rsidRPr="00F66FA5">
        <w:rPr>
          <w:lang w:val="sv-SE"/>
        </w:rPr>
        <w:t>Done</w:t>
      </w:r>
      <w:proofErr w:type="spellEnd"/>
      <w:r w:rsidRPr="00F66FA5">
        <w:rPr>
          <w:lang w:val="sv-SE"/>
        </w:rPr>
        <w:t xml:space="preserve"> är uppfylld.</w:t>
      </w:r>
      <w:r>
        <w:rPr>
          <w:lang w:val="sv-SE"/>
        </w:rPr>
        <w:t xml:space="preserve"> </w:t>
      </w:r>
      <w:r w:rsidRPr="00F66FA5">
        <w:rPr>
          <w:lang w:val="sv-SE"/>
        </w:rPr>
        <w:t>För trunk-</w:t>
      </w:r>
      <w:proofErr w:type="spellStart"/>
      <w:r w:rsidRPr="00F66FA5">
        <w:rPr>
          <w:lang w:val="sv-SE"/>
        </w:rPr>
        <w:t>based</w:t>
      </w:r>
      <w:proofErr w:type="spellEnd"/>
      <w:r w:rsidRPr="00F66FA5">
        <w:rPr>
          <w:lang w:val="sv-SE"/>
        </w:rPr>
        <w:t xml:space="preserve"> </w:t>
      </w:r>
      <w:proofErr w:type="spellStart"/>
      <w:r w:rsidRPr="00F66FA5">
        <w:rPr>
          <w:lang w:val="sv-SE"/>
        </w:rPr>
        <w:t>development</w:t>
      </w:r>
      <w:proofErr w:type="spellEnd"/>
      <w:r w:rsidRPr="00F66FA5">
        <w:rPr>
          <w:lang w:val="sv-SE"/>
        </w:rPr>
        <w:t xml:space="preserve"> kan </w:t>
      </w:r>
      <w:proofErr w:type="spellStart"/>
      <w:r w:rsidRPr="00F66FA5">
        <w:rPr>
          <w:lang w:val="sv-SE"/>
        </w:rPr>
        <w:t>DoD</w:t>
      </w:r>
      <w:proofErr w:type="spellEnd"/>
      <w:r w:rsidRPr="00F66FA5">
        <w:rPr>
          <w:lang w:val="sv-SE"/>
        </w:rPr>
        <w:t xml:space="preserve"> till stor del bestå av automatiserade kontroller i CI/CD-pipeline.</w:t>
      </w:r>
    </w:p>
    <w:p w14:paraId="4812C890" w14:textId="77777777" w:rsidR="009118B9" w:rsidRDefault="009118B9" w:rsidP="008A06E8">
      <w:pPr>
        <w:numPr>
          <w:ilvl w:val="0"/>
          <w:numId w:val="26"/>
        </w:numPr>
        <w:spacing w:after="0" w:line="259" w:lineRule="auto"/>
        <w:rPr>
          <w:lang w:val="sv-SE"/>
        </w:rPr>
      </w:pPr>
      <w:proofErr w:type="spellStart"/>
      <w:r w:rsidRPr="009118B9">
        <w:rPr>
          <w:lang w:val="sv-SE"/>
        </w:rPr>
        <w:t>Stories</w:t>
      </w:r>
      <w:proofErr w:type="spellEnd"/>
      <w:r w:rsidRPr="009118B9">
        <w:rPr>
          <w:lang w:val="sv-SE"/>
        </w:rPr>
        <w:t xml:space="preserve"> vars genomförande kan påverka produktion, data eller drift ska tydliggöra om formellt godkännande (</w:t>
      </w:r>
      <w:proofErr w:type="spellStart"/>
      <w:r w:rsidRPr="009118B9">
        <w:rPr>
          <w:lang w:val="sv-SE"/>
        </w:rPr>
        <w:t>Approval</w:t>
      </w:r>
      <w:proofErr w:type="spellEnd"/>
      <w:r w:rsidRPr="009118B9">
        <w:rPr>
          <w:lang w:val="sv-SE"/>
        </w:rPr>
        <w:t>) krävs före release</w:t>
      </w:r>
    </w:p>
    <w:p w14:paraId="13A51B06" w14:textId="77777777" w:rsidR="009118B9" w:rsidRPr="009118B9" w:rsidRDefault="009118B9" w:rsidP="008A06E8">
      <w:pPr>
        <w:numPr>
          <w:ilvl w:val="0"/>
          <w:numId w:val="26"/>
        </w:numPr>
        <w:spacing w:after="0" w:line="259" w:lineRule="auto"/>
        <w:rPr>
          <w:lang w:val="sv-SE"/>
        </w:rPr>
      </w:pPr>
      <w:proofErr w:type="spellStart"/>
      <w:r w:rsidRPr="009118B9">
        <w:rPr>
          <w:lang w:val="sv-SE"/>
        </w:rPr>
        <w:t>Stories</w:t>
      </w:r>
      <w:proofErr w:type="spellEnd"/>
      <w:r w:rsidRPr="009118B9">
        <w:rPr>
          <w:lang w:val="sv-SE"/>
        </w:rPr>
        <w:t xml:space="preserve"> med medel eller hög risk ska ha en definierad </w:t>
      </w:r>
      <w:proofErr w:type="spellStart"/>
      <w:r w:rsidRPr="009118B9">
        <w:rPr>
          <w:lang w:val="sv-SE"/>
        </w:rPr>
        <w:t>rollback</w:t>
      </w:r>
      <w:proofErr w:type="spellEnd"/>
      <w:r w:rsidRPr="009118B9">
        <w:rPr>
          <w:lang w:val="sv-SE"/>
        </w:rPr>
        <w:t>-strategi innan implementation påbörjas.</w:t>
      </w:r>
    </w:p>
    <w:p w14:paraId="400A7F6F" w14:textId="77777777" w:rsidR="009863CB" w:rsidRPr="009863CB" w:rsidRDefault="009863CB" w:rsidP="004D50CB">
      <w:pPr>
        <w:pStyle w:val="Heading2"/>
        <w:rPr>
          <w:lang w:val="sv-SE"/>
        </w:rPr>
      </w:pPr>
      <w:bookmarkStart w:id="28" w:name="_Toc224296606"/>
      <w:proofErr w:type="spellStart"/>
      <w:r w:rsidRPr="009863CB">
        <w:rPr>
          <w:lang w:val="sv-SE"/>
        </w:rPr>
        <w:t>Acceptanskriterie</w:t>
      </w:r>
      <w:proofErr w:type="spellEnd"/>
      <w:r w:rsidRPr="009863CB">
        <w:rPr>
          <w:lang w:val="sv-SE"/>
        </w:rPr>
        <w:t>-princip</w:t>
      </w:r>
      <w:bookmarkEnd w:id="28"/>
    </w:p>
    <w:p w14:paraId="6DC79F63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Acceptanskriterier måste vara:</w:t>
      </w:r>
    </w:p>
    <w:p w14:paraId="1E3A7F8B" w14:textId="77777777" w:rsidR="009863CB" w:rsidRPr="00225E2B" w:rsidRDefault="009863CB" w:rsidP="008A06E8">
      <w:pPr>
        <w:numPr>
          <w:ilvl w:val="0"/>
          <w:numId w:val="27"/>
        </w:numPr>
        <w:spacing w:after="0" w:line="259" w:lineRule="auto"/>
      </w:pPr>
      <w:proofErr w:type="spellStart"/>
      <w:r w:rsidRPr="00225E2B">
        <w:t>Mätbara</w:t>
      </w:r>
      <w:proofErr w:type="spellEnd"/>
    </w:p>
    <w:p w14:paraId="453BC499" w14:textId="77777777" w:rsidR="009863CB" w:rsidRPr="00225E2B" w:rsidRDefault="009863CB" w:rsidP="008A06E8">
      <w:pPr>
        <w:numPr>
          <w:ilvl w:val="0"/>
          <w:numId w:val="27"/>
        </w:numPr>
        <w:spacing w:after="0" w:line="259" w:lineRule="auto"/>
      </w:pPr>
      <w:proofErr w:type="spellStart"/>
      <w:r w:rsidRPr="00225E2B">
        <w:t>Binära</w:t>
      </w:r>
      <w:proofErr w:type="spellEnd"/>
    </w:p>
    <w:p w14:paraId="20F1F7E7" w14:textId="77777777" w:rsidR="009863CB" w:rsidRDefault="009863CB" w:rsidP="008A06E8">
      <w:pPr>
        <w:numPr>
          <w:ilvl w:val="0"/>
          <w:numId w:val="27"/>
        </w:numPr>
        <w:spacing w:after="0" w:line="259" w:lineRule="auto"/>
      </w:pPr>
      <w:proofErr w:type="spellStart"/>
      <w:r w:rsidRPr="00225E2B">
        <w:t>Testbara</w:t>
      </w:r>
      <w:proofErr w:type="spellEnd"/>
      <w:r w:rsidRPr="00225E2B">
        <w:t xml:space="preserve"> </w:t>
      </w:r>
      <w:proofErr w:type="spellStart"/>
      <w:r w:rsidRPr="00225E2B">
        <w:t>utan</w:t>
      </w:r>
      <w:proofErr w:type="spellEnd"/>
      <w:r w:rsidRPr="00225E2B">
        <w:t xml:space="preserve"> </w:t>
      </w:r>
      <w:proofErr w:type="spellStart"/>
      <w:r w:rsidRPr="00225E2B">
        <w:t>tolkning</w:t>
      </w:r>
      <w:proofErr w:type="spellEnd"/>
    </w:p>
    <w:p w14:paraId="7DC015FB" w14:textId="77777777" w:rsidR="009863CB" w:rsidRPr="00225E2B" w:rsidRDefault="009863CB" w:rsidP="009863CB">
      <w:pPr>
        <w:spacing w:after="0"/>
        <w:ind w:left="720"/>
      </w:pPr>
    </w:p>
    <w:p w14:paraId="4D183FC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Vaga formuleringar är inte tillåtna.</w:t>
      </w:r>
    </w:p>
    <w:p w14:paraId="3654CB55" w14:textId="77777777" w:rsidR="009863CB" w:rsidRPr="009863CB" w:rsidRDefault="00767EE4" w:rsidP="004D50CB">
      <w:pPr>
        <w:pStyle w:val="Heading2"/>
        <w:rPr>
          <w:lang w:val="sv-SE"/>
        </w:rPr>
      </w:pPr>
      <w:bookmarkStart w:id="29" w:name="_Toc224296607"/>
      <w:r w:rsidRPr="00767EE4">
        <w:rPr>
          <w:lang w:val="sv-SE"/>
        </w:rPr>
        <w:t xml:space="preserve">Teststruktur (Integrerad i </w:t>
      </w:r>
      <w:proofErr w:type="spellStart"/>
      <w:r w:rsidRPr="00767EE4">
        <w:rPr>
          <w:lang w:val="sv-SE"/>
        </w:rPr>
        <w:t>Value</w:t>
      </w:r>
      <w:proofErr w:type="spellEnd"/>
      <w:r w:rsidRPr="00767EE4">
        <w:rPr>
          <w:lang w:val="sv-SE"/>
        </w:rPr>
        <w:t xml:space="preserve"> </w:t>
      </w:r>
      <w:proofErr w:type="spellStart"/>
      <w:r w:rsidRPr="00767EE4">
        <w:rPr>
          <w:lang w:val="sv-SE"/>
        </w:rPr>
        <w:t>Spine</w:t>
      </w:r>
      <w:proofErr w:type="spellEnd"/>
      <w:r w:rsidRPr="00767EE4">
        <w:rPr>
          <w:lang w:val="sv-SE"/>
        </w:rPr>
        <w:t>)</w:t>
      </w:r>
      <w:bookmarkEnd w:id="29"/>
    </w:p>
    <w:p w14:paraId="6E093B44" w14:textId="77777777" w:rsidR="00767EE4" w:rsidRPr="00767EE4" w:rsidRDefault="00767EE4" w:rsidP="009863CB">
      <w:pPr>
        <w:rPr>
          <w:lang w:val="sv-SE"/>
        </w:rPr>
      </w:pPr>
      <w:r w:rsidRPr="00767EE4">
        <w:rPr>
          <w:lang w:val="sv-SE"/>
        </w:rPr>
        <w:t xml:space="preserve">Teststrukturen är den verifierande delen av </w:t>
      </w:r>
      <w:proofErr w:type="spellStart"/>
      <w:r w:rsidRPr="00767EE4">
        <w:rPr>
          <w:lang w:val="sv-SE"/>
        </w:rPr>
        <w:t>Value</w:t>
      </w:r>
      <w:proofErr w:type="spellEnd"/>
      <w:r w:rsidRPr="00767EE4">
        <w:rPr>
          <w:lang w:val="sv-SE"/>
        </w:rPr>
        <w:t xml:space="preserve"> </w:t>
      </w:r>
      <w:proofErr w:type="spellStart"/>
      <w:r w:rsidRPr="00767EE4">
        <w:rPr>
          <w:lang w:val="sv-SE"/>
        </w:rPr>
        <w:t>Spine</w:t>
      </w:r>
      <w:proofErr w:type="spellEnd"/>
      <w:r w:rsidRPr="00767EE4">
        <w:rPr>
          <w:lang w:val="sv-SE"/>
        </w:rPr>
        <w:t xml:space="preserve"> och säkerställer att varje Story kan valideras genom definierad testkoppling och spårbarhet.</w:t>
      </w:r>
    </w:p>
    <w:p w14:paraId="7333932A" w14:textId="77777777" w:rsidR="009863CB" w:rsidRPr="00225E2B" w:rsidRDefault="009863CB" w:rsidP="009863CB">
      <w:proofErr w:type="spellStart"/>
      <w:r w:rsidRPr="00225E2B">
        <w:t>Varje</w:t>
      </w:r>
      <w:proofErr w:type="spellEnd"/>
      <w:r w:rsidRPr="00225E2B">
        <w:t xml:space="preserve"> Story ska </w:t>
      </w:r>
      <w:proofErr w:type="spellStart"/>
      <w:r w:rsidRPr="00225E2B">
        <w:t>definiera</w:t>
      </w:r>
      <w:proofErr w:type="spellEnd"/>
      <w:r w:rsidRPr="00225E2B">
        <w:t>:</w:t>
      </w:r>
    </w:p>
    <w:p w14:paraId="1CA1AF04" w14:textId="77777777" w:rsidR="009863CB" w:rsidRPr="00225E2B" w:rsidRDefault="009863CB" w:rsidP="008A06E8">
      <w:pPr>
        <w:numPr>
          <w:ilvl w:val="0"/>
          <w:numId w:val="28"/>
        </w:numPr>
        <w:spacing w:after="0" w:line="259" w:lineRule="auto"/>
      </w:pPr>
      <w:proofErr w:type="spellStart"/>
      <w:r w:rsidRPr="00225E2B">
        <w:t>Testnivå</w:t>
      </w:r>
      <w:proofErr w:type="spellEnd"/>
      <w:r w:rsidRPr="00225E2B">
        <w:t xml:space="preserve"> (Unit / Integration / System / Regression / Security)</w:t>
      </w:r>
    </w:p>
    <w:p w14:paraId="01C3F091" w14:textId="77777777" w:rsidR="009863CB" w:rsidRPr="00225E2B" w:rsidRDefault="009863CB" w:rsidP="008A06E8">
      <w:pPr>
        <w:numPr>
          <w:ilvl w:val="0"/>
          <w:numId w:val="28"/>
        </w:numPr>
        <w:spacing w:after="0" w:line="259" w:lineRule="auto"/>
      </w:pPr>
      <w:proofErr w:type="spellStart"/>
      <w:r w:rsidRPr="00225E2B">
        <w:t>Automationsstatus</w:t>
      </w:r>
      <w:proofErr w:type="spellEnd"/>
    </w:p>
    <w:p w14:paraId="54F0A26C" w14:textId="77777777" w:rsidR="009863CB" w:rsidRPr="00225E2B" w:rsidRDefault="009863CB" w:rsidP="008A06E8">
      <w:pPr>
        <w:numPr>
          <w:ilvl w:val="0"/>
          <w:numId w:val="28"/>
        </w:numPr>
        <w:spacing w:after="0" w:line="259" w:lineRule="auto"/>
      </w:pPr>
      <w:r w:rsidRPr="00225E2B">
        <w:t>Coverage-</w:t>
      </w:r>
      <w:proofErr w:type="spellStart"/>
      <w:r w:rsidRPr="00225E2B">
        <w:t>mål</w:t>
      </w:r>
      <w:proofErr w:type="spellEnd"/>
      <w:r w:rsidRPr="00225E2B">
        <w:t xml:space="preserve"> (Level 2–3)</w:t>
      </w:r>
    </w:p>
    <w:p w14:paraId="2E93E879" w14:textId="77777777" w:rsidR="009863CB" w:rsidRDefault="009863CB" w:rsidP="008A06E8">
      <w:pPr>
        <w:numPr>
          <w:ilvl w:val="0"/>
          <w:numId w:val="28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AI-testvalidering (vid AI-användning)</w:t>
      </w:r>
    </w:p>
    <w:p w14:paraId="7B4A2F43" w14:textId="77777777" w:rsidR="00767EE4" w:rsidRPr="009863CB" w:rsidRDefault="00767EE4" w:rsidP="009863CB">
      <w:pPr>
        <w:spacing w:after="0"/>
        <w:ind w:left="720"/>
        <w:rPr>
          <w:lang w:val="sv-SE"/>
        </w:rPr>
      </w:pPr>
    </w:p>
    <w:p w14:paraId="68041E37" w14:textId="77777777" w:rsidR="009863CB" w:rsidRPr="00225E2B" w:rsidRDefault="009863CB" w:rsidP="009863CB">
      <w:r w:rsidRPr="00225E2B">
        <w:t xml:space="preserve">Level 3 </w:t>
      </w:r>
      <w:proofErr w:type="spellStart"/>
      <w:r w:rsidRPr="00225E2B">
        <w:t>kräver</w:t>
      </w:r>
      <w:proofErr w:type="spellEnd"/>
      <w:r w:rsidRPr="00225E2B">
        <w:t>:</w:t>
      </w:r>
    </w:p>
    <w:p w14:paraId="01080E02" w14:textId="77777777" w:rsidR="009863CB" w:rsidRPr="00225E2B" w:rsidRDefault="009863CB" w:rsidP="008A06E8">
      <w:pPr>
        <w:numPr>
          <w:ilvl w:val="0"/>
          <w:numId w:val="29"/>
        </w:numPr>
        <w:spacing w:after="0" w:line="259" w:lineRule="auto"/>
      </w:pPr>
      <w:proofErr w:type="spellStart"/>
      <w:r w:rsidRPr="00225E2B">
        <w:t>Automatiserad</w:t>
      </w:r>
      <w:proofErr w:type="spellEnd"/>
      <w:r w:rsidRPr="00225E2B">
        <w:t xml:space="preserve"> regression suite</w:t>
      </w:r>
    </w:p>
    <w:p w14:paraId="2D0E1707" w14:textId="77777777" w:rsidR="00767EE4" w:rsidRDefault="009863CB" w:rsidP="008A06E8">
      <w:pPr>
        <w:numPr>
          <w:ilvl w:val="0"/>
          <w:numId w:val="29"/>
        </w:numPr>
        <w:spacing w:after="0" w:line="259" w:lineRule="auto"/>
      </w:pPr>
      <w:proofErr w:type="spellStart"/>
      <w:r w:rsidRPr="00225E2B">
        <w:t>Isolerad</w:t>
      </w:r>
      <w:proofErr w:type="spellEnd"/>
      <w:r w:rsidRPr="00225E2B">
        <w:t xml:space="preserve"> </w:t>
      </w:r>
      <w:proofErr w:type="spellStart"/>
      <w:r w:rsidRPr="00225E2B">
        <w:t>testning</w:t>
      </w:r>
      <w:proofErr w:type="spellEnd"/>
      <w:r w:rsidRPr="00225E2B">
        <w:t xml:space="preserve"> av </w:t>
      </w:r>
      <w:proofErr w:type="spellStart"/>
      <w:r w:rsidRPr="00225E2B">
        <w:t>agentkedjor</w:t>
      </w:r>
      <w:proofErr w:type="spellEnd"/>
    </w:p>
    <w:p w14:paraId="10963925" w14:textId="77777777" w:rsidR="00CC383C" w:rsidRDefault="009863CB" w:rsidP="008A06E8">
      <w:pPr>
        <w:numPr>
          <w:ilvl w:val="0"/>
          <w:numId w:val="29"/>
        </w:numPr>
        <w:spacing w:after="0" w:line="259" w:lineRule="auto"/>
      </w:pPr>
      <w:proofErr w:type="spellStart"/>
      <w:r w:rsidRPr="00225E2B">
        <w:t>Reproducerbar</w:t>
      </w:r>
      <w:proofErr w:type="spellEnd"/>
      <w:r w:rsidRPr="00225E2B">
        <w:t xml:space="preserve"> </w:t>
      </w:r>
      <w:proofErr w:type="spellStart"/>
      <w:r w:rsidRPr="00225E2B">
        <w:t>testkörning</w:t>
      </w:r>
      <w:proofErr w:type="spellEnd"/>
      <w:r w:rsidR="00CC383C" w:rsidRPr="00AE694E">
        <w:t>.</w:t>
      </w:r>
    </w:p>
    <w:p w14:paraId="6E1AF800" w14:textId="77777777" w:rsidR="00767EE4" w:rsidRDefault="00767EE4" w:rsidP="00767EE4">
      <w:pPr>
        <w:spacing w:after="0" w:line="259" w:lineRule="auto"/>
        <w:rPr>
          <w:lang w:val="sv-SE"/>
        </w:rPr>
      </w:pPr>
    </w:p>
    <w:p w14:paraId="1BA8F8FF" w14:textId="77777777" w:rsidR="00A465DF" w:rsidRDefault="00767EE4" w:rsidP="00767EE4">
      <w:pPr>
        <w:spacing w:after="0" w:line="259" w:lineRule="auto"/>
        <w:rPr>
          <w:lang w:val="sv-SE"/>
        </w:rPr>
      </w:pPr>
      <w:proofErr w:type="spellStart"/>
      <w:r w:rsidRPr="00767EE4">
        <w:rPr>
          <w:lang w:val="sv-SE"/>
        </w:rPr>
        <w:t>Coverage</w:t>
      </w:r>
      <w:proofErr w:type="spellEnd"/>
      <w:r w:rsidRPr="00767EE4">
        <w:rPr>
          <w:lang w:val="sv-SE"/>
        </w:rPr>
        <w:t>-mål avser den testtäckning som är relevant för kontexten och kan inkludera kodtäckning, kravtäckning, riskbaserad täckning eller regressionssvit-täckning.</w:t>
      </w:r>
      <w:r w:rsidRPr="00767EE4">
        <w:rPr>
          <w:lang w:val="sv-SE"/>
        </w:rPr>
        <w:br/>
      </w:r>
    </w:p>
    <w:p w14:paraId="3C651A8A" w14:textId="77777777" w:rsidR="00A465DF" w:rsidRDefault="00A465DF" w:rsidP="00A465DF">
      <w:pPr>
        <w:spacing w:after="0" w:line="259" w:lineRule="auto"/>
        <w:rPr>
          <w:lang w:val="sv-SE"/>
        </w:rPr>
      </w:pPr>
      <w:r w:rsidRPr="00A465DF">
        <w:rPr>
          <w:lang w:val="sv-SE"/>
        </w:rPr>
        <w:t xml:space="preserve">Vid AI-användning ska AI-specifika kontroller implementeras proportionerligt mot vald AI Acceleration </w:t>
      </w:r>
      <w:proofErr w:type="spellStart"/>
      <w:r w:rsidRPr="00A465DF">
        <w:rPr>
          <w:lang w:val="sv-SE"/>
        </w:rPr>
        <w:t>Level</w:t>
      </w:r>
      <w:proofErr w:type="spellEnd"/>
      <w:r w:rsidRPr="00A465DF">
        <w:rPr>
          <w:lang w:val="sv-SE"/>
        </w:rPr>
        <w:t xml:space="preserve"> och riskprofil.</w:t>
      </w:r>
    </w:p>
    <w:p w14:paraId="0DB7FA0D" w14:textId="77777777" w:rsidR="00A465DF" w:rsidRPr="00A465DF" w:rsidRDefault="00A465DF" w:rsidP="00A465DF">
      <w:pPr>
        <w:spacing w:after="0" w:line="259" w:lineRule="auto"/>
        <w:rPr>
          <w:lang w:val="sv-SE"/>
        </w:rPr>
      </w:pPr>
    </w:p>
    <w:p w14:paraId="660076FF" w14:textId="77777777" w:rsidR="00A465DF" w:rsidRPr="00A465DF" w:rsidRDefault="00A465DF" w:rsidP="00A465DF">
      <w:pPr>
        <w:spacing w:after="0" w:line="259" w:lineRule="auto"/>
        <w:rPr>
          <w:lang w:val="sv-SE"/>
        </w:rPr>
      </w:pPr>
      <w:r w:rsidRPr="00A465DF">
        <w:rPr>
          <w:lang w:val="sv-SE"/>
        </w:rPr>
        <w:t>Detta inkluderar:</w:t>
      </w:r>
    </w:p>
    <w:p w14:paraId="3AE21045" w14:textId="77777777" w:rsidR="00A465DF" w:rsidRPr="00A465DF" w:rsidRDefault="00A465DF" w:rsidP="008A06E8">
      <w:pPr>
        <w:numPr>
          <w:ilvl w:val="0"/>
          <w:numId w:val="108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t>Spårbarhet av prompt- och konfigurationsversion</w:t>
      </w:r>
    </w:p>
    <w:p w14:paraId="0D96F5AB" w14:textId="77777777" w:rsidR="00A465DF" w:rsidRPr="00A465DF" w:rsidRDefault="00A465DF" w:rsidP="008A06E8">
      <w:pPr>
        <w:numPr>
          <w:ilvl w:val="0"/>
          <w:numId w:val="108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lastRenderedPageBreak/>
        <w:t>Kontroll av agenters behörighet och verktygsgränser</w:t>
      </w:r>
    </w:p>
    <w:p w14:paraId="735B6959" w14:textId="77777777" w:rsidR="00A465DF" w:rsidRPr="00A465DF" w:rsidRDefault="00A465DF" w:rsidP="008A06E8">
      <w:pPr>
        <w:numPr>
          <w:ilvl w:val="0"/>
          <w:numId w:val="108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t>Möjlighet att återskapa en AI-exekvering</w:t>
      </w:r>
    </w:p>
    <w:p w14:paraId="14E57F6F" w14:textId="77777777" w:rsidR="00A465DF" w:rsidRDefault="00A465DF" w:rsidP="008A06E8">
      <w:pPr>
        <w:numPr>
          <w:ilvl w:val="0"/>
          <w:numId w:val="108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t>Förstärkt granskning av riskkänsliga beslut före produktion</w:t>
      </w:r>
    </w:p>
    <w:p w14:paraId="435681CB" w14:textId="77777777" w:rsidR="00A465DF" w:rsidRDefault="00A465DF" w:rsidP="00A465DF">
      <w:pPr>
        <w:spacing w:after="0" w:line="259" w:lineRule="auto"/>
        <w:rPr>
          <w:lang w:val="sv-SE"/>
        </w:rPr>
      </w:pPr>
    </w:p>
    <w:p w14:paraId="68BE12A0" w14:textId="77777777" w:rsidR="00A465DF" w:rsidRPr="00767EE4" w:rsidRDefault="00A465DF" w:rsidP="00767EE4">
      <w:pPr>
        <w:spacing w:after="0" w:line="259" w:lineRule="auto"/>
        <w:rPr>
          <w:lang w:val="sv-SE"/>
        </w:rPr>
      </w:pPr>
      <w:r w:rsidRPr="00767EE4">
        <w:rPr>
          <w:lang w:val="sv-SE"/>
        </w:rPr>
        <w:t xml:space="preserve">Val av </w:t>
      </w:r>
      <w:proofErr w:type="spellStart"/>
      <w:r w:rsidRPr="00767EE4">
        <w:rPr>
          <w:lang w:val="sv-SE"/>
        </w:rPr>
        <w:t>coverage</w:t>
      </w:r>
      <w:proofErr w:type="spellEnd"/>
      <w:r w:rsidRPr="00767EE4">
        <w:rPr>
          <w:lang w:val="sv-SE"/>
        </w:rPr>
        <w:t xml:space="preserve">-typ ska definieras i Story eller teststrategi och vara proportionerlig mot riskprofil och AI Acceleration </w:t>
      </w:r>
      <w:proofErr w:type="spellStart"/>
      <w:r w:rsidRPr="00767EE4">
        <w:rPr>
          <w:lang w:val="sv-SE"/>
        </w:rPr>
        <w:t>Level</w:t>
      </w:r>
      <w:proofErr w:type="spellEnd"/>
      <w:r w:rsidRPr="00767EE4">
        <w:rPr>
          <w:lang w:val="sv-SE"/>
        </w:rPr>
        <w:t>.</w:t>
      </w:r>
    </w:p>
    <w:p w14:paraId="5EDD61B5" w14:textId="77777777" w:rsidR="009863CB" w:rsidRDefault="009863CB" w:rsidP="009863CB">
      <w:pPr>
        <w:pStyle w:val="Heading1"/>
      </w:pPr>
      <w:bookmarkStart w:id="30" w:name="_Toc224296608"/>
      <w:r>
        <w:t>AI Acceleration Levels</w:t>
      </w:r>
      <w:bookmarkEnd w:id="30"/>
    </w:p>
    <w:p w14:paraId="6DFA57E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AI Acceleration </w:t>
      </w:r>
      <w:proofErr w:type="spellStart"/>
      <w:r w:rsidRPr="009863CB">
        <w:rPr>
          <w:lang w:val="sv-SE"/>
        </w:rPr>
        <w:t>Levels</w:t>
      </w:r>
      <w:proofErr w:type="spellEnd"/>
      <w:r w:rsidRPr="009863CB">
        <w:rPr>
          <w:lang w:val="sv-SE"/>
        </w:rPr>
        <w:t xml:space="preserve"> är en styrmekanism inom AAS som säkerställer att graden av AI-användning är proportionerlig mot risk, mognad och </w:t>
      </w:r>
      <w:proofErr w:type="spellStart"/>
      <w:r w:rsidRPr="009863CB">
        <w:rPr>
          <w:lang w:val="sv-SE"/>
        </w:rPr>
        <w:t>verksamhetskritikalitet</w:t>
      </w:r>
      <w:proofErr w:type="spellEnd"/>
      <w:r w:rsidRPr="009863CB">
        <w:rPr>
          <w:lang w:val="sv-SE"/>
        </w:rPr>
        <w:t>.</w:t>
      </w:r>
    </w:p>
    <w:p w14:paraId="380C5D57" w14:textId="77777777" w:rsidR="009863CB" w:rsidRPr="00390C63" w:rsidRDefault="009863CB" w:rsidP="009863CB">
      <w:r w:rsidRPr="009863CB">
        <w:rPr>
          <w:lang w:val="sv-SE"/>
        </w:rPr>
        <w:t xml:space="preserve">Nivåerna är inte en teknisk mognadsskala och innebär inte att högre nivå alltid är bättre. </w:t>
      </w:r>
      <w:r w:rsidRPr="00390C63">
        <w:t xml:space="preserve">Syftet </w:t>
      </w:r>
      <w:proofErr w:type="spellStart"/>
      <w:r w:rsidRPr="00390C63">
        <w:t>är</w:t>
      </w:r>
      <w:proofErr w:type="spellEnd"/>
      <w:r w:rsidRPr="00390C63">
        <w:t xml:space="preserve"> </w:t>
      </w:r>
      <w:proofErr w:type="spellStart"/>
      <w:r w:rsidRPr="00390C63">
        <w:t>att</w:t>
      </w:r>
      <w:proofErr w:type="spellEnd"/>
      <w:r w:rsidRPr="00390C63">
        <w:t>:</w:t>
      </w:r>
    </w:p>
    <w:p w14:paraId="4D65B3A3" w14:textId="77777777" w:rsidR="009863CB" w:rsidRPr="009863CB" w:rsidRDefault="009863CB" w:rsidP="008A06E8">
      <w:pPr>
        <w:numPr>
          <w:ilvl w:val="0"/>
          <w:numId w:val="4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Möjliggöra medvetna och formella beslut om automation</w:t>
      </w:r>
    </w:p>
    <w:p w14:paraId="51A956AB" w14:textId="77777777" w:rsidR="009863CB" w:rsidRPr="009863CB" w:rsidRDefault="009863CB" w:rsidP="008A06E8">
      <w:pPr>
        <w:numPr>
          <w:ilvl w:val="0"/>
          <w:numId w:val="4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 xml:space="preserve">Anpassa </w:t>
      </w:r>
      <w:proofErr w:type="spellStart"/>
      <w:r w:rsidRPr="009863CB">
        <w:rPr>
          <w:lang w:val="sv-SE"/>
        </w:rPr>
        <w:t>governance</w:t>
      </w:r>
      <w:proofErr w:type="spellEnd"/>
      <w:r w:rsidRPr="009863CB">
        <w:rPr>
          <w:lang w:val="sv-SE"/>
        </w:rPr>
        <w:t xml:space="preserve"> och kvalitetskrav efter riskprofil</w:t>
      </w:r>
    </w:p>
    <w:p w14:paraId="686ED1E2" w14:textId="77777777" w:rsidR="009863CB" w:rsidRPr="009863CB" w:rsidRDefault="009863CB" w:rsidP="008A06E8">
      <w:pPr>
        <w:numPr>
          <w:ilvl w:val="0"/>
          <w:numId w:val="4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Säkerställa att AI används där den skapar värde, och begränsas där risk överstiger nytta</w:t>
      </w:r>
    </w:p>
    <w:p w14:paraId="7E76BD4A" w14:textId="77777777" w:rsidR="009863CB" w:rsidRPr="009863CB" w:rsidRDefault="009863CB" w:rsidP="009863CB">
      <w:pPr>
        <w:spacing w:after="0"/>
        <w:ind w:left="720"/>
        <w:rPr>
          <w:lang w:val="sv-SE"/>
        </w:rPr>
      </w:pPr>
    </w:p>
    <w:p w14:paraId="2C48B931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Vald nivå beslutas i </w:t>
      </w:r>
      <w:proofErr w:type="spellStart"/>
      <w:r w:rsidRPr="009863CB">
        <w:rPr>
          <w:lang w:val="sv-SE"/>
        </w:rPr>
        <w:t>Framing</w:t>
      </w:r>
      <w:proofErr w:type="spellEnd"/>
      <w:r w:rsidRPr="009863CB">
        <w:rPr>
          <w:lang w:val="sv-SE"/>
        </w:rPr>
        <w:t xml:space="preserve"> och är ett affärs- och riskbeslut, inte ett tekniskt preferensval.</w:t>
      </w:r>
    </w:p>
    <w:p w14:paraId="7CF569A2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Organisationer kan medvetet välja att arbeta på en lägre nivå även vid hög AI-mognad, om riskprofil eller kontext motiverar detta.</w:t>
      </w:r>
    </w:p>
    <w:p w14:paraId="6DE26E13" w14:textId="77777777" w:rsidR="009863CB" w:rsidRDefault="009863CB" w:rsidP="009863CB">
      <w:pPr>
        <w:rPr>
          <w:lang w:val="sv-SE"/>
        </w:rPr>
      </w:pPr>
      <w:r w:rsidRPr="009863CB">
        <w:rPr>
          <w:lang w:val="sv-SE"/>
        </w:rPr>
        <w:t>Genom nivåmodellen blir AI en styrd kapacitet inom Application Services – inte ett informellt verktyg.</w:t>
      </w:r>
    </w:p>
    <w:p w14:paraId="22A5C36B" w14:textId="77777777" w:rsidR="009863CB" w:rsidRPr="009863CB" w:rsidRDefault="009863CB" w:rsidP="009863CB">
      <w:pPr>
        <w:pStyle w:val="Heading2"/>
        <w:rPr>
          <w:lang w:val="sv-SE"/>
        </w:rPr>
      </w:pPr>
      <w:bookmarkStart w:id="31" w:name="_Toc224296609"/>
      <w:proofErr w:type="spellStart"/>
      <w:r>
        <w:rPr>
          <w:lang w:val="sv-SE"/>
        </w:rPr>
        <w:t>Levels</w:t>
      </w:r>
      <w:bookmarkEnd w:id="31"/>
      <w:proofErr w:type="spellEnd"/>
    </w:p>
    <w:p w14:paraId="4C46A4BB" w14:textId="77777777" w:rsidR="009863CB" w:rsidRPr="009863CB" w:rsidRDefault="009863CB" w:rsidP="00650151">
      <w:pPr>
        <w:pStyle w:val="Heading3"/>
        <w:rPr>
          <w:lang w:val="sv-SE"/>
        </w:rPr>
      </w:pPr>
      <w:bookmarkStart w:id="32" w:name="_Toc224296610"/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 xml:space="preserve"> 0 – Ingen AI</w:t>
      </w:r>
      <w:bookmarkEnd w:id="32"/>
    </w:p>
    <w:p w14:paraId="4D2A7100" w14:textId="77777777" w:rsidR="009863CB" w:rsidRPr="009863CB" w:rsidRDefault="009863CB" w:rsidP="009863CB">
      <w:pPr>
        <w:rPr>
          <w:lang w:val="sv-SE"/>
        </w:rPr>
      </w:pPr>
      <w:r w:rsidRPr="005871A9">
        <w:rPr>
          <w:lang w:val="sv-SE"/>
        </w:rPr>
        <w:t xml:space="preserve">AI används inte för att producera, förändra eller </w:t>
      </w:r>
      <w:proofErr w:type="spellStart"/>
      <w:r w:rsidRPr="005871A9">
        <w:rPr>
          <w:lang w:val="sv-SE"/>
        </w:rPr>
        <w:t>beslutsstödja</w:t>
      </w:r>
      <w:proofErr w:type="spellEnd"/>
      <w:r w:rsidRPr="005871A9">
        <w:rPr>
          <w:lang w:val="sv-SE"/>
        </w:rPr>
        <w:t xml:space="preserve"> leveransartefakter (kod, test, krav, konfiguration, driftbeslut).</w:t>
      </w:r>
    </w:p>
    <w:p w14:paraId="703DE962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Om organisationens policy tillåter AI som rent analysstöd i tidiga faser kan det förekomma, men output får inte vara styrande utan mänsklig validering och får inte ingå som leveransunderlag.</w:t>
      </w:r>
    </w:p>
    <w:p w14:paraId="122F5362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 xml:space="preserve">Syftet med </w:t>
      </w:r>
      <w:proofErr w:type="spellStart"/>
      <w:r w:rsidRPr="005871A9">
        <w:rPr>
          <w:lang w:val="sv-SE"/>
        </w:rPr>
        <w:t>Level</w:t>
      </w:r>
      <w:proofErr w:type="spellEnd"/>
      <w:r w:rsidRPr="005871A9">
        <w:rPr>
          <w:lang w:val="sv-SE"/>
        </w:rPr>
        <w:t xml:space="preserve"> 0 är att möjliggöra leverans där regulatoriska, säkerhetsmässiga eller avtalsmässiga krav tillfälligt begränsar AI-användning.</w:t>
      </w:r>
    </w:p>
    <w:p w14:paraId="3C9E96F7" w14:textId="77777777" w:rsidR="009863CB" w:rsidRPr="009863CB" w:rsidRDefault="009863CB" w:rsidP="00650151">
      <w:pPr>
        <w:pStyle w:val="Heading3"/>
        <w:rPr>
          <w:lang w:val="sv-SE"/>
        </w:rPr>
      </w:pPr>
      <w:bookmarkStart w:id="33" w:name="_Toc224296611"/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 xml:space="preserve"> 1 – </w:t>
      </w:r>
      <w:proofErr w:type="spellStart"/>
      <w:r w:rsidRPr="009863CB">
        <w:rPr>
          <w:lang w:val="sv-SE"/>
        </w:rPr>
        <w:t>Assisted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Delivery</w:t>
      </w:r>
      <w:bookmarkEnd w:id="33"/>
      <w:proofErr w:type="spellEnd"/>
    </w:p>
    <w:p w14:paraId="2B125CB2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AI används som personligt stöd, exempelvis för:</w:t>
      </w:r>
    </w:p>
    <w:p w14:paraId="7A7ADFC5" w14:textId="77777777" w:rsidR="009863CB" w:rsidRDefault="009863CB" w:rsidP="008A06E8">
      <w:pPr>
        <w:numPr>
          <w:ilvl w:val="0"/>
          <w:numId w:val="30"/>
        </w:numPr>
        <w:spacing w:after="0" w:line="259" w:lineRule="auto"/>
      </w:pPr>
      <w:proofErr w:type="spellStart"/>
      <w:r w:rsidRPr="00AE6A15">
        <w:t>Kodförslag</w:t>
      </w:r>
      <w:proofErr w:type="spellEnd"/>
      <w:r w:rsidRPr="00AE6A15">
        <w:t>.</w:t>
      </w:r>
    </w:p>
    <w:p w14:paraId="56E770DE" w14:textId="77777777" w:rsidR="009863CB" w:rsidRPr="00AE6A15" w:rsidRDefault="009863CB" w:rsidP="008A06E8">
      <w:pPr>
        <w:numPr>
          <w:ilvl w:val="0"/>
          <w:numId w:val="30"/>
        </w:numPr>
        <w:spacing w:after="0" w:line="259" w:lineRule="auto"/>
      </w:pPr>
      <w:r w:rsidRPr="00AE6A15">
        <w:t>Dokumentationsstöd.</w:t>
      </w:r>
    </w:p>
    <w:p w14:paraId="07E1C87F" w14:textId="77777777" w:rsidR="009863CB" w:rsidRDefault="009863CB" w:rsidP="008A06E8">
      <w:pPr>
        <w:numPr>
          <w:ilvl w:val="0"/>
          <w:numId w:val="30"/>
        </w:numPr>
        <w:spacing w:after="0" w:line="259" w:lineRule="auto"/>
      </w:pPr>
      <w:proofErr w:type="spellStart"/>
      <w:r w:rsidRPr="00AE6A15">
        <w:t>Testgenerering</w:t>
      </w:r>
      <w:proofErr w:type="spellEnd"/>
      <w:r w:rsidRPr="00AE6A15">
        <w:t>.</w:t>
      </w:r>
    </w:p>
    <w:p w14:paraId="7BD56D6D" w14:textId="77777777" w:rsidR="009863CB" w:rsidRPr="00AE6A15" w:rsidRDefault="009863CB" w:rsidP="009863CB">
      <w:pPr>
        <w:spacing w:after="0"/>
        <w:ind w:left="720"/>
      </w:pPr>
    </w:p>
    <w:p w14:paraId="45D3DEC4" w14:textId="77777777" w:rsidR="009863CB" w:rsidRPr="00AE6A15" w:rsidRDefault="009863CB" w:rsidP="009863CB">
      <w:r w:rsidRPr="00AE6A15">
        <w:t>Krav:</w:t>
      </w:r>
    </w:p>
    <w:p w14:paraId="6C15DBE5" w14:textId="77777777" w:rsidR="009863CB" w:rsidRPr="009863CB" w:rsidRDefault="009863CB" w:rsidP="008A06E8">
      <w:pPr>
        <w:numPr>
          <w:ilvl w:val="0"/>
          <w:numId w:val="3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Mänsklig granskning av allt AI-genererat material.</w:t>
      </w:r>
    </w:p>
    <w:p w14:paraId="1DA1C01A" w14:textId="77777777" w:rsidR="009863CB" w:rsidRPr="009863CB" w:rsidRDefault="009863CB" w:rsidP="008A06E8">
      <w:pPr>
        <w:numPr>
          <w:ilvl w:val="0"/>
          <w:numId w:val="3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Traditionell leveransdisciplin gäller fullt ut.</w:t>
      </w:r>
    </w:p>
    <w:p w14:paraId="61536C1A" w14:textId="77777777" w:rsidR="009863CB" w:rsidRPr="009863CB" w:rsidRDefault="009863CB" w:rsidP="009863CB">
      <w:pPr>
        <w:spacing w:after="0"/>
        <w:ind w:left="720"/>
        <w:rPr>
          <w:lang w:val="sv-SE"/>
        </w:rPr>
      </w:pPr>
    </w:p>
    <w:p w14:paraId="5867064C" w14:textId="77777777" w:rsidR="009863CB" w:rsidRPr="00AE6A15" w:rsidRDefault="009863CB" w:rsidP="009863CB">
      <w:proofErr w:type="spellStart"/>
      <w:r w:rsidRPr="00AE6A15">
        <w:t>Lämplig</w:t>
      </w:r>
      <w:proofErr w:type="spellEnd"/>
      <w:r w:rsidRPr="00AE6A15">
        <w:t xml:space="preserve"> </w:t>
      </w:r>
      <w:proofErr w:type="spellStart"/>
      <w:r w:rsidRPr="00AE6A15">
        <w:t>när</w:t>
      </w:r>
      <w:proofErr w:type="spellEnd"/>
      <w:r w:rsidRPr="00AE6A15">
        <w:t>:</w:t>
      </w:r>
    </w:p>
    <w:p w14:paraId="03697E2F" w14:textId="77777777" w:rsidR="009863CB" w:rsidRPr="009863CB" w:rsidRDefault="009863CB" w:rsidP="008A06E8">
      <w:pPr>
        <w:numPr>
          <w:ilvl w:val="0"/>
          <w:numId w:val="32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Organisationen är ny i AI.</w:t>
      </w:r>
    </w:p>
    <w:p w14:paraId="011A8C1F" w14:textId="77777777" w:rsidR="009863CB" w:rsidRPr="00AE6A15" w:rsidRDefault="009863CB" w:rsidP="008A06E8">
      <w:pPr>
        <w:numPr>
          <w:ilvl w:val="0"/>
          <w:numId w:val="32"/>
        </w:numPr>
        <w:spacing w:after="0" w:line="259" w:lineRule="auto"/>
      </w:pPr>
      <w:r w:rsidRPr="00AE6A15">
        <w:t xml:space="preserve">Governance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svag</w:t>
      </w:r>
      <w:proofErr w:type="spellEnd"/>
      <w:r w:rsidRPr="00AE6A15">
        <w:t>.</w:t>
      </w:r>
    </w:p>
    <w:p w14:paraId="727E39D4" w14:textId="77777777" w:rsidR="009863CB" w:rsidRDefault="009863CB" w:rsidP="008A06E8">
      <w:pPr>
        <w:numPr>
          <w:ilvl w:val="0"/>
          <w:numId w:val="32"/>
        </w:numPr>
        <w:spacing w:after="0" w:line="259" w:lineRule="auto"/>
      </w:pPr>
      <w:r w:rsidRPr="00AE6A15">
        <w:t xml:space="preserve">Scope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föränderligt</w:t>
      </w:r>
      <w:proofErr w:type="spellEnd"/>
      <w:r w:rsidRPr="00AE6A15">
        <w:t>.</w:t>
      </w:r>
    </w:p>
    <w:p w14:paraId="6F7D7F89" w14:textId="77777777" w:rsidR="009863CB" w:rsidRPr="00AE6A15" w:rsidRDefault="009863CB" w:rsidP="009863CB">
      <w:pPr>
        <w:spacing w:after="0"/>
        <w:ind w:left="720"/>
      </w:pPr>
    </w:p>
    <w:p w14:paraId="3C92AA5F" w14:textId="77777777" w:rsidR="009863CB" w:rsidRPr="009F7225" w:rsidRDefault="009863CB" w:rsidP="009863CB">
      <w:r w:rsidRPr="009F7225">
        <w:lastRenderedPageBreak/>
        <w:t>Governance &amp; Review Requirements:</w:t>
      </w:r>
    </w:p>
    <w:p w14:paraId="619EE53D" w14:textId="77777777" w:rsidR="009863CB" w:rsidRPr="009863CB" w:rsidRDefault="009863CB" w:rsidP="008A06E8">
      <w:pPr>
        <w:numPr>
          <w:ilvl w:val="0"/>
          <w:numId w:val="37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Manuell verifiering av allt AI-genererat material.</w:t>
      </w:r>
    </w:p>
    <w:p w14:paraId="27CD3020" w14:textId="77777777" w:rsidR="009863CB" w:rsidRPr="009863CB" w:rsidRDefault="009863CB" w:rsidP="008A06E8">
      <w:pPr>
        <w:numPr>
          <w:ilvl w:val="0"/>
          <w:numId w:val="37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 xml:space="preserve">Traditionell </w:t>
      </w:r>
      <w:proofErr w:type="spellStart"/>
      <w:r w:rsidRPr="009863CB">
        <w:rPr>
          <w:lang w:val="sv-SE"/>
        </w:rPr>
        <w:t>kodreview</w:t>
      </w:r>
      <w:proofErr w:type="spellEnd"/>
      <w:r w:rsidRPr="009863CB">
        <w:rPr>
          <w:lang w:val="sv-SE"/>
        </w:rPr>
        <w:t xml:space="preserve"> och testdisciplin gäller.</w:t>
      </w:r>
    </w:p>
    <w:p w14:paraId="05BC02BC" w14:textId="77777777" w:rsidR="00903C00" w:rsidRDefault="00F66FA5" w:rsidP="008A06E8">
      <w:pPr>
        <w:numPr>
          <w:ilvl w:val="0"/>
          <w:numId w:val="37"/>
        </w:numPr>
        <w:spacing w:after="0" w:line="259" w:lineRule="auto"/>
        <w:rPr>
          <w:lang w:val="sv-SE"/>
        </w:rPr>
      </w:pPr>
      <w:r w:rsidRPr="00F66FA5">
        <w:rPr>
          <w:lang w:val="sv-SE"/>
        </w:rPr>
        <w:t>Ingen separat AI-</w:t>
      </w:r>
      <w:proofErr w:type="spellStart"/>
      <w:r w:rsidRPr="00F66FA5">
        <w:rPr>
          <w:lang w:val="sv-SE"/>
        </w:rPr>
        <w:t>review</w:t>
      </w:r>
      <w:proofErr w:type="spellEnd"/>
      <w:r w:rsidRPr="00F66FA5">
        <w:rPr>
          <w:lang w:val="sv-SE"/>
        </w:rPr>
        <w:t>-mall krävs.</w:t>
      </w:r>
      <w:r>
        <w:rPr>
          <w:lang w:val="sv-SE"/>
        </w:rPr>
        <w:t xml:space="preserve"> </w:t>
      </w:r>
      <w:r w:rsidRPr="00F66FA5">
        <w:rPr>
          <w:lang w:val="sv-SE"/>
        </w:rPr>
        <w:t>AI-genererat material ska granskas inom ordinarie kod- och kvalitetsgranskning.</w:t>
      </w:r>
    </w:p>
    <w:p w14:paraId="18C1A83D" w14:textId="77777777" w:rsidR="00903C00" w:rsidRPr="00903C00" w:rsidRDefault="00903C00" w:rsidP="00903C00">
      <w:pPr>
        <w:spacing w:after="0" w:line="259" w:lineRule="auto"/>
        <w:ind w:left="720"/>
        <w:rPr>
          <w:lang w:val="sv-SE"/>
        </w:rPr>
      </w:pPr>
    </w:p>
    <w:p w14:paraId="585FD9A4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Detta är en kontrollerad startpunkt.</w:t>
      </w:r>
    </w:p>
    <w:p w14:paraId="702D4C3B" w14:textId="77777777" w:rsidR="009863CB" w:rsidRPr="009863CB" w:rsidRDefault="009863CB" w:rsidP="00650151">
      <w:pPr>
        <w:pStyle w:val="Heading3"/>
        <w:rPr>
          <w:lang w:val="sv-SE"/>
        </w:rPr>
      </w:pPr>
      <w:bookmarkStart w:id="34" w:name="_Toc224296612"/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 xml:space="preserve"> 2 – </w:t>
      </w:r>
      <w:proofErr w:type="spellStart"/>
      <w:r w:rsidRPr="009863CB">
        <w:rPr>
          <w:lang w:val="sv-SE"/>
        </w:rPr>
        <w:t>Structured</w:t>
      </w:r>
      <w:proofErr w:type="spellEnd"/>
      <w:r w:rsidRPr="009863CB">
        <w:rPr>
          <w:lang w:val="sv-SE"/>
        </w:rPr>
        <w:t xml:space="preserve"> Acceleration</w:t>
      </w:r>
      <w:bookmarkEnd w:id="34"/>
    </w:p>
    <w:p w14:paraId="14D2639B" w14:textId="77777777" w:rsidR="009863CB" w:rsidRPr="009863CB" w:rsidRDefault="00F66FA5" w:rsidP="009863CB">
      <w:pPr>
        <w:rPr>
          <w:lang w:val="sv-SE"/>
        </w:rPr>
      </w:pPr>
      <w:r w:rsidRPr="00F66FA5">
        <w:rPr>
          <w:lang w:val="sv-SE"/>
        </w:rPr>
        <w:t>AI används strukturerat i leveransen genom promptbaserade eller delvis automatiserade AI-</w:t>
      </w:r>
      <w:proofErr w:type="spellStart"/>
      <w:r w:rsidRPr="00F66FA5">
        <w:rPr>
          <w:lang w:val="sv-SE"/>
        </w:rPr>
        <w:t>workflows</w:t>
      </w:r>
      <w:proofErr w:type="spellEnd"/>
      <w:r w:rsidR="009863CB" w:rsidRPr="009863CB">
        <w:rPr>
          <w:lang w:val="sv-SE"/>
        </w:rPr>
        <w:t>.</w:t>
      </w:r>
    </w:p>
    <w:p w14:paraId="6643E1A3" w14:textId="77777777" w:rsidR="009863CB" w:rsidRPr="00AE6A15" w:rsidRDefault="009863CB" w:rsidP="009863CB">
      <w:r w:rsidRPr="00AE6A15">
        <w:t xml:space="preserve">Det </w:t>
      </w:r>
      <w:proofErr w:type="spellStart"/>
      <w:r w:rsidRPr="00AE6A15">
        <w:t>innebär</w:t>
      </w:r>
      <w:proofErr w:type="spellEnd"/>
      <w:r w:rsidRPr="00AE6A15">
        <w:t>:</w:t>
      </w:r>
    </w:p>
    <w:p w14:paraId="55340A1F" w14:textId="77777777" w:rsidR="009863CB" w:rsidRPr="009863CB" w:rsidRDefault="009863CB" w:rsidP="008A06E8">
      <w:pPr>
        <w:numPr>
          <w:ilvl w:val="0"/>
          <w:numId w:val="33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 xml:space="preserve">AI får bryta ner Epics till förslag på </w:t>
      </w:r>
      <w:proofErr w:type="spellStart"/>
      <w:r w:rsidRPr="009863CB">
        <w:rPr>
          <w:lang w:val="sv-SE"/>
        </w:rPr>
        <w:t>Stories</w:t>
      </w:r>
      <w:proofErr w:type="spellEnd"/>
      <w:r w:rsidRPr="009863CB">
        <w:rPr>
          <w:lang w:val="sv-SE"/>
        </w:rPr>
        <w:t>.</w:t>
      </w:r>
    </w:p>
    <w:p w14:paraId="48753448" w14:textId="77777777" w:rsidR="009863CB" w:rsidRPr="009863CB" w:rsidRDefault="009863CB" w:rsidP="008A06E8">
      <w:pPr>
        <w:numPr>
          <w:ilvl w:val="0"/>
          <w:numId w:val="33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AI kan generera kod och test i större omfattning.</w:t>
      </w:r>
    </w:p>
    <w:p w14:paraId="53639302" w14:textId="77777777" w:rsidR="009863CB" w:rsidRPr="00AE6A15" w:rsidRDefault="009863CB" w:rsidP="008A06E8">
      <w:pPr>
        <w:numPr>
          <w:ilvl w:val="0"/>
          <w:numId w:val="33"/>
        </w:numPr>
        <w:spacing w:after="0" w:line="259" w:lineRule="auto"/>
      </w:pPr>
      <w:r w:rsidRPr="00AE6A15">
        <w:t xml:space="preserve">AI-review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obligatorisk</w:t>
      </w:r>
      <w:proofErr w:type="spellEnd"/>
      <w:r w:rsidRPr="00AE6A15">
        <w:t>.</w:t>
      </w:r>
    </w:p>
    <w:p w14:paraId="2E0BA04D" w14:textId="77777777" w:rsidR="009863CB" w:rsidRDefault="009863CB" w:rsidP="008A06E8">
      <w:pPr>
        <w:numPr>
          <w:ilvl w:val="0"/>
          <w:numId w:val="33"/>
        </w:numPr>
        <w:spacing w:after="0" w:line="259" w:lineRule="auto"/>
      </w:pPr>
      <w:r w:rsidRPr="00AE6A15">
        <w:t>Coverage-</w:t>
      </w:r>
      <w:proofErr w:type="spellStart"/>
      <w:r w:rsidRPr="00AE6A15">
        <w:t>mål</w:t>
      </w:r>
      <w:proofErr w:type="spellEnd"/>
      <w:r w:rsidRPr="00AE6A15">
        <w:t xml:space="preserve">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definierade</w:t>
      </w:r>
      <w:proofErr w:type="spellEnd"/>
      <w:r w:rsidRPr="00AE6A15">
        <w:t>.</w:t>
      </w:r>
    </w:p>
    <w:p w14:paraId="0F116505" w14:textId="77777777" w:rsidR="009863CB" w:rsidRPr="00AE6A15" w:rsidRDefault="009863CB" w:rsidP="009863CB">
      <w:pPr>
        <w:spacing w:after="0"/>
        <w:ind w:left="720"/>
      </w:pPr>
    </w:p>
    <w:p w14:paraId="295D2964" w14:textId="77777777" w:rsidR="009863CB" w:rsidRPr="00AE6A15" w:rsidRDefault="009863CB" w:rsidP="009863CB">
      <w:r w:rsidRPr="00AE6A15">
        <w:t xml:space="preserve">Detta </w:t>
      </w:r>
      <w:proofErr w:type="spellStart"/>
      <w:r w:rsidRPr="00AE6A15">
        <w:t>kräver</w:t>
      </w:r>
      <w:proofErr w:type="spellEnd"/>
      <w:r w:rsidRPr="00AE6A15">
        <w:t>:</w:t>
      </w:r>
    </w:p>
    <w:p w14:paraId="76099A1F" w14:textId="77777777" w:rsidR="009863CB" w:rsidRPr="00AE6A15" w:rsidRDefault="009863CB" w:rsidP="008A06E8">
      <w:pPr>
        <w:numPr>
          <w:ilvl w:val="0"/>
          <w:numId w:val="34"/>
        </w:numPr>
        <w:spacing w:after="0" w:line="259" w:lineRule="auto"/>
      </w:pPr>
      <w:r w:rsidRPr="00AE6A15">
        <w:t xml:space="preserve">Stabil </w:t>
      </w:r>
      <w:proofErr w:type="spellStart"/>
      <w:r w:rsidRPr="00AE6A15">
        <w:t>arkitektur</w:t>
      </w:r>
      <w:proofErr w:type="spellEnd"/>
      <w:r w:rsidRPr="00AE6A15">
        <w:t>.</w:t>
      </w:r>
    </w:p>
    <w:p w14:paraId="696A8B53" w14:textId="77777777" w:rsidR="009863CB" w:rsidRPr="00AE6A15" w:rsidRDefault="009863CB" w:rsidP="008A06E8">
      <w:pPr>
        <w:numPr>
          <w:ilvl w:val="0"/>
          <w:numId w:val="34"/>
        </w:numPr>
        <w:spacing w:after="0" w:line="259" w:lineRule="auto"/>
      </w:pPr>
      <w:proofErr w:type="spellStart"/>
      <w:r w:rsidRPr="00AE6A15">
        <w:t>Tydlig</w:t>
      </w:r>
      <w:proofErr w:type="spellEnd"/>
      <w:r w:rsidRPr="00AE6A15">
        <w:t xml:space="preserve"> </w:t>
      </w:r>
      <w:proofErr w:type="spellStart"/>
      <w:r w:rsidRPr="00AE6A15">
        <w:t>kravdisciplin</w:t>
      </w:r>
      <w:proofErr w:type="spellEnd"/>
      <w:r w:rsidRPr="00AE6A15">
        <w:t>.</w:t>
      </w:r>
    </w:p>
    <w:p w14:paraId="376FD6EE" w14:textId="77777777" w:rsidR="009863CB" w:rsidRDefault="009863CB" w:rsidP="008A06E8">
      <w:pPr>
        <w:numPr>
          <w:ilvl w:val="0"/>
          <w:numId w:val="34"/>
        </w:numPr>
        <w:spacing w:after="0" w:line="259" w:lineRule="auto"/>
      </w:pPr>
      <w:proofErr w:type="spellStart"/>
      <w:r w:rsidRPr="00AE6A15">
        <w:t>Grundläggande</w:t>
      </w:r>
      <w:proofErr w:type="spellEnd"/>
      <w:r w:rsidRPr="00AE6A15">
        <w:t xml:space="preserve"> </w:t>
      </w:r>
      <w:proofErr w:type="spellStart"/>
      <w:r w:rsidRPr="00AE6A15">
        <w:t>testautomatisering</w:t>
      </w:r>
      <w:proofErr w:type="spellEnd"/>
      <w:r w:rsidRPr="00AE6A15">
        <w:t>.</w:t>
      </w:r>
    </w:p>
    <w:p w14:paraId="589531E4" w14:textId="77777777" w:rsidR="009863CB" w:rsidRDefault="009863CB" w:rsidP="009863CB">
      <w:pPr>
        <w:spacing w:after="0"/>
      </w:pPr>
    </w:p>
    <w:p w14:paraId="6EA7D1F7" w14:textId="77777777" w:rsidR="009863CB" w:rsidRPr="00D423BE" w:rsidRDefault="009863CB" w:rsidP="009863CB">
      <w:pPr>
        <w:spacing w:after="0"/>
      </w:pPr>
      <w:r w:rsidRPr="00D423BE">
        <w:t>Governance &amp; Review Requirements:</w:t>
      </w:r>
    </w:p>
    <w:p w14:paraId="372EDE47" w14:textId="77777777" w:rsidR="009863CB" w:rsidRPr="009863CB" w:rsidRDefault="009863CB" w:rsidP="008A06E8">
      <w:pPr>
        <w:numPr>
          <w:ilvl w:val="0"/>
          <w:numId w:val="38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Strukturerad AI-</w:t>
      </w:r>
      <w:proofErr w:type="spellStart"/>
      <w:r w:rsidRPr="009863CB">
        <w:rPr>
          <w:lang w:val="sv-SE"/>
        </w:rPr>
        <w:t>review</w:t>
      </w:r>
      <w:proofErr w:type="spellEnd"/>
      <w:r w:rsidRPr="009863CB">
        <w:rPr>
          <w:lang w:val="sv-SE"/>
        </w:rPr>
        <w:t xml:space="preserve"> enligt definierad mall.</w:t>
      </w:r>
    </w:p>
    <w:p w14:paraId="1C1212DA" w14:textId="77777777" w:rsidR="009863CB" w:rsidRPr="00D423BE" w:rsidRDefault="009863CB" w:rsidP="008A06E8">
      <w:pPr>
        <w:numPr>
          <w:ilvl w:val="0"/>
          <w:numId w:val="38"/>
        </w:numPr>
        <w:spacing w:after="0" w:line="259" w:lineRule="auto"/>
      </w:pPr>
      <w:proofErr w:type="spellStart"/>
      <w:r w:rsidRPr="00D423BE">
        <w:t>Inkluderar</w:t>
      </w:r>
      <w:proofErr w:type="spellEnd"/>
      <w:r w:rsidRPr="00D423BE">
        <w:t>:</w:t>
      </w:r>
    </w:p>
    <w:p w14:paraId="7C69EC7D" w14:textId="77777777" w:rsidR="009863CB" w:rsidRPr="00D423BE" w:rsidRDefault="009863CB" w:rsidP="008A06E8">
      <w:pPr>
        <w:numPr>
          <w:ilvl w:val="1"/>
          <w:numId w:val="38"/>
        </w:numPr>
        <w:spacing w:after="0" w:line="259" w:lineRule="auto"/>
      </w:pPr>
      <w:proofErr w:type="spellStart"/>
      <w:r w:rsidRPr="00D423BE">
        <w:t>Kod</w:t>
      </w:r>
      <w:proofErr w:type="spellEnd"/>
      <w:r w:rsidRPr="00D423BE">
        <w:t xml:space="preserve"> &amp; </w:t>
      </w:r>
      <w:proofErr w:type="spellStart"/>
      <w:r w:rsidRPr="00D423BE">
        <w:t>arkitekturvalidering</w:t>
      </w:r>
      <w:proofErr w:type="spellEnd"/>
    </w:p>
    <w:p w14:paraId="06A27990" w14:textId="77777777" w:rsidR="009863CB" w:rsidRPr="00D423BE" w:rsidRDefault="00F66FA5" w:rsidP="008A06E8">
      <w:pPr>
        <w:numPr>
          <w:ilvl w:val="1"/>
          <w:numId w:val="38"/>
        </w:numPr>
        <w:spacing w:after="0" w:line="259" w:lineRule="auto"/>
      </w:pPr>
      <w:r w:rsidRPr="00F66FA5">
        <w:t>Prompt- och AI-workflow-</w:t>
      </w:r>
      <w:proofErr w:type="spellStart"/>
      <w:r w:rsidRPr="00F66FA5">
        <w:t>granskning</w:t>
      </w:r>
      <w:proofErr w:type="spellEnd"/>
    </w:p>
    <w:p w14:paraId="221E506C" w14:textId="77777777" w:rsidR="009863CB" w:rsidRPr="00D423BE" w:rsidRDefault="009863CB" w:rsidP="008A06E8">
      <w:pPr>
        <w:numPr>
          <w:ilvl w:val="1"/>
          <w:numId w:val="38"/>
        </w:numPr>
        <w:spacing w:after="0" w:line="259" w:lineRule="auto"/>
      </w:pPr>
      <w:proofErr w:type="spellStart"/>
      <w:r w:rsidRPr="00D423BE">
        <w:t>Säkerhets</w:t>
      </w:r>
      <w:proofErr w:type="spellEnd"/>
      <w:r w:rsidRPr="00D423BE">
        <w:t xml:space="preserve">- och </w:t>
      </w:r>
      <w:proofErr w:type="spellStart"/>
      <w:r w:rsidRPr="00D423BE">
        <w:t>datavalidering</w:t>
      </w:r>
      <w:proofErr w:type="spellEnd"/>
    </w:p>
    <w:p w14:paraId="0000012D" w14:textId="77777777" w:rsidR="009863CB" w:rsidRPr="00D423BE" w:rsidRDefault="009863CB" w:rsidP="008A06E8">
      <w:pPr>
        <w:numPr>
          <w:ilvl w:val="1"/>
          <w:numId w:val="38"/>
        </w:numPr>
        <w:spacing w:after="0" w:line="259" w:lineRule="auto"/>
      </w:pPr>
      <w:r w:rsidRPr="00D423BE">
        <w:t>Risk &amp; impact-</w:t>
      </w:r>
      <w:proofErr w:type="spellStart"/>
      <w:r w:rsidRPr="00D423BE">
        <w:t>bedömning</w:t>
      </w:r>
      <w:proofErr w:type="spellEnd"/>
      <w:r w:rsidRPr="00D423BE">
        <w:t xml:space="preserve"> vid relevant use case</w:t>
      </w:r>
    </w:p>
    <w:p w14:paraId="1B39C8D5" w14:textId="77777777" w:rsidR="009863CB" w:rsidRPr="00D423BE" w:rsidRDefault="009863CB" w:rsidP="008A06E8">
      <w:pPr>
        <w:numPr>
          <w:ilvl w:val="1"/>
          <w:numId w:val="38"/>
        </w:numPr>
        <w:spacing w:after="0" w:line="259" w:lineRule="auto"/>
      </w:pPr>
      <w:proofErr w:type="spellStart"/>
      <w:r w:rsidRPr="00D423BE">
        <w:t>Reproducerbarhetskontroll</w:t>
      </w:r>
      <w:proofErr w:type="spellEnd"/>
    </w:p>
    <w:p w14:paraId="12DA50AD" w14:textId="77777777" w:rsidR="00171FB3" w:rsidRDefault="00171FB3" w:rsidP="009863CB">
      <w:pPr>
        <w:spacing w:after="0"/>
        <w:rPr>
          <w:lang w:val="sv-SE"/>
        </w:rPr>
      </w:pPr>
    </w:p>
    <w:p w14:paraId="5E03F5B4" w14:textId="7848F132" w:rsidR="009863CB" w:rsidRPr="00171FB3" w:rsidRDefault="00171FB3" w:rsidP="0050604B">
      <w:pPr>
        <w:spacing w:after="0"/>
        <w:rPr>
          <w:lang w:val="sv-SE"/>
        </w:rPr>
      </w:pPr>
      <w:r w:rsidRPr="00171FB3">
        <w:rPr>
          <w:lang w:val="sv-SE"/>
        </w:rPr>
        <w:t xml:space="preserve">Vid identifierad kvalitets-, säkerhets- eller AI-risk har AI </w:t>
      </w:r>
      <w:proofErr w:type="spellStart"/>
      <w:r w:rsidRPr="00171FB3">
        <w:rPr>
          <w:lang w:val="sv-SE"/>
        </w:rPr>
        <w:t>Quality</w:t>
      </w:r>
      <w:proofErr w:type="spellEnd"/>
      <w:r w:rsidRPr="00171FB3">
        <w:rPr>
          <w:lang w:val="sv-SE"/>
        </w:rPr>
        <w:t xml:space="preserve"> </w:t>
      </w:r>
      <w:proofErr w:type="spellStart"/>
      <w:r w:rsidRPr="00171FB3">
        <w:rPr>
          <w:lang w:val="sv-SE"/>
        </w:rPr>
        <w:t>Authority</w:t>
      </w:r>
      <w:proofErr w:type="spellEnd"/>
      <w:r w:rsidRPr="00171FB3">
        <w:rPr>
          <w:lang w:val="sv-SE"/>
        </w:rPr>
        <w:t xml:space="preserve"> mandat att temporärt stoppa release.</w:t>
      </w:r>
      <w:r w:rsidRPr="00171FB3">
        <w:rPr>
          <w:lang w:val="sv-SE"/>
        </w:rPr>
        <w:br/>
        <w:t xml:space="preserve">Slutligt beslut om riskacceptans fattas av </w:t>
      </w:r>
      <w:proofErr w:type="spellStart"/>
      <w:r w:rsidRPr="00171FB3">
        <w:rPr>
          <w:lang w:val="sv-SE"/>
        </w:rPr>
        <w:t>Value</w:t>
      </w:r>
      <w:proofErr w:type="spellEnd"/>
      <w:r w:rsidRPr="00171FB3">
        <w:rPr>
          <w:lang w:val="sv-SE"/>
        </w:rPr>
        <w:t xml:space="preserve"> </w:t>
      </w:r>
      <w:proofErr w:type="spellStart"/>
      <w:r w:rsidRPr="00171FB3">
        <w:rPr>
          <w:lang w:val="sv-SE"/>
        </w:rPr>
        <w:t>Owner</w:t>
      </w:r>
      <w:proofErr w:type="spellEnd"/>
      <w:r w:rsidRPr="00171FB3">
        <w:rPr>
          <w:lang w:val="sv-SE"/>
        </w:rPr>
        <w:t xml:space="preserve"> efter dokumenterad riskbedömning och formell eskalation enligt organisationens styrmodell.</w:t>
      </w:r>
    </w:p>
    <w:p w14:paraId="58F5DC52" w14:textId="77777777" w:rsidR="009863CB" w:rsidRPr="00171FB3" w:rsidRDefault="009863CB" w:rsidP="00650151">
      <w:pPr>
        <w:pStyle w:val="Heading3"/>
        <w:rPr>
          <w:lang w:val="sv-SE"/>
        </w:rPr>
      </w:pPr>
      <w:bookmarkStart w:id="35" w:name="_Toc224296613"/>
      <w:proofErr w:type="spellStart"/>
      <w:r w:rsidRPr="00171FB3">
        <w:rPr>
          <w:lang w:val="sv-SE"/>
        </w:rPr>
        <w:t>Level</w:t>
      </w:r>
      <w:proofErr w:type="spellEnd"/>
      <w:r w:rsidRPr="00171FB3">
        <w:rPr>
          <w:lang w:val="sv-SE"/>
        </w:rPr>
        <w:t xml:space="preserve"> 3 – </w:t>
      </w:r>
      <w:proofErr w:type="spellStart"/>
      <w:r w:rsidRPr="00171FB3">
        <w:rPr>
          <w:lang w:val="sv-SE"/>
        </w:rPr>
        <w:t>Orchestrated</w:t>
      </w:r>
      <w:proofErr w:type="spellEnd"/>
      <w:r w:rsidRPr="00171FB3">
        <w:rPr>
          <w:lang w:val="sv-SE"/>
        </w:rPr>
        <w:t xml:space="preserve"> </w:t>
      </w:r>
      <w:proofErr w:type="spellStart"/>
      <w:r w:rsidRPr="00171FB3">
        <w:rPr>
          <w:lang w:val="sv-SE"/>
        </w:rPr>
        <w:t>Agentic</w:t>
      </w:r>
      <w:proofErr w:type="spellEnd"/>
      <w:r w:rsidRPr="00171FB3">
        <w:rPr>
          <w:lang w:val="sv-SE"/>
        </w:rPr>
        <w:t xml:space="preserve"> </w:t>
      </w:r>
      <w:proofErr w:type="spellStart"/>
      <w:r w:rsidRPr="00171FB3">
        <w:rPr>
          <w:lang w:val="sv-SE"/>
        </w:rPr>
        <w:t>Delivery</w:t>
      </w:r>
      <w:bookmarkEnd w:id="35"/>
      <w:proofErr w:type="spellEnd"/>
    </w:p>
    <w:p w14:paraId="6B121F23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Flera AI-agenter samverkar i definierade arbetsflöden.</w:t>
      </w:r>
    </w:p>
    <w:p w14:paraId="31416A64" w14:textId="77777777" w:rsidR="009863CB" w:rsidRPr="00AE6A15" w:rsidRDefault="009863CB" w:rsidP="009863CB">
      <w:r w:rsidRPr="00AE6A15">
        <w:t xml:space="preserve">Det </w:t>
      </w:r>
      <w:proofErr w:type="spellStart"/>
      <w:r w:rsidRPr="00AE6A15">
        <w:t>innebär</w:t>
      </w:r>
      <w:proofErr w:type="spellEnd"/>
      <w:r w:rsidRPr="00AE6A15">
        <w:t>:</w:t>
      </w:r>
    </w:p>
    <w:p w14:paraId="359B4EBA" w14:textId="77777777" w:rsidR="009863CB" w:rsidRPr="00AE6A15" w:rsidRDefault="009863CB" w:rsidP="008A06E8">
      <w:pPr>
        <w:numPr>
          <w:ilvl w:val="0"/>
          <w:numId w:val="35"/>
        </w:numPr>
        <w:spacing w:after="0" w:line="259" w:lineRule="auto"/>
      </w:pPr>
      <w:proofErr w:type="spellStart"/>
      <w:r w:rsidRPr="00AE6A15">
        <w:t>Agentkedjor</w:t>
      </w:r>
      <w:proofErr w:type="spellEnd"/>
      <w:r w:rsidRPr="00AE6A15">
        <w:t xml:space="preserve"> </w:t>
      </w:r>
      <w:proofErr w:type="spellStart"/>
      <w:r w:rsidRPr="00AE6A15">
        <w:t>producerar</w:t>
      </w:r>
      <w:proofErr w:type="spellEnd"/>
      <w:r w:rsidRPr="00AE6A15">
        <w:t xml:space="preserve"> </w:t>
      </w:r>
      <w:proofErr w:type="spellStart"/>
      <w:r w:rsidRPr="00AE6A15">
        <w:t>artefakter</w:t>
      </w:r>
      <w:proofErr w:type="spellEnd"/>
      <w:r w:rsidRPr="00AE6A15">
        <w:t>.</w:t>
      </w:r>
    </w:p>
    <w:p w14:paraId="22280B97" w14:textId="77777777" w:rsidR="009863CB" w:rsidRPr="00AE6A15" w:rsidRDefault="009863CB" w:rsidP="008A06E8">
      <w:pPr>
        <w:numPr>
          <w:ilvl w:val="0"/>
          <w:numId w:val="35"/>
        </w:numPr>
        <w:spacing w:after="0" w:line="259" w:lineRule="auto"/>
      </w:pPr>
      <w:r w:rsidRPr="00AE6A15">
        <w:t>AI-</w:t>
      </w:r>
      <w:proofErr w:type="spellStart"/>
      <w:r w:rsidRPr="00AE6A15">
        <w:t>exekvering</w:t>
      </w:r>
      <w:proofErr w:type="spellEnd"/>
      <w:r w:rsidRPr="00AE6A15">
        <w:t xml:space="preserve">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spårbar</w:t>
      </w:r>
      <w:proofErr w:type="spellEnd"/>
      <w:r w:rsidRPr="00AE6A15">
        <w:t>.</w:t>
      </w:r>
    </w:p>
    <w:p w14:paraId="75516769" w14:textId="77777777" w:rsidR="009863CB" w:rsidRPr="00AE6A15" w:rsidRDefault="009863CB" w:rsidP="008A06E8">
      <w:pPr>
        <w:numPr>
          <w:ilvl w:val="0"/>
          <w:numId w:val="35"/>
        </w:numPr>
        <w:spacing w:after="0" w:line="259" w:lineRule="auto"/>
      </w:pPr>
      <w:proofErr w:type="spellStart"/>
      <w:r w:rsidRPr="00AE6A15">
        <w:t>Isolerad</w:t>
      </w:r>
      <w:proofErr w:type="spellEnd"/>
      <w:r w:rsidRPr="00AE6A15">
        <w:t xml:space="preserve"> </w:t>
      </w:r>
      <w:proofErr w:type="spellStart"/>
      <w:r w:rsidRPr="00AE6A15">
        <w:t>testning</w:t>
      </w:r>
      <w:proofErr w:type="spellEnd"/>
      <w:r w:rsidRPr="00AE6A15">
        <w:t xml:space="preserve"> av </w:t>
      </w:r>
      <w:proofErr w:type="spellStart"/>
      <w:r w:rsidRPr="00AE6A15">
        <w:t>agentflöden</w:t>
      </w:r>
      <w:proofErr w:type="spellEnd"/>
      <w:r w:rsidRPr="00AE6A15">
        <w:t>.</w:t>
      </w:r>
    </w:p>
    <w:p w14:paraId="4EF912E4" w14:textId="77777777" w:rsidR="009863CB" w:rsidRDefault="009863CB" w:rsidP="008A06E8">
      <w:pPr>
        <w:numPr>
          <w:ilvl w:val="0"/>
          <w:numId w:val="35"/>
        </w:numPr>
        <w:spacing w:after="0" w:line="259" w:lineRule="auto"/>
      </w:pPr>
      <w:proofErr w:type="spellStart"/>
      <w:r w:rsidRPr="00AE6A15">
        <w:t>Dokumenterad</w:t>
      </w:r>
      <w:proofErr w:type="spellEnd"/>
      <w:r w:rsidRPr="00AE6A15">
        <w:t xml:space="preserve"> </w:t>
      </w:r>
      <w:proofErr w:type="spellStart"/>
      <w:r w:rsidRPr="00AE6A15">
        <w:t>riskhantering</w:t>
      </w:r>
      <w:proofErr w:type="spellEnd"/>
      <w:r w:rsidRPr="00AE6A15">
        <w:t>.</w:t>
      </w:r>
    </w:p>
    <w:p w14:paraId="44569676" w14:textId="77777777" w:rsidR="009863CB" w:rsidRPr="00AE6A15" w:rsidRDefault="009863CB" w:rsidP="009863CB">
      <w:pPr>
        <w:spacing w:after="0"/>
        <w:ind w:left="720"/>
      </w:pPr>
    </w:p>
    <w:p w14:paraId="48D6FA58" w14:textId="77777777" w:rsidR="009863CB" w:rsidRPr="00AE6A15" w:rsidRDefault="009863CB" w:rsidP="009863CB">
      <w:r w:rsidRPr="00AE6A15">
        <w:t xml:space="preserve">Detta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lämpligt</w:t>
      </w:r>
      <w:proofErr w:type="spellEnd"/>
      <w:r w:rsidRPr="00AE6A15">
        <w:t xml:space="preserve"> </w:t>
      </w:r>
      <w:proofErr w:type="spellStart"/>
      <w:r w:rsidRPr="00AE6A15">
        <w:t>när</w:t>
      </w:r>
      <w:proofErr w:type="spellEnd"/>
      <w:r w:rsidRPr="00AE6A15">
        <w:t>:</w:t>
      </w:r>
    </w:p>
    <w:p w14:paraId="7A4ED4C3" w14:textId="77777777" w:rsidR="009863CB" w:rsidRPr="00AE6A15" w:rsidRDefault="009863CB" w:rsidP="008A06E8">
      <w:pPr>
        <w:numPr>
          <w:ilvl w:val="0"/>
          <w:numId w:val="36"/>
        </w:numPr>
        <w:spacing w:after="0" w:line="259" w:lineRule="auto"/>
      </w:pPr>
      <w:proofErr w:type="spellStart"/>
      <w:r w:rsidRPr="00AE6A15">
        <w:t>Organisationen</w:t>
      </w:r>
      <w:proofErr w:type="spellEnd"/>
      <w:r w:rsidRPr="00AE6A15">
        <w:t xml:space="preserve"> </w:t>
      </w:r>
      <w:proofErr w:type="spellStart"/>
      <w:r w:rsidRPr="00AE6A15">
        <w:t>är</w:t>
      </w:r>
      <w:proofErr w:type="spellEnd"/>
      <w:r w:rsidRPr="00AE6A15">
        <w:t xml:space="preserve"> AI-</w:t>
      </w:r>
      <w:proofErr w:type="spellStart"/>
      <w:r w:rsidRPr="00AE6A15">
        <w:t>mogen</w:t>
      </w:r>
      <w:proofErr w:type="spellEnd"/>
      <w:r w:rsidRPr="00AE6A15">
        <w:t>.</w:t>
      </w:r>
    </w:p>
    <w:p w14:paraId="3D453207" w14:textId="77777777" w:rsidR="009863CB" w:rsidRPr="00AE6A15" w:rsidRDefault="009863CB" w:rsidP="008A06E8">
      <w:pPr>
        <w:numPr>
          <w:ilvl w:val="0"/>
          <w:numId w:val="36"/>
        </w:numPr>
        <w:spacing w:after="0" w:line="259" w:lineRule="auto"/>
      </w:pPr>
      <w:r w:rsidRPr="00AE6A15">
        <w:t xml:space="preserve">Governance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tydlig</w:t>
      </w:r>
      <w:proofErr w:type="spellEnd"/>
      <w:r w:rsidRPr="00AE6A15">
        <w:t>.</w:t>
      </w:r>
    </w:p>
    <w:p w14:paraId="229D13AE" w14:textId="77777777" w:rsidR="009863CB" w:rsidRPr="00AE6A15" w:rsidRDefault="009863CB" w:rsidP="008A06E8">
      <w:pPr>
        <w:numPr>
          <w:ilvl w:val="0"/>
          <w:numId w:val="36"/>
        </w:numPr>
        <w:spacing w:after="0" w:line="259" w:lineRule="auto"/>
      </w:pPr>
      <w:proofErr w:type="spellStart"/>
      <w:r w:rsidRPr="00AE6A15">
        <w:t>Arkitektur</w:t>
      </w:r>
      <w:proofErr w:type="spellEnd"/>
      <w:r w:rsidRPr="00AE6A15">
        <w:t xml:space="preserve">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stabil</w:t>
      </w:r>
      <w:proofErr w:type="spellEnd"/>
      <w:r w:rsidRPr="00AE6A15">
        <w:t>.</w:t>
      </w:r>
    </w:p>
    <w:p w14:paraId="7F08CB94" w14:textId="77777777" w:rsidR="009863CB" w:rsidRDefault="009863CB" w:rsidP="008A06E8">
      <w:pPr>
        <w:numPr>
          <w:ilvl w:val="0"/>
          <w:numId w:val="36"/>
        </w:numPr>
        <w:spacing w:after="0" w:line="259" w:lineRule="auto"/>
      </w:pPr>
      <w:r w:rsidRPr="00AE6A15">
        <w:t xml:space="preserve">Risk </w:t>
      </w:r>
      <w:proofErr w:type="spellStart"/>
      <w:r w:rsidRPr="00AE6A15">
        <w:t>är</w:t>
      </w:r>
      <w:proofErr w:type="spellEnd"/>
      <w:r w:rsidRPr="00AE6A15">
        <w:t xml:space="preserve"> </w:t>
      </w:r>
      <w:proofErr w:type="spellStart"/>
      <w:r w:rsidRPr="00AE6A15">
        <w:t>formellt</w:t>
      </w:r>
      <w:proofErr w:type="spellEnd"/>
      <w:r w:rsidRPr="00AE6A15">
        <w:t xml:space="preserve"> </w:t>
      </w:r>
      <w:proofErr w:type="spellStart"/>
      <w:r w:rsidRPr="00AE6A15">
        <w:t>accepterad</w:t>
      </w:r>
      <w:proofErr w:type="spellEnd"/>
      <w:r w:rsidRPr="00AE6A15">
        <w:t>.</w:t>
      </w:r>
    </w:p>
    <w:p w14:paraId="0F76F703" w14:textId="77777777" w:rsidR="009863CB" w:rsidRPr="00AE6A15" w:rsidRDefault="009863CB" w:rsidP="009863CB">
      <w:pPr>
        <w:spacing w:after="0"/>
        <w:ind w:left="720"/>
      </w:pPr>
    </w:p>
    <w:p w14:paraId="61EEE682" w14:textId="77777777" w:rsidR="009863CB" w:rsidRPr="009863CB" w:rsidRDefault="009863CB" w:rsidP="009863CB">
      <w:pPr>
        <w:ind w:firstLine="360"/>
        <w:rPr>
          <w:lang w:val="sv-SE"/>
        </w:rPr>
      </w:pPr>
      <w:r w:rsidRPr="009863CB">
        <w:rPr>
          <w:lang w:val="sv-SE"/>
        </w:rPr>
        <w:t>Om dessa förutsättningar saknas rekommenderas att sänka nivån.</w:t>
      </w:r>
    </w:p>
    <w:p w14:paraId="250E00D0" w14:textId="77777777" w:rsidR="009863CB" w:rsidRPr="00947429" w:rsidRDefault="009863CB" w:rsidP="009863CB">
      <w:r w:rsidRPr="00947429">
        <w:t>Governance &amp; Review Requirements:</w:t>
      </w:r>
    </w:p>
    <w:p w14:paraId="25420182" w14:textId="77777777" w:rsidR="009863CB" w:rsidRPr="00947429" w:rsidRDefault="009863CB" w:rsidP="008A06E8">
      <w:pPr>
        <w:numPr>
          <w:ilvl w:val="0"/>
          <w:numId w:val="39"/>
        </w:numPr>
        <w:spacing w:after="0" w:line="259" w:lineRule="auto"/>
      </w:pPr>
      <w:r w:rsidRPr="00947429">
        <w:lastRenderedPageBreak/>
        <w:t xml:space="preserve">Full </w:t>
      </w:r>
      <w:proofErr w:type="spellStart"/>
      <w:r w:rsidRPr="00947429">
        <w:t>riskbaserad</w:t>
      </w:r>
      <w:proofErr w:type="spellEnd"/>
      <w:r w:rsidRPr="00947429">
        <w:t xml:space="preserve"> AI-review.</w:t>
      </w:r>
    </w:p>
    <w:p w14:paraId="704098D0" w14:textId="77777777" w:rsidR="009863CB" w:rsidRPr="00947429" w:rsidRDefault="009863CB" w:rsidP="008A06E8">
      <w:pPr>
        <w:numPr>
          <w:ilvl w:val="0"/>
          <w:numId w:val="39"/>
        </w:numPr>
        <w:spacing w:after="0" w:line="259" w:lineRule="auto"/>
      </w:pPr>
      <w:proofErr w:type="spellStart"/>
      <w:r w:rsidRPr="00947429">
        <w:t>Dokumenterad</w:t>
      </w:r>
      <w:proofErr w:type="spellEnd"/>
      <w:r w:rsidRPr="00947429">
        <w:t xml:space="preserve"> </w:t>
      </w:r>
      <w:proofErr w:type="spellStart"/>
      <w:r w:rsidRPr="00947429">
        <w:t>agentworkflow-granskning</w:t>
      </w:r>
      <w:proofErr w:type="spellEnd"/>
      <w:r w:rsidRPr="00947429">
        <w:t>.</w:t>
      </w:r>
    </w:p>
    <w:p w14:paraId="7933536D" w14:textId="77777777" w:rsidR="009863CB" w:rsidRPr="00947429" w:rsidRDefault="009863CB" w:rsidP="008A06E8">
      <w:pPr>
        <w:numPr>
          <w:ilvl w:val="0"/>
          <w:numId w:val="39"/>
        </w:numPr>
        <w:spacing w:after="0" w:line="259" w:lineRule="auto"/>
      </w:pPr>
      <w:proofErr w:type="spellStart"/>
      <w:r w:rsidRPr="00947429">
        <w:t>Isolerad</w:t>
      </w:r>
      <w:proofErr w:type="spellEnd"/>
      <w:r w:rsidRPr="00947429">
        <w:t xml:space="preserve"> </w:t>
      </w:r>
      <w:proofErr w:type="spellStart"/>
      <w:r w:rsidRPr="00947429">
        <w:t>testning</w:t>
      </w:r>
      <w:proofErr w:type="spellEnd"/>
      <w:r w:rsidRPr="00947429">
        <w:t xml:space="preserve"> av </w:t>
      </w:r>
      <w:proofErr w:type="spellStart"/>
      <w:r w:rsidRPr="00947429">
        <w:t>agentkedjor</w:t>
      </w:r>
      <w:proofErr w:type="spellEnd"/>
      <w:r w:rsidRPr="00947429">
        <w:t>.</w:t>
      </w:r>
    </w:p>
    <w:p w14:paraId="41148425" w14:textId="77777777" w:rsidR="009863CB" w:rsidRPr="00947429" w:rsidRDefault="009863CB" w:rsidP="008A06E8">
      <w:pPr>
        <w:numPr>
          <w:ilvl w:val="0"/>
          <w:numId w:val="39"/>
        </w:numPr>
        <w:spacing w:after="0" w:line="259" w:lineRule="auto"/>
      </w:pPr>
      <w:proofErr w:type="spellStart"/>
      <w:r w:rsidRPr="00947429">
        <w:t>Versionshantering</w:t>
      </w:r>
      <w:proofErr w:type="spellEnd"/>
      <w:r w:rsidRPr="00947429">
        <w:t xml:space="preserve"> och </w:t>
      </w:r>
      <w:proofErr w:type="spellStart"/>
      <w:r w:rsidRPr="00947429">
        <w:t>spårbarhet</w:t>
      </w:r>
      <w:proofErr w:type="spellEnd"/>
      <w:r w:rsidRPr="00947429">
        <w:t xml:space="preserve"> </w:t>
      </w:r>
      <w:proofErr w:type="spellStart"/>
      <w:r w:rsidRPr="00947429">
        <w:t>obligatorisk</w:t>
      </w:r>
      <w:proofErr w:type="spellEnd"/>
      <w:r w:rsidRPr="00947429">
        <w:t>.</w:t>
      </w:r>
    </w:p>
    <w:p w14:paraId="4B1E498C" w14:textId="77777777" w:rsidR="009863CB" w:rsidRDefault="009863CB" w:rsidP="008A06E8">
      <w:pPr>
        <w:numPr>
          <w:ilvl w:val="0"/>
          <w:numId w:val="3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Riskacceptans dokumenterad av ansvarig roll.</w:t>
      </w:r>
    </w:p>
    <w:p w14:paraId="63F84BFC" w14:textId="77777777" w:rsidR="003C4614" w:rsidRPr="009863CB" w:rsidRDefault="003C4614" w:rsidP="003C4614">
      <w:pPr>
        <w:spacing w:after="0" w:line="259" w:lineRule="auto"/>
        <w:ind w:left="720"/>
        <w:rPr>
          <w:lang w:val="sv-SE"/>
        </w:rPr>
      </w:pPr>
    </w:p>
    <w:p w14:paraId="4787F15E" w14:textId="77777777" w:rsidR="009863CB" w:rsidRDefault="00171FB3" w:rsidP="009863CB">
      <w:pPr>
        <w:rPr>
          <w:lang w:val="sv-SE"/>
        </w:rPr>
      </w:pPr>
      <w:r w:rsidRPr="00171FB3">
        <w:rPr>
          <w:lang w:val="sv-SE"/>
        </w:rPr>
        <w:t xml:space="preserve">Vid identifierad kvalitets-, säkerhets- eller AI-risk har AI </w:t>
      </w:r>
      <w:proofErr w:type="spellStart"/>
      <w:r w:rsidRPr="00171FB3">
        <w:rPr>
          <w:lang w:val="sv-SE"/>
        </w:rPr>
        <w:t>Quality</w:t>
      </w:r>
      <w:proofErr w:type="spellEnd"/>
      <w:r w:rsidRPr="00171FB3">
        <w:rPr>
          <w:lang w:val="sv-SE"/>
        </w:rPr>
        <w:t xml:space="preserve"> </w:t>
      </w:r>
      <w:proofErr w:type="spellStart"/>
      <w:r w:rsidRPr="00171FB3">
        <w:rPr>
          <w:lang w:val="sv-SE"/>
        </w:rPr>
        <w:t>Authority</w:t>
      </w:r>
      <w:proofErr w:type="spellEnd"/>
      <w:r w:rsidRPr="00171FB3">
        <w:rPr>
          <w:lang w:val="sv-SE"/>
        </w:rPr>
        <w:t xml:space="preserve"> mandat att temporärt stoppa release.</w:t>
      </w:r>
      <w:r w:rsidRPr="00171FB3">
        <w:rPr>
          <w:lang w:val="sv-SE"/>
        </w:rPr>
        <w:br/>
        <w:t xml:space="preserve">Slutligt beslut om riskacceptans fattas av </w:t>
      </w:r>
      <w:proofErr w:type="spellStart"/>
      <w:r w:rsidRPr="00171FB3">
        <w:rPr>
          <w:lang w:val="sv-SE"/>
        </w:rPr>
        <w:t>Value</w:t>
      </w:r>
      <w:proofErr w:type="spellEnd"/>
      <w:r w:rsidRPr="00171FB3">
        <w:rPr>
          <w:lang w:val="sv-SE"/>
        </w:rPr>
        <w:t xml:space="preserve"> </w:t>
      </w:r>
      <w:proofErr w:type="spellStart"/>
      <w:r w:rsidRPr="00171FB3">
        <w:rPr>
          <w:lang w:val="sv-SE"/>
        </w:rPr>
        <w:t>Owner</w:t>
      </w:r>
      <w:proofErr w:type="spellEnd"/>
      <w:r w:rsidRPr="00171FB3">
        <w:rPr>
          <w:lang w:val="sv-SE"/>
        </w:rPr>
        <w:t xml:space="preserve"> efter dokumenterad riskbedömning och formell eskalation enligt organisationens styrmodell.</w:t>
      </w:r>
    </w:p>
    <w:p w14:paraId="45436F6D" w14:textId="77777777" w:rsidR="003C4614" w:rsidRPr="003C4614" w:rsidRDefault="003C4614" w:rsidP="003C4614">
      <w:pPr>
        <w:pStyle w:val="Heading2"/>
        <w:rPr>
          <w:lang w:val="sv-SE"/>
        </w:rPr>
      </w:pPr>
      <w:bookmarkStart w:id="36" w:name="_Toc224296614"/>
      <w:r w:rsidRPr="003C4614">
        <w:rPr>
          <w:lang w:val="sv-SE"/>
        </w:rPr>
        <w:t>Reproducerbarhetskrav per nivå</w:t>
      </w:r>
      <w:bookmarkEnd w:id="36"/>
    </w:p>
    <w:p w14:paraId="47167EFD" w14:textId="77777777" w:rsidR="003C4614" w:rsidRPr="00C95E58" w:rsidRDefault="003C4614" w:rsidP="003C4614">
      <w:pPr>
        <w:spacing w:after="0" w:line="259" w:lineRule="auto"/>
        <w:rPr>
          <w:b/>
          <w:bCs/>
          <w:lang w:val="sv-SE"/>
        </w:rPr>
      </w:pPr>
      <w:proofErr w:type="spellStart"/>
      <w:r w:rsidRPr="00C95E58">
        <w:rPr>
          <w:b/>
          <w:bCs/>
          <w:lang w:val="sv-SE"/>
        </w:rPr>
        <w:t>Level</w:t>
      </w:r>
      <w:proofErr w:type="spellEnd"/>
      <w:r w:rsidRPr="00C95E58">
        <w:rPr>
          <w:b/>
          <w:bCs/>
          <w:lang w:val="sv-SE"/>
        </w:rPr>
        <w:t xml:space="preserve"> 0:</w:t>
      </w:r>
    </w:p>
    <w:p w14:paraId="45129A4F" w14:textId="77777777" w:rsidR="003C4614" w:rsidRDefault="003C4614" w:rsidP="008A06E8">
      <w:pPr>
        <w:numPr>
          <w:ilvl w:val="0"/>
          <w:numId w:val="65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Inga AI-specifika krav.</w:t>
      </w:r>
    </w:p>
    <w:p w14:paraId="75B69FD6" w14:textId="77777777" w:rsidR="00903C00" w:rsidRPr="003C4614" w:rsidRDefault="00903C00" w:rsidP="00903C00">
      <w:pPr>
        <w:spacing w:after="0" w:line="259" w:lineRule="auto"/>
        <w:ind w:left="720"/>
        <w:rPr>
          <w:lang w:val="sv-SE"/>
        </w:rPr>
      </w:pPr>
    </w:p>
    <w:p w14:paraId="7A1EDE75" w14:textId="77777777" w:rsidR="003C4614" w:rsidRPr="00C95E58" w:rsidRDefault="003C4614" w:rsidP="003C4614">
      <w:pPr>
        <w:spacing w:after="0" w:line="259" w:lineRule="auto"/>
        <w:rPr>
          <w:b/>
          <w:bCs/>
          <w:lang w:val="sv-SE"/>
        </w:rPr>
      </w:pPr>
      <w:proofErr w:type="spellStart"/>
      <w:r w:rsidRPr="00C95E58">
        <w:rPr>
          <w:b/>
          <w:bCs/>
          <w:lang w:val="sv-SE"/>
        </w:rPr>
        <w:t>Level</w:t>
      </w:r>
      <w:proofErr w:type="spellEnd"/>
      <w:r w:rsidRPr="00C95E58">
        <w:rPr>
          <w:b/>
          <w:bCs/>
          <w:lang w:val="sv-SE"/>
        </w:rPr>
        <w:t xml:space="preserve"> 1:</w:t>
      </w:r>
    </w:p>
    <w:p w14:paraId="0D492951" w14:textId="77777777" w:rsidR="003C4614" w:rsidRPr="003C4614" w:rsidRDefault="003C4614" w:rsidP="008A06E8">
      <w:pPr>
        <w:numPr>
          <w:ilvl w:val="0"/>
          <w:numId w:val="66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Dokumentation av att AI använts.</w:t>
      </w:r>
    </w:p>
    <w:p w14:paraId="4AC2B0D0" w14:textId="77777777" w:rsidR="003C4614" w:rsidRPr="003C4614" w:rsidRDefault="003C4614" w:rsidP="008A06E8">
      <w:pPr>
        <w:numPr>
          <w:ilvl w:val="0"/>
          <w:numId w:val="66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Spårbarhet till Story-ID.</w:t>
      </w:r>
    </w:p>
    <w:p w14:paraId="2A05F1BB" w14:textId="77777777" w:rsidR="003C4614" w:rsidRDefault="003C4614" w:rsidP="008A06E8">
      <w:pPr>
        <w:numPr>
          <w:ilvl w:val="0"/>
          <w:numId w:val="66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Mänsklig granskning dokumenterad.</w:t>
      </w:r>
    </w:p>
    <w:p w14:paraId="4117686D" w14:textId="77777777" w:rsidR="00903C00" w:rsidRPr="003C4614" w:rsidRDefault="00903C00" w:rsidP="00903C00">
      <w:pPr>
        <w:spacing w:after="0" w:line="259" w:lineRule="auto"/>
        <w:ind w:left="720"/>
        <w:rPr>
          <w:lang w:val="sv-SE"/>
        </w:rPr>
      </w:pPr>
    </w:p>
    <w:p w14:paraId="3A0E011A" w14:textId="77777777" w:rsidR="003C4614" w:rsidRPr="00C95E58" w:rsidRDefault="003C4614" w:rsidP="003C4614">
      <w:pPr>
        <w:spacing w:after="0" w:line="259" w:lineRule="auto"/>
        <w:rPr>
          <w:b/>
          <w:bCs/>
          <w:lang w:val="sv-SE"/>
        </w:rPr>
      </w:pPr>
      <w:proofErr w:type="spellStart"/>
      <w:r w:rsidRPr="00C95E58">
        <w:rPr>
          <w:b/>
          <w:bCs/>
          <w:lang w:val="sv-SE"/>
        </w:rPr>
        <w:t>Level</w:t>
      </w:r>
      <w:proofErr w:type="spellEnd"/>
      <w:r w:rsidRPr="00C95E58">
        <w:rPr>
          <w:b/>
          <w:bCs/>
          <w:lang w:val="sv-SE"/>
        </w:rPr>
        <w:t xml:space="preserve"> 2:</w:t>
      </w:r>
    </w:p>
    <w:p w14:paraId="464D24AD" w14:textId="77777777" w:rsidR="003C4614" w:rsidRPr="003C4614" w:rsidRDefault="003C4614" w:rsidP="008A06E8">
      <w:pPr>
        <w:numPr>
          <w:ilvl w:val="0"/>
          <w:numId w:val="67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Versionshantering av prompts eller AI-</w:t>
      </w:r>
      <w:proofErr w:type="spellStart"/>
      <w:r w:rsidRPr="003C4614">
        <w:rPr>
          <w:lang w:val="sv-SE"/>
        </w:rPr>
        <w:t>workflows</w:t>
      </w:r>
      <w:proofErr w:type="spellEnd"/>
      <w:r w:rsidRPr="003C4614">
        <w:rPr>
          <w:lang w:val="sv-SE"/>
        </w:rPr>
        <w:t>.</w:t>
      </w:r>
    </w:p>
    <w:p w14:paraId="1884DFB6" w14:textId="77777777" w:rsidR="003C4614" w:rsidRPr="003C4614" w:rsidRDefault="003C4614" w:rsidP="008A06E8">
      <w:pPr>
        <w:numPr>
          <w:ilvl w:val="0"/>
          <w:numId w:val="67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Dokumentation av modell/version.</w:t>
      </w:r>
    </w:p>
    <w:p w14:paraId="3C86FAF2" w14:textId="77777777" w:rsidR="003C4614" w:rsidRPr="003C4614" w:rsidRDefault="003C4614" w:rsidP="008A06E8">
      <w:pPr>
        <w:numPr>
          <w:ilvl w:val="0"/>
          <w:numId w:val="67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Spårbarhet mellan input, output och Story-ID.</w:t>
      </w:r>
    </w:p>
    <w:p w14:paraId="2155E7BD" w14:textId="77777777" w:rsidR="003C4614" w:rsidRDefault="003C4614" w:rsidP="008A06E8">
      <w:pPr>
        <w:numPr>
          <w:ilvl w:val="0"/>
          <w:numId w:val="67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Dokumenterad AI-</w:t>
      </w:r>
      <w:proofErr w:type="spellStart"/>
      <w:r w:rsidRPr="003C4614">
        <w:rPr>
          <w:lang w:val="sv-SE"/>
        </w:rPr>
        <w:t>review</w:t>
      </w:r>
      <w:proofErr w:type="spellEnd"/>
      <w:r w:rsidRPr="003C4614">
        <w:rPr>
          <w:lang w:val="sv-SE"/>
        </w:rPr>
        <w:t>.</w:t>
      </w:r>
    </w:p>
    <w:p w14:paraId="77A7FE9F" w14:textId="77777777" w:rsidR="00903C00" w:rsidRPr="003C4614" w:rsidRDefault="00903C00" w:rsidP="00903C00">
      <w:pPr>
        <w:spacing w:after="0" w:line="259" w:lineRule="auto"/>
        <w:ind w:left="720"/>
        <w:rPr>
          <w:lang w:val="sv-SE"/>
        </w:rPr>
      </w:pPr>
    </w:p>
    <w:p w14:paraId="02E0061D" w14:textId="77777777" w:rsidR="003C4614" w:rsidRPr="00C95E58" w:rsidRDefault="003C4614" w:rsidP="003C4614">
      <w:pPr>
        <w:spacing w:after="0" w:line="259" w:lineRule="auto"/>
        <w:rPr>
          <w:b/>
          <w:bCs/>
          <w:lang w:val="sv-SE"/>
        </w:rPr>
      </w:pPr>
      <w:proofErr w:type="spellStart"/>
      <w:r w:rsidRPr="00C95E58">
        <w:rPr>
          <w:b/>
          <w:bCs/>
          <w:lang w:val="sv-SE"/>
        </w:rPr>
        <w:t>Level</w:t>
      </w:r>
      <w:proofErr w:type="spellEnd"/>
      <w:r w:rsidRPr="00C95E58">
        <w:rPr>
          <w:b/>
          <w:bCs/>
          <w:lang w:val="sv-SE"/>
        </w:rPr>
        <w:t xml:space="preserve"> 3:</w:t>
      </w:r>
    </w:p>
    <w:p w14:paraId="67572CD2" w14:textId="77777777" w:rsidR="003C4614" w:rsidRPr="003C4614" w:rsidRDefault="003C4614" w:rsidP="008A06E8">
      <w:pPr>
        <w:numPr>
          <w:ilvl w:val="0"/>
          <w:numId w:val="68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Versionshantering av agentworkflow.</w:t>
      </w:r>
    </w:p>
    <w:p w14:paraId="165F6D87" w14:textId="77777777" w:rsidR="003C4614" w:rsidRPr="003C4614" w:rsidRDefault="003C4614" w:rsidP="008A06E8">
      <w:pPr>
        <w:numPr>
          <w:ilvl w:val="0"/>
          <w:numId w:val="68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Dokumentation av modell/version och verktygsanrop.</w:t>
      </w:r>
    </w:p>
    <w:p w14:paraId="65F99A79" w14:textId="77777777" w:rsidR="003C4614" w:rsidRPr="003C4614" w:rsidRDefault="003C4614" w:rsidP="008A06E8">
      <w:pPr>
        <w:numPr>
          <w:ilvl w:val="0"/>
          <w:numId w:val="68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Spårbar konfiguration och kontextkällor.</w:t>
      </w:r>
    </w:p>
    <w:p w14:paraId="33A80A45" w14:textId="77777777" w:rsidR="003C4614" w:rsidRPr="003C4614" w:rsidRDefault="003C4614" w:rsidP="008A06E8">
      <w:pPr>
        <w:numPr>
          <w:ilvl w:val="0"/>
          <w:numId w:val="68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Isolerad testning av agentkedjor.</w:t>
      </w:r>
    </w:p>
    <w:p w14:paraId="509ECBA3" w14:textId="77777777" w:rsidR="003C4614" w:rsidRPr="003C4614" w:rsidRDefault="003C4614" w:rsidP="008A06E8">
      <w:pPr>
        <w:numPr>
          <w:ilvl w:val="0"/>
          <w:numId w:val="68"/>
        </w:numPr>
        <w:spacing w:after="0" w:line="259" w:lineRule="auto"/>
        <w:rPr>
          <w:lang w:val="sv-SE"/>
        </w:rPr>
      </w:pPr>
      <w:r w:rsidRPr="003C4614">
        <w:rPr>
          <w:lang w:val="sv-SE"/>
        </w:rPr>
        <w:t>Dokumenterad riskacceptans.</w:t>
      </w:r>
    </w:p>
    <w:p w14:paraId="76F70C7F" w14:textId="77777777" w:rsidR="009863CB" w:rsidRPr="009863CB" w:rsidRDefault="009863CB" w:rsidP="009863CB">
      <w:pPr>
        <w:pStyle w:val="Heading2"/>
        <w:rPr>
          <w:lang w:val="sv-SE"/>
        </w:rPr>
      </w:pPr>
      <w:bookmarkStart w:id="37" w:name="_Toc224296615"/>
      <w:proofErr w:type="spellStart"/>
      <w:r w:rsidRPr="009863CB">
        <w:rPr>
          <w:lang w:val="sv-SE"/>
        </w:rPr>
        <w:t>Role</w:t>
      </w:r>
      <w:proofErr w:type="spellEnd"/>
      <w:r w:rsidRPr="009863CB">
        <w:rPr>
          <w:lang w:val="sv-SE"/>
        </w:rPr>
        <w:t xml:space="preserve"> &amp; </w:t>
      </w:r>
      <w:proofErr w:type="spellStart"/>
      <w:r w:rsidRPr="009863CB">
        <w:rPr>
          <w:lang w:val="sv-SE"/>
        </w:rPr>
        <w:t>Competence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Principles</w:t>
      </w:r>
      <w:bookmarkEnd w:id="37"/>
      <w:proofErr w:type="spellEnd"/>
    </w:p>
    <w:p w14:paraId="735A3676" w14:textId="18866E7A" w:rsidR="00B46020" w:rsidRPr="00B46020" w:rsidRDefault="00B46020" w:rsidP="00B46020">
      <w:pPr>
        <w:rPr>
          <w:lang w:val="sv-SE"/>
        </w:rPr>
      </w:pPr>
      <w:r w:rsidRPr="00B46020">
        <w:rPr>
          <w:lang w:val="sv-SE"/>
        </w:rPr>
        <w:t xml:space="preserve">AAS definierar ansvar och kompetenskrav proportionerligt utifrån vald AI Acceleration </w:t>
      </w:r>
      <w:proofErr w:type="spellStart"/>
      <w:r w:rsidRPr="00B46020">
        <w:rPr>
          <w:lang w:val="sv-SE"/>
        </w:rPr>
        <w:t>Level</w:t>
      </w:r>
      <w:proofErr w:type="spellEnd"/>
      <w:r w:rsidRPr="00B46020">
        <w:rPr>
          <w:lang w:val="sv-SE"/>
        </w:rPr>
        <w:t>.</w:t>
      </w:r>
    </w:p>
    <w:p w14:paraId="66E83B62" w14:textId="77777777" w:rsidR="00B46020" w:rsidRPr="00B46020" w:rsidRDefault="00B46020" w:rsidP="00B46020">
      <w:pPr>
        <w:rPr>
          <w:lang w:val="sv-SE"/>
        </w:rPr>
      </w:pPr>
      <w:r w:rsidRPr="00B46020">
        <w:rPr>
          <w:lang w:val="sv-SE"/>
        </w:rPr>
        <w:t xml:space="preserve">Vid </w:t>
      </w:r>
      <w:proofErr w:type="spellStart"/>
      <w:r w:rsidRPr="00B46020">
        <w:rPr>
          <w:lang w:val="sv-SE"/>
        </w:rPr>
        <w:t>Level</w:t>
      </w:r>
      <w:proofErr w:type="spellEnd"/>
      <w:r w:rsidRPr="00B46020">
        <w:rPr>
          <w:lang w:val="sv-SE"/>
        </w:rPr>
        <w:t xml:space="preserve"> 2–3 ska en formellt utsedd AI </w:t>
      </w:r>
      <w:proofErr w:type="spellStart"/>
      <w:r w:rsidRPr="00B46020">
        <w:rPr>
          <w:lang w:val="sv-SE"/>
        </w:rPr>
        <w:t>Quality</w:t>
      </w:r>
      <w:proofErr w:type="spellEnd"/>
      <w:r w:rsidRPr="00B46020">
        <w:rPr>
          <w:lang w:val="sv-SE"/>
        </w:rPr>
        <w:t xml:space="preserve"> </w:t>
      </w:r>
      <w:proofErr w:type="spellStart"/>
      <w:r w:rsidRPr="00B46020">
        <w:rPr>
          <w:lang w:val="sv-SE"/>
        </w:rPr>
        <w:t>Authority</w:t>
      </w:r>
      <w:proofErr w:type="spellEnd"/>
      <w:r w:rsidRPr="00B46020">
        <w:rPr>
          <w:lang w:val="sv-SE"/>
        </w:rPr>
        <w:t xml:space="preserve"> finnas. Rollen kan kombineras med annan funktion (</w:t>
      </w:r>
      <w:proofErr w:type="gramStart"/>
      <w:r w:rsidRPr="00B46020">
        <w:rPr>
          <w:lang w:val="sv-SE"/>
        </w:rPr>
        <w:t>t.ex.</w:t>
      </w:r>
      <w:proofErr w:type="gramEnd"/>
      <w:r w:rsidRPr="00B46020">
        <w:rPr>
          <w:lang w:val="sv-SE"/>
        </w:rPr>
        <w:t xml:space="preserve"> arkitekt, QA eller </w:t>
      </w:r>
      <w:proofErr w:type="spellStart"/>
      <w:r w:rsidRPr="00B46020">
        <w:rPr>
          <w:lang w:val="sv-SE"/>
        </w:rPr>
        <w:t>delivery</w:t>
      </w:r>
      <w:proofErr w:type="spellEnd"/>
      <w:r w:rsidRPr="00B46020">
        <w:rPr>
          <w:lang w:val="sv-SE"/>
        </w:rPr>
        <w:t xml:space="preserve"> </w:t>
      </w:r>
      <w:proofErr w:type="spellStart"/>
      <w:r w:rsidRPr="00B46020">
        <w:rPr>
          <w:lang w:val="sv-SE"/>
        </w:rPr>
        <w:t>lead</w:t>
      </w:r>
      <w:proofErr w:type="spellEnd"/>
      <w:r w:rsidRPr="00B46020">
        <w:rPr>
          <w:lang w:val="sv-SE"/>
        </w:rPr>
        <w:t>), men ansvar och mandat ska vara tydligt definierade och dokumenterade per leverans eller initiativ.</w:t>
      </w:r>
    </w:p>
    <w:p w14:paraId="763B1BCE" w14:textId="77777777" w:rsidR="00B46020" w:rsidRPr="00B46020" w:rsidRDefault="00B46020" w:rsidP="00B46020">
      <w:pPr>
        <w:rPr>
          <w:lang w:val="sv-SE"/>
        </w:rPr>
      </w:pPr>
      <w:r w:rsidRPr="00B46020">
        <w:rPr>
          <w:lang w:val="sv-SE"/>
        </w:rPr>
        <w:t xml:space="preserve">Ramverket introducerar inte nödvändigtvis nya organisatoriska roller. </w:t>
      </w:r>
      <w:proofErr w:type="gramStart"/>
      <w:r w:rsidRPr="00B46020">
        <w:rPr>
          <w:lang w:val="sv-SE"/>
        </w:rPr>
        <w:t>Istället</w:t>
      </w:r>
      <w:proofErr w:type="gramEnd"/>
      <w:r w:rsidRPr="00B46020">
        <w:rPr>
          <w:lang w:val="sv-SE"/>
        </w:rPr>
        <w:t xml:space="preserve"> tydliggörs vilket ansvar som ska vara formellt utpekat för att:</w:t>
      </w:r>
    </w:p>
    <w:p w14:paraId="54A69BAE" w14:textId="77777777" w:rsidR="00B46020" w:rsidRPr="00B46020" w:rsidRDefault="00B46020" w:rsidP="00B46020">
      <w:pPr>
        <w:spacing w:after="0"/>
        <w:ind w:left="360"/>
        <w:rPr>
          <w:lang w:val="sv-SE"/>
        </w:rPr>
      </w:pPr>
      <w:r w:rsidRPr="00B46020">
        <w:rPr>
          <w:lang w:val="sv-SE"/>
        </w:rPr>
        <w:t>• Säkerställa korrekt riskbedömning</w:t>
      </w:r>
    </w:p>
    <w:p w14:paraId="16AF4724" w14:textId="77777777" w:rsidR="00B46020" w:rsidRPr="00B46020" w:rsidRDefault="00B46020" w:rsidP="00B46020">
      <w:pPr>
        <w:spacing w:after="0"/>
        <w:ind w:left="360"/>
        <w:rPr>
          <w:lang w:val="sv-SE"/>
        </w:rPr>
      </w:pPr>
      <w:r w:rsidRPr="00B46020">
        <w:rPr>
          <w:lang w:val="sv-SE"/>
        </w:rPr>
        <w:t>• Upprätthålla AI-</w:t>
      </w:r>
      <w:proofErr w:type="spellStart"/>
      <w:r w:rsidRPr="00B46020">
        <w:rPr>
          <w:lang w:val="sv-SE"/>
        </w:rPr>
        <w:t>review</w:t>
      </w:r>
      <w:proofErr w:type="spellEnd"/>
      <w:r w:rsidRPr="00B46020">
        <w:rPr>
          <w:lang w:val="sv-SE"/>
        </w:rPr>
        <w:t xml:space="preserve"> enligt vald nivå</w:t>
      </w:r>
    </w:p>
    <w:p w14:paraId="5D48FD41" w14:textId="77777777" w:rsidR="00B46020" w:rsidRPr="00B46020" w:rsidRDefault="00B46020" w:rsidP="00B46020">
      <w:pPr>
        <w:spacing w:after="0"/>
        <w:ind w:left="360"/>
        <w:rPr>
          <w:lang w:val="sv-SE"/>
        </w:rPr>
      </w:pPr>
      <w:r w:rsidRPr="00B46020">
        <w:rPr>
          <w:lang w:val="sv-SE"/>
        </w:rPr>
        <w:t>• Skydda arkitektur, säkerhet och kvalitet</w:t>
      </w:r>
    </w:p>
    <w:p w14:paraId="542883E6" w14:textId="77777777" w:rsidR="00B46020" w:rsidRDefault="00B46020" w:rsidP="00B46020">
      <w:pPr>
        <w:spacing w:after="0"/>
        <w:ind w:left="360"/>
        <w:rPr>
          <w:lang w:val="sv-SE"/>
        </w:rPr>
      </w:pPr>
      <w:r w:rsidRPr="00B46020">
        <w:rPr>
          <w:lang w:val="sv-SE"/>
        </w:rPr>
        <w:t>• Säkerställa dokumenterad riskacceptans</w:t>
      </w:r>
    </w:p>
    <w:p w14:paraId="3158EDDD" w14:textId="77777777" w:rsidR="00B46020" w:rsidRPr="00B46020" w:rsidRDefault="00B46020" w:rsidP="00B46020">
      <w:pPr>
        <w:spacing w:after="0"/>
        <w:rPr>
          <w:lang w:val="sv-SE"/>
        </w:rPr>
      </w:pPr>
    </w:p>
    <w:p w14:paraId="3BAA12EC" w14:textId="77777777" w:rsidR="00B46020" w:rsidRPr="00B46020" w:rsidRDefault="00B46020" w:rsidP="00B46020">
      <w:pPr>
        <w:rPr>
          <w:lang w:val="sv-SE"/>
        </w:rPr>
      </w:pPr>
      <w:r w:rsidRPr="00B46020">
        <w:rPr>
          <w:lang w:val="sv-SE"/>
        </w:rPr>
        <w:t>Om roller kombineras i samma person ska det framgå vilken funktion som utövas i respektive situation (</w:t>
      </w:r>
      <w:proofErr w:type="spellStart"/>
      <w:r w:rsidRPr="00B46020">
        <w:rPr>
          <w:lang w:val="sv-SE"/>
        </w:rPr>
        <w:t>Value</w:t>
      </w:r>
      <w:proofErr w:type="spellEnd"/>
      <w:r w:rsidRPr="00B46020">
        <w:rPr>
          <w:lang w:val="sv-SE"/>
        </w:rPr>
        <w:t xml:space="preserve"> </w:t>
      </w:r>
      <w:proofErr w:type="spellStart"/>
      <w:r w:rsidRPr="00B46020">
        <w:rPr>
          <w:lang w:val="sv-SE"/>
        </w:rPr>
        <w:t>Owner</w:t>
      </w:r>
      <w:proofErr w:type="spellEnd"/>
      <w:r w:rsidRPr="00B46020">
        <w:rPr>
          <w:lang w:val="sv-SE"/>
        </w:rPr>
        <w:t xml:space="preserve"> eller AI </w:t>
      </w:r>
      <w:proofErr w:type="spellStart"/>
      <w:r w:rsidRPr="00B46020">
        <w:rPr>
          <w:lang w:val="sv-SE"/>
        </w:rPr>
        <w:t>Quality</w:t>
      </w:r>
      <w:proofErr w:type="spellEnd"/>
      <w:r w:rsidRPr="00B46020">
        <w:rPr>
          <w:lang w:val="sv-SE"/>
        </w:rPr>
        <w:t xml:space="preserve"> </w:t>
      </w:r>
      <w:proofErr w:type="spellStart"/>
      <w:r w:rsidRPr="00B46020">
        <w:rPr>
          <w:lang w:val="sv-SE"/>
        </w:rPr>
        <w:t>Authority</w:t>
      </w:r>
      <w:proofErr w:type="spellEnd"/>
      <w:r w:rsidRPr="00B46020">
        <w:rPr>
          <w:lang w:val="sv-SE"/>
        </w:rPr>
        <w:t>). Mandat för riskacceptans, release-godkännande och kvalitetsstopp ska vara tydligt definierade innan implementation påbörjas.</w:t>
      </w:r>
    </w:p>
    <w:p w14:paraId="06A4C732" w14:textId="77777777" w:rsidR="00B46020" w:rsidRPr="00B46020" w:rsidRDefault="00B46020" w:rsidP="00B46020">
      <w:pPr>
        <w:rPr>
          <w:lang w:val="sv-SE"/>
        </w:rPr>
      </w:pPr>
      <w:r w:rsidRPr="00B46020">
        <w:rPr>
          <w:lang w:val="sv-SE"/>
        </w:rPr>
        <w:t>I mindre team kan roller sammanfalla, men ansvar och beslutsrätt får aldrig vara otydliga.</w:t>
      </w:r>
    </w:p>
    <w:p w14:paraId="7A7A8C5F" w14:textId="77777777" w:rsidR="00B46020" w:rsidRPr="00B46020" w:rsidRDefault="00B46020" w:rsidP="00B46020">
      <w:pPr>
        <w:rPr>
          <w:lang w:val="sv-SE"/>
        </w:rPr>
      </w:pPr>
      <w:r w:rsidRPr="00B46020">
        <w:rPr>
          <w:lang w:val="sv-SE"/>
        </w:rPr>
        <w:t xml:space="preserve">Kompetenskrav ökar med graden av AI-automation och </w:t>
      </w:r>
      <w:proofErr w:type="spellStart"/>
      <w:r w:rsidRPr="00B46020">
        <w:rPr>
          <w:lang w:val="sv-SE"/>
        </w:rPr>
        <w:t>agentisk</w:t>
      </w:r>
      <w:proofErr w:type="spellEnd"/>
      <w:r w:rsidRPr="00B46020">
        <w:rPr>
          <w:lang w:val="sv-SE"/>
        </w:rPr>
        <w:t xml:space="preserve"> orkestrering. Kundens involvering är särskilt viktig vid högre nivåer, där AI-nivå och riskprofil är affärsbeslut.</w:t>
      </w:r>
    </w:p>
    <w:p w14:paraId="4A681617" w14:textId="77777777" w:rsidR="009863CB" w:rsidRPr="009863CB" w:rsidRDefault="00B46020" w:rsidP="00B46020">
      <w:pPr>
        <w:rPr>
          <w:lang w:val="sv-SE"/>
        </w:rPr>
      </w:pPr>
      <w:r w:rsidRPr="00B46020">
        <w:rPr>
          <w:lang w:val="sv-SE"/>
        </w:rPr>
        <w:lastRenderedPageBreak/>
        <w:t>Rollkraven ska tolkas som ansvarsfördelning, inte som krav på nya organisatoriska titlar.</w:t>
      </w:r>
    </w:p>
    <w:p w14:paraId="16245AAE" w14:textId="77777777" w:rsidR="009863CB" w:rsidRPr="00545BDA" w:rsidRDefault="009863CB" w:rsidP="00C95E58">
      <w:pPr>
        <w:pStyle w:val="Heading3"/>
      </w:pPr>
      <w:bookmarkStart w:id="38" w:name="_Toc224296616"/>
      <w:r w:rsidRPr="00545BDA">
        <w:t>Level 1 – Assisted Delivery</w:t>
      </w:r>
      <w:bookmarkEnd w:id="38"/>
    </w:p>
    <w:p w14:paraId="0BB79563" w14:textId="77777777" w:rsidR="009863CB" w:rsidRPr="00545BDA" w:rsidRDefault="009863CB" w:rsidP="009863CB">
      <w:r>
        <w:rPr>
          <w:b/>
          <w:bCs/>
        </w:rPr>
        <w:t>CGI</w:t>
      </w:r>
      <w:r w:rsidRPr="00545BDA">
        <w:rPr>
          <w:b/>
          <w:bCs/>
        </w:rPr>
        <w:t>:</w:t>
      </w:r>
    </w:p>
    <w:p w14:paraId="1CEAB814" w14:textId="77777777" w:rsidR="009863CB" w:rsidRPr="00545BDA" w:rsidRDefault="009863CB" w:rsidP="008A06E8">
      <w:pPr>
        <w:numPr>
          <w:ilvl w:val="0"/>
          <w:numId w:val="40"/>
        </w:numPr>
        <w:spacing w:after="0" w:line="259" w:lineRule="auto"/>
      </w:pPr>
      <w:proofErr w:type="spellStart"/>
      <w:r w:rsidRPr="00545BDA">
        <w:t>Utvecklare</w:t>
      </w:r>
      <w:proofErr w:type="spellEnd"/>
      <w:r w:rsidRPr="00545BDA">
        <w:t xml:space="preserve"> med AI-</w:t>
      </w:r>
      <w:proofErr w:type="spellStart"/>
      <w:r w:rsidRPr="00545BDA">
        <w:t>assistans</w:t>
      </w:r>
      <w:proofErr w:type="spellEnd"/>
    </w:p>
    <w:p w14:paraId="73A4AB2F" w14:textId="77777777" w:rsidR="009863CB" w:rsidRPr="00545BDA" w:rsidRDefault="009863CB" w:rsidP="008A06E8">
      <w:pPr>
        <w:numPr>
          <w:ilvl w:val="0"/>
          <w:numId w:val="40"/>
        </w:numPr>
        <w:spacing w:after="0" w:line="259" w:lineRule="auto"/>
      </w:pPr>
      <w:proofErr w:type="spellStart"/>
      <w:r w:rsidRPr="00545BDA">
        <w:t>Traditionell</w:t>
      </w:r>
      <w:proofErr w:type="spellEnd"/>
      <w:r w:rsidRPr="00545BDA">
        <w:t xml:space="preserve"> </w:t>
      </w:r>
      <w:proofErr w:type="spellStart"/>
      <w:r w:rsidRPr="00545BDA">
        <w:t>arkitekt</w:t>
      </w:r>
      <w:proofErr w:type="spellEnd"/>
    </w:p>
    <w:p w14:paraId="0F4814B3" w14:textId="77777777" w:rsidR="009863CB" w:rsidRDefault="009863CB" w:rsidP="008A06E8">
      <w:pPr>
        <w:numPr>
          <w:ilvl w:val="0"/>
          <w:numId w:val="40"/>
        </w:numPr>
        <w:spacing w:after="0" w:line="259" w:lineRule="auto"/>
      </w:pPr>
      <w:proofErr w:type="spellStart"/>
      <w:r w:rsidRPr="00545BDA">
        <w:t>Traditionell</w:t>
      </w:r>
      <w:proofErr w:type="spellEnd"/>
      <w:r w:rsidRPr="00545BDA">
        <w:t xml:space="preserve"> </w:t>
      </w:r>
      <w:proofErr w:type="spellStart"/>
      <w:r w:rsidRPr="00545BDA">
        <w:t>testroll</w:t>
      </w:r>
      <w:proofErr w:type="spellEnd"/>
    </w:p>
    <w:p w14:paraId="6F6F3663" w14:textId="77777777" w:rsidR="0050604B" w:rsidRPr="00545BDA" w:rsidRDefault="0050604B" w:rsidP="0050604B">
      <w:pPr>
        <w:spacing w:after="0" w:line="259" w:lineRule="auto"/>
        <w:ind w:left="720"/>
      </w:pPr>
    </w:p>
    <w:p w14:paraId="5B4EDCC9" w14:textId="77777777" w:rsidR="009863CB" w:rsidRPr="00545BDA" w:rsidRDefault="009863CB" w:rsidP="009863CB">
      <w:proofErr w:type="spellStart"/>
      <w:r w:rsidRPr="00545BDA">
        <w:rPr>
          <w:b/>
          <w:bCs/>
        </w:rPr>
        <w:t>Kompetenskrav</w:t>
      </w:r>
      <w:proofErr w:type="spellEnd"/>
      <w:r w:rsidRPr="00545BDA">
        <w:rPr>
          <w:b/>
          <w:bCs/>
        </w:rPr>
        <w:t>:</w:t>
      </w:r>
    </w:p>
    <w:p w14:paraId="7B78E8FA" w14:textId="77777777" w:rsidR="009863CB" w:rsidRPr="00545BDA" w:rsidRDefault="009863CB" w:rsidP="008A06E8">
      <w:pPr>
        <w:numPr>
          <w:ilvl w:val="0"/>
          <w:numId w:val="41"/>
        </w:numPr>
        <w:spacing w:after="0" w:line="259" w:lineRule="auto"/>
      </w:pPr>
      <w:proofErr w:type="spellStart"/>
      <w:r w:rsidRPr="00545BDA">
        <w:t>Grundläggande</w:t>
      </w:r>
      <w:proofErr w:type="spellEnd"/>
      <w:r w:rsidRPr="00545BDA">
        <w:t xml:space="preserve"> AI-förståelse</w:t>
      </w:r>
    </w:p>
    <w:p w14:paraId="688EB67B" w14:textId="77777777" w:rsidR="009863CB" w:rsidRDefault="009863CB" w:rsidP="008A06E8">
      <w:pPr>
        <w:numPr>
          <w:ilvl w:val="0"/>
          <w:numId w:val="41"/>
        </w:numPr>
        <w:spacing w:after="0" w:line="259" w:lineRule="auto"/>
      </w:pPr>
      <w:proofErr w:type="spellStart"/>
      <w:r w:rsidRPr="00545BDA">
        <w:t>Förmåga</w:t>
      </w:r>
      <w:proofErr w:type="spellEnd"/>
      <w:r w:rsidRPr="00545BDA">
        <w:t xml:space="preserve"> </w:t>
      </w:r>
      <w:proofErr w:type="spellStart"/>
      <w:r w:rsidRPr="00545BDA">
        <w:t>att</w:t>
      </w:r>
      <w:proofErr w:type="spellEnd"/>
      <w:r w:rsidRPr="00545BDA">
        <w:t xml:space="preserve"> </w:t>
      </w:r>
      <w:proofErr w:type="spellStart"/>
      <w:r w:rsidRPr="00545BDA">
        <w:t>granska</w:t>
      </w:r>
      <w:proofErr w:type="spellEnd"/>
      <w:r w:rsidRPr="00545BDA">
        <w:t xml:space="preserve"> AI-output</w:t>
      </w:r>
    </w:p>
    <w:p w14:paraId="45FB69AB" w14:textId="77777777" w:rsidR="009863CB" w:rsidRPr="00545BDA" w:rsidRDefault="009863CB" w:rsidP="009863CB">
      <w:pPr>
        <w:spacing w:after="0"/>
        <w:ind w:left="720"/>
      </w:pPr>
    </w:p>
    <w:p w14:paraId="5911AEEB" w14:textId="77777777" w:rsidR="009863CB" w:rsidRPr="00545BDA" w:rsidRDefault="009863CB" w:rsidP="009863CB">
      <w:proofErr w:type="spellStart"/>
      <w:r w:rsidRPr="00545BDA">
        <w:rPr>
          <w:b/>
          <w:bCs/>
        </w:rPr>
        <w:t>Kundinvolvering</w:t>
      </w:r>
      <w:proofErr w:type="spellEnd"/>
      <w:r w:rsidRPr="00545BDA">
        <w:rPr>
          <w:b/>
          <w:bCs/>
        </w:rPr>
        <w:t>:</w:t>
      </w:r>
    </w:p>
    <w:p w14:paraId="1670597F" w14:textId="77777777" w:rsidR="009863CB" w:rsidRPr="00545BDA" w:rsidRDefault="009863CB" w:rsidP="008A06E8">
      <w:pPr>
        <w:numPr>
          <w:ilvl w:val="0"/>
          <w:numId w:val="42"/>
        </w:numPr>
        <w:spacing w:after="0" w:line="259" w:lineRule="auto"/>
      </w:pPr>
      <w:r w:rsidRPr="00545BDA">
        <w:t xml:space="preserve">Normal </w:t>
      </w:r>
      <w:proofErr w:type="spellStart"/>
      <w:r w:rsidRPr="00545BDA">
        <w:t>produkt</w:t>
      </w:r>
      <w:proofErr w:type="spellEnd"/>
      <w:r w:rsidRPr="00545BDA">
        <w:t>-/business-</w:t>
      </w:r>
      <w:proofErr w:type="spellStart"/>
      <w:r w:rsidRPr="00545BDA">
        <w:t>ägare</w:t>
      </w:r>
      <w:proofErr w:type="spellEnd"/>
    </w:p>
    <w:p w14:paraId="6F2614BB" w14:textId="77777777" w:rsidR="009863CB" w:rsidRDefault="009863CB" w:rsidP="008A06E8">
      <w:pPr>
        <w:numPr>
          <w:ilvl w:val="0"/>
          <w:numId w:val="42"/>
        </w:numPr>
        <w:spacing w:after="0" w:line="259" w:lineRule="auto"/>
      </w:pPr>
      <w:r w:rsidRPr="00545BDA">
        <w:t xml:space="preserve">Ingen </w:t>
      </w:r>
      <w:proofErr w:type="spellStart"/>
      <w:r w:rsidRPr="00545BDA">
        <w:t>särskild</w:t>
      </w:r>
      <w:proofErr w:type="spellEnd"/>
      <w:r w:rsidRPr="00545BDA">
        <w:t xml:space="preserve"> AI-</w:t>
      </w:r>
      <w:proofErr w:type="spellStart"/>
      <w:r w:rsidRPr="00545BDA">
        <w:t>kompetens</w:t>
      </w:r>
      <w:proofErr w:type="spellEnd"/>
      <w:r w:rsidRPr="00545BDA">
        <w:t xml:space="preserve"> </w:t>
      </w:r>
      <w:proofErr w:type="spellStart"/>
      <w:r w:rsidRPr="00545BDA">
        <w:t>krävs</w:t>
      </w:r>
      <w:proofErr w:type="spellEnd"/>
    </w:p>
    <w:p w14:paraId="22F64199" w14:textId="77777777" w:rsidR="009863CB" w:rsidRPr="00545BDA" w:rsidRDefault="009863CB" w:rsidP="009863CB">
      <w:pPr>
        <w:spacing w:after="0"/>
        <w:ind w:left="720"/>
      </w:pPr>
    </w:p>
    <w:p w14:paraId="5C3F4134" w14:textId="77777777" w:rsidR="009863CB" w:rsidRPr="00545BDA" w:rsidRDefault="009863CB" w:rsidP="00C95E58">
      <w:pPr>
        <w:pStyle w:val="Heading3"/>
      </w:pPr>
      <w:bookmarkStart w:id="39" w:name="_Toc224296617"/>
      <w:r w:rsidRPr="00545BDA">
        <w:t>Level 2 – Structured Acceleration</w:t>
      </w:r>
      <w:bookmarkEnd w:id="39"/>
    </w:p>
    <w:p w14:paraId="01B551B2" w14:textId="77777777" w:rsidR="009863CB" w:rsidRPr="00545BDA" w:rsidRDefault="009863CB" w:rsidP="009863CB">
      <w:r>
        <w:rPr>
          <w:b/>
          <w:bCs/>
        </w:rPr>
        <w:t>CGI</w:t>
      </w:r>
      <w:r w:rsidRPr="00545BDA">
        <w:rPr>
          <w:b/>
          <w:bCs/>
        </w:rPr>
        <w:t>:</w:t>
      </w:r>
    </w:p>
    <w:p w14:paraId="240BB910" w14:textId="77777777" w:rsidR="009863CB" w:rsidRPr="00841E66" w:rsidRDefault="00B148C3" w:rsidP="008A06E8">
      <w:pPr>
        <w:numPr>
          <w:ilvl w:val="0"/>
          <w:numId w:val="43"/>
        </w:numPr>
        <w:spacing w:after="0" w:line="259" w:lineRule="auto"/>
      </w:pPr>
      <w:r w:rsidRPr="00841E66">
        <w:t xml:space="preserve">AI </w:t>
      </w:r>
      <w:r w:rsidR="004566F9" w:rsidRPr="00841E66">
        <w:t>Quality</w:t>
      </w:r>
      <w:r w:rsidRPr="00841E66">
        <w:t xml:space="preserve"> Authori</w:t>
      </w:r>
      <w:r w:rsidR="00841E66" w:rsidRPr="00841E66">
        <w:t>ty</w:t>
      </w:r>
      <w:r w:rsidR="009863CB" w:rsidRPr="00841E66">
        <w:t xml:space="preserve"> (</w:t>
      </w:r>
      <w:proofErr w:type="spellStart"/>
      <w:r w:rsidR="009863CB" w:rsidRPr="00841E66">
        <w:t>kan</w:t>
      </w:r>
      <w:proofErr w:type="spellEnd"/>
      <w:r w:rsidR="009863CB" w:rsidRPr="00841E66">
        <w:t xml:space="preserve"> </w:t>
      </w:r>
      <w:proofErr w:type="spellStart"/>
      <w:r w:rsidR="009863CB" w:rsidRPr="00841E66">
        <w:t>vara</w:t>
      </w:r>
      <w:proofErr w:type="spellEnd"/>
      <w:r w:rsidR="009863CB" w:rsidRPr="00841E66">
        <w:t xml:space="preserve"> </w:t>
      </w:r>
      <w:proofErr w:type="spellStart"/>
      <w:r w:rsidR="009863CB" w:rsidRPr="00841E66">
        <w:t>kombinerad</w:t>
      </w:r>
      <w:proofErr w:type="spellEnd"/>
      <w:r w:rsidR="009863CB" w:rsidRPr="00841E66">
        <w:t xml:space="preserve"> roll)</w:t>
      </w:r>
    </w:p>
    <w:p w14:paraId="70C75269" w14:textId="77777777" w:rsidR="009863CB" w:rsidRPr="00545BDA" w:rsidRDefault="009863CB" w:rsidP="008A06E8">
      <w:pPr>
        <w:numPr>
          <w:ilvl w:val="0"/>
          <w:numId w:val="43"/>
        </w:numPr>
        <w:spacing w:after="0" w:line="259" w:lineRule="auto"/>
      </w:pPr>
      <w:proofErr w:type="spellStart"/>
      <w:r w:rsidRPr="00545BDA">
        <w:t>Arkitekt</w:t>
      </w:r>
      <w:proofErr w:type="spellEnd"/>
      <w:r w:rsidRPr="00545BDA">
        <w:t xml:space="preserve"> med AI-förståelse</w:t>
      </w:r>
    </w:p>
    <w:p w14:paraId="29B16E72" w14:textId="77777777" w:rsidR="009863CB" w:rsidRPr="00545BDA" w:rsidRDefault="009863CB" w:rsidP="008A06E8">
      <w:pPr>
        <w:numPr>
          <w:ilvl w:val="0"/>
          <w:numId w:val="43"/>
        </w:numPr>
        <w:spacing w:after="0" w:line="259" w:lineRule="auto"/>
      </w:pPr>
      <w:proofErr w:type="spellStart"/>
      <w:r w:rsidRPr="00545BDA">
        <w:t>Testansvarig</w:t>
      </w:r>
      <w:proofErr w:type="spellEnd"/>
      <w:r w:rsidRPr="00545BDA">
        <w:t xml:space="preserve"> med AI-</w:t>
      </w:r>
      <w:proofErr w:type="spellStart"/>
      <w:r w:rsidRPr="00545BDA">
        <w:t>relaterad</w:t>
      </w:r>
      <w:proofErr w:type="spellEnd"/>
      <w:r w:rsidRPr="00545BDA">
        <w:t xml:space="preserve"> </w:t>
      </w:r>
      <w:proofErr w:type="spellStart"/>
      <w:r w:rsidRPr="00545BDA">
        <w:t>riskförståelse</w:t>
      </w:r>
      <w:proofErr w:type="spellEnd"/>
    </w:p>
    <w:p w14:paraId="16E6DF43" w14:textId="77777777" w:rsidR="009863CB" w:rsidRPr="00545BDA" w:rsidRDefault="009863CB" w:rsidP="009863CB">
      <w:proofErr w:type="spellStart"/>
      <w:r w:rsidRPr="00545BDA">
        <w:rPr>
          <w:b/>
          <w:bCs/>
        </w:rPr>
        <w:t>Kompetenskrav</w:t>
      </w:r>
      <w:proofErr w:type="spellEnd"/>
      <w:r w:rsidRPr="00545BDA">
        <w:rPr>
          <w:b/>
          <w:bCs/>
        </w:rPr>
        <w:t>:</w:t>
      </w:r>
    </w:p>
    <w:p w14:paraId="320FCAA2" w14:textId="77777777" w:rsidR="009863CB" w:rsidRPr="00545BDA" w:rsidRDefault="009863CB" w:rsidP="008A06E8">
      <w:pPr>
        <w:numPr>
          <w:ilvl w:val="0"/>
          <w:numId w:val="44"/>
        </w:numPr>
        <w:spacing w:after="0" w:line="259" w:lineRule="auto"/>
      </w:pPr>
      <w:proofErr w:type="spellStart"/>
      <w:r w:rsidRPr="00545BDA">
        <w:t>Förstå</w:t>
      </w:r>
      <w:proofErr w:type="spellEnd"/>
      <w:r w:rsidRPr="00545BDA">
        <w:t xml:space="preserve"> </w:t>
      </w:r>
      <w:proofErr w:type="spellStart"/>
      <w:r w:rsidRPr="00545BDA">
        <w:t>promptdesign</w:t>
      </w:r>
      <w:proofErr w:type="spellEnd"/>
    </w:p>
    <w:p w14:paraId="22DD72A8" w14:textId="77777777" w:rsidR="009863CB" w:rsidRPr="009863CB" w:rsidRDefault="009863CB" w:rsidP="008A06E8">
      <w:pPr>
        <w:numPr>
          <w:ilvl w:val="0"/>
          <w:numId w:val="44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Förstå AI-risker (säkerhet, data, bias)</w:t>
      </w:r>
    </w:p>
    <w:p w14:paraId="24846DA6" w14:textId="77777777" w:rsidR="009863CB" w:rsidRDefault="009863CB" w:rsidP="008A06E8">
      <w:pPr>
        <w:numPr>
          <w:ilvl w:val="0"/>
          <w:numId w:val="44"/>
        </w:numPr>
        <w:spacing w:after="0" w:line="259" w:lineRule="auto"/>
      </w:pPr>
      <w:proofErr w:type="spellStart"/>
      <w:r w:rsidRPr="00545BDA">
        <w:t>Förstå</w:t>
      </w:r>
      <w:proofErr w:type="spellEnd"/>
      <w:r w:rsidRPr="00545BDA">
        <w:t xml:space="preserve"> </w:t>
      </w:r>
      <w:proofErr w:type="spellStart"/>
      <w:r w:rsidRPr="00545BDA">
        <w:t>reproducerbarhet</w:t>
      </w:r>
      <w:proofErr w:type="spellEnd"/>
    </w:p>
    <w:p w14:paraId="076F5240" w14:textId="77777777" w:rsidR="009863CB" w:rsidRPr="00545BDA" w:rsidRDefault="009863CB" w:rsidP="009863CB">
      <w:pPr>
        <w:spacing w:after="0"/>
        <w:ind w:left="720"/>
      </w:pPr>
    </w:p>
    <w:p w14:paraId="54B305AA" w14:textId="77777777" w:rsidR="009863CB" w:rsidRPr="00545BDA" w:rsidRDefault="009863CB" w:rsidP="009863CB">
      <w:proofErr w:type="spellStart"/>
      <w:r w:rsidRPr="00545BDA">
        <w:rPr>
          <w:b/>
          <w:bCs/>
        </w:rPr>
        <w:t>Kundinvolvering</w:t>
      </w:r>
      <w:proofErr w:type="spellEnd"/>
      <w:r w:rsidRPr="00545BDA">
        <w:rPr>
          <w:b/>
          <w:bCs/>
        </w:rPr>
        <w:t>:</w:t>
      </w:r>
    </w:p>
    <w:p w14:paraId="72ED2F3C" w14:textId="77777777" w:rsidR="009863CB" w:rsidRPr="00545BDA" w:rsidRDefault="009863CB" w:rsidP="008A06E8">
      <w:pPr>
        <w:numPr>
          <w:ilvl w:val="0"/>
          <w:numId w:val="45"/>
        </w:numPr>
        <w:spacing w:after="0" w:line="259" w:lineRule="auto"/>
      </w:pPr>
      <w:r w:rsidRPr="00545BDA">
        <w:t xml:space="preserve">Value Owner </w:t>
      </w:r>
      <w:proofErr w:type="spellStart"/>
      <w:r w:rsidRPr="00545BDA">
        <w:t>måste</w:t>
      </w:r>
      <w:proofErr w:type="spellEnd"/>
      <w:r w:rsidRPr="00545BDA">
        <w:t xml:space="preserve"> </w:t>
      </w:r>
      <w:proofErr w:type="spellStart"/>
      <w:r w:rsidRPr="00545BDA">
        <w:t>förstå</w:t>
      </w:r>
      <w:proofErr w:type="spellEnd"/>
      <w:r w:rsidRPr="00545BDA">
        <w:t xml:space="preserve"> </w:t>
      </w:r>
      <w:proofErr w:type="spellStart"/>
      <w:r w:rsidRPr="00545BDA">
        <w:t>riskprofil</w:t>
      </w:r>
      <w:proofErr w:type="spellEnd"/>
    </w:p>
    <w:p w14:paraId="103A00E5" w14:textId="77777777" w:rsidR="009863CB" w:rsidRPr="00545BDA" w:rsidRDefault="009863CB" w:rsidP="008A06E8">
      <w:pPr>
        <w:numPr>
          <w:ilvl w:val="0"/>
          <w:numId w:val="45"/>
        </w:numPr>
        <w:spacing w:after="0" w:line="259" w:lineRule="auto"/>
      </w:pPr>
      <w:proofErr w:type="spellStart"/>
      <w:r w:rsidRPr="00545BDA">
        <w:t>Måste</w:t>
      </w:r>
      <w:proofErr w:type="spellEnd"/>
      <w:r w:rsidRPr="00545BDA">
        <w:t xml:space="preserve"> </w:t>
      </w:r>
      <w:proofErr w:type="spellStart"/>
      <w:r w:rsidRPr="00545BDA">
        <w:t>godkänna</w:t>
      </w:r>
      <w:proofErr w:type="spellEnd"/>
      <w:r w:rsidRPr="00545BDA">
        <w:t xml:space="preserve"> </w:t>
      </w:r>
      <w:proofErr w:type="spellStart"/>
      <w:r w:rsidRPr="00545BDA">
        <w:t>vald</w:t>
      </w:r>
      <w:proofErr w:type="spellEnd"/>
      <w:r w:rsidRPr="00545BDA">
        <w:t xml:space="preserve"> AI-</w:t>
      </w:r>
      <w:proofErr w:type="spellStart"/>
      <w:r w:rsidRPr="00545BDA">
        <w:t>nivå</w:t>
      </w:r>
      <w:proofErr w:type="spellEnd"/>
    </w:p>
    <w:p w14:paraId="1C40FA7B" w14:textId="77777777" w:rsidR="009863CB" w:rsidRDefault="009863CB" w:rsidP="008A06E8">
      <w:pPr>
        <w:numPr>
          <w:ilvl w:val="0"/>
          <w:numId w:val="45"/>
        </w:numPr>
        <w:spacing w:after="0" w:line="259" w:lineRule="auto"/>
      </w:pPr>
      <w:r w:rsidRPr="00545BDA">
        <w:t xml:space="preserve">Delta </w:t>
      </w:r>
      <w:proofErr w:type="spellStart"/>
      <w:r w:rsidRPr="00545BDA">
        <w:t>i</w:t>
      </w:r>
      <w:proofErr w:type="spellEnd"/>
      <w:r w:rsidRPr="00545BDA">
        <w:t xml:space="preserve"> </w:t>
      </w:r>
      <w:proofErr w:type="spellStart"/>
      <w:r w:rsidRPr="00545BDA">
        <w:t>riskacceptans</w:t>
      </w:r>
      <w:proofErr w:type="spellEnd"/>
    </w:p>
    <w:p w14:paraId="03D5F763" w14:textId="77777777" w:rsidR="009863CB" w:rsidRPr="00545BDA" w:rsidRDefault="009863CB" w:rsidP="009863CB">
      <w:pPr>
        <w:spacing w:after="0"/>
        <w:ind w:left="720"/>
      </w:pPr>
    </w:p>
    <w:p w14:paraId="42803501" w14:textId="77777777" w:rsidR="009863CB" w:rsidRPr="00545BDA" w:rsidRDefault="009863CB" w:rsidP="00C95E58">
      <w:pPr>
        <w:pStyle w:val="Heading3"/>
      </w:pPr>
      <w:bookmarkStart w:id="40" w:name="_Toc224296618"/>
      <w:r w:rsidRPr="00545BDA">
        <w:t>Level 3 – Orchestrated Agentic Delivery</w:t>
      </w:r>
      <w:bookmarkEnd w:id="40"/>
    </w:p>
    <w:p w14:paraId="4B7E4F5D" w14:textId="77777777" w:rsidR="009863CB" w:rsidRPr="00545BDA" w:rsidRDefault="009863CB" w:rsidP="009863CB">
      <w:r>
        <w:rPr>
          <w:b/>
          <w:bCs/>
        </w:rPr>
        <w:t>CGI</w:t>
      </w:r>
      <w:r w:rsidRPr="00545BDA">
        <w:rPr>
          <w:b/>
          <w:bCs/>
        </w:rPr>
        <w:t>:</w:t>
      </w:r>
    </w:p>
    <w:p w14:paraId="47B7811F" w14:textId="77777777" w:rsidR="009863CB" w:rsidRPr="00545BDA" w:rsidRDefault="009863CB" w:rsidP="008A06E8">
      <w:pPr>
        <w:numPr>
          <w:ilvl w:val="0"/>
          <w:numId w:val="46"/>
        </w:numPr>
        <w:spacing w:after="0" w:line="259" w:lineRule="auto"/>
      </w:pPr>
      <w:r w:rsidRPr="00545BDA">
        <w:t xml:space="preserve">AI </w:t>
      </w:r>
      <w:r w:rsidR="00A65E15">
        <w:t>Quality Authority</w:t>
      </w:r>
    </w:p>
    <w:p w14:paraId="65E15009" w14:textId="77777777" w:rsidR="009863CB" w:rsidRPr="00545BDA" w:rsidRDefault="009863CB" w:rsidP="008A06E8">
      <w:pPr>
        <w:numPr>
          <w:ilvl w:val="0"/>
          <w:numId w:val="46"/>
        </w:numPr>
        <w:spacing w:after="0" w:line="259" w:lineRule="auto"/>
      </w:pPr>
      <w:proofErr w:type="spellStart"/>
      <w:r w:rsidRPr="00545BDA">
        <w:t>Arkitekt</w:t>
      </w:r>
      <w:proofErr w:type="spellEnd"/>
      <w:r w:rsidRPr="00545BDA">
        <w:t xml:space="preserve"> med </w:t>
      </w:r>
      <w:proofErr w:type="spellStart"/>
      <w:r w:rsidRPr="00545BDA">
        <w:t>agentdesign-erfarenhet</w:t>
      </w:r>
      <w:proofErr w:type="spellEnd"/>
    </w:p>
    <w:p w14:paraId="0FC857F1" w14:textId="77777777" w:rsidR="009863CB" w:rsidRPr="00545BDA" w:rsidRDefault="009863CB" w:rsidP="008A06E8">
      <w:pPr>
        <w:numPr>
          <w:ilvl w:val="0"/>
          <w:numId w:val="46"/>
        </w:numPr>
        <w:spacing w:after="0" w:line="259" w:lineRule="auto"/>
      </w:pPr>
      <w:proofErr w:type="spellStart"/>
      <w:r w:rsidRPr="00545BDA">
        <w:t>Testledare</w:t>
      </w:r>
      <w:proofErr w:type="spellEnd"/>
      <w:r w:rsidRPr="00545BDA">
        <w:t xml:space="preserve"> med automation/</w:t>
      </w:r>
      <w:proofErr w:type="spellStart"/>
      <w:r w:rsidRPr="00545BDA">
        <w:t>agenttest-kompetens</w:t>
      </w:r>
      <w:proofErr w:type="spellEnd"/>
    </w:p>
    <w:p w14:paraId="13E276E5" w14:textId="77777777" w:rsidR="009863CB" w:rsidRDefault="009863CB" w:rsidP="008A06E8">
      <w:pPr>
        <w:numPr>
          <w:ilvl w:val="0"/>
          <w:numId w:val="46"/>
        </w:numPr>
        <w:spacing w:after="0" w:line="259" w:lineRule="auto"/>
      </w:pPr>
      <w:proofErr w:type="spellStart"/>
      <w:r w:rsidRPr="00545BDA">
        <w:t>Säkerhetsansvarig</w:t>
      </w:r>
      <w:proofErr w:type="spellEnd"/>
      <w:r w:rsidRPr="00545BDA">
        <w:t xml:space="preserve"> </w:t>
      </w:r>
      <w:proofErr w:type="spellStart"/>
      <w:r w:rsidRPr="00545BDA">
        <w:t>involverad</w:t>
      </w:r>
      <w:proofErr w:type="spellEnd"/>
    </w:p>
    <w:p w14:paraId="71F7E776" w14:textId="77777777" w:rsidR="009863CB" w:rsidRPr="00545BDA" w:rsidRDefault="009863CB" w:rsidP="009863CB">
      <w:pPr>
        <w:spacing w:after="0"/>
        <w:ind w:left="720"/>
      </w:pPr>
    </w:p>
    <w:p w14:paraId="4E778384" w14:textId="77777777" w:rsidR="009863CB" w:rsidRPr="00545BDA" w:rsidRDefault="009863CB" w:rsidP="009863CB">
      <w:proofErr w:type="spellStart"/>
      <w:r w:rsidRPr="00545BDA">
        <w:rPr>
          <w:b/>
          <w:bCs/>
        </w:rPr>
        <w:t>Kompetenskrav</w:t>
      </w:r>
      <w:proofErr w:type="spellEnd"/>
      <w:r w:rsidRPr="00545BDA">
        <w:rPr>
          <w:b/>
          <w:bCs/>
        </w:rPr>
        <w:t>:</w:t>
      </w:r>
    </w:p>
    <w:p w14:paraId="59FD3D49" w14:textId="77777777" w:rsidR="009863CB" w:rsidRPr="00545BDA" w:rsidRDefault="009863CB" w:rsidP="008A06E8">
      <w:pPr>
        <w:numPr>
          <w:ilvl w:val="0"/>
          <w:numId w:val="47"/>
        </w:numPr>
        <w:spacing w:after="0" w:line="259" w:lineRule="auto"/>
      </w:pPr>
      <w:r w:rsidRPr="00545BDA">
        <w:t>Agent-workflow design</w:t>
      </w:r>
    </w:p>
    <w:p w14:paraId="63250DA8" w14:textId="77777777" w:rsidR="009863CB" w:rsidRPr="00545BDA" w:rsidRDefault="009863CB" w:rsidP="008A06E8">
      <w:pPr>
        <w:numPr>
          <w:ilvl w:val="0"/>
          <w:numId w:val="47"/>
        </w:numPr>
        <w:spacing w:after="0" w:line="259" w:lineRule="auto"/>
      </w:pPr>
      <w:proofErr w:type="spellStart"/>
      <w:r w:rsidRPr="00545BDA">
        <w:t>Riskklassificering</w:t>
      </w:r>
      <w:proofErr w:type="spellEnd"/>
    </w:p>
    <w:p w14:paraId="1F89D4B4" w14:textId="77777777" w:rsidR="009863CB" w:rsidRPr="00545BDA" w:rsidRDefault="009863CB" w:rsidP="008A06E8">
      <w:pPr>
        <w:numPr>
          <w:ilvl w:val="0"/>
          <w:numId w:val="47"/>
        </w:numPr>
        <w:spacing w:after="0" w:line="259" w:lineRule="auto"/>
      </w:pPr>
      <w:r w:rsidRPr="00545BDA">
        <w:t>Governance-</w:t>
      </w:r>
      <w:proofErr w:type="spellStart"/>
      <w:r w:rsidRPr="00545BDA">
        <w:t>förståelse</w:t>
      </w:r>
      <w:proofErr w:type="spellEnd"/>
    </w:p>
    <w:p w14:paraId="05B1BBBC" w14:textId="77777777" w:rsidR="009863CB" w:rsidRDefault="009863CB" w:rsidP="008A06E8">
      <w:pPr>
        <w:numPr>
          <w:ilvl w:val="0"/>
          <w:numId w:val="47"/>
        </w:numPr>
        <w:spacing w:after="0" w:line="259" w:lineRule="auto"/>
      </w:pPr>
      <w:proofErr w:type="spellStart"/>
      <w:r w:rsidRPr="00545BDA">
        <w:t>Versionshantering</w:t>
      </w:r>
      <w:proofErr w:type="spellEnd"/>
      <w:r w:rsidRPr="00545BDA">
        <w:t xml:space="preserve"> av prompts/agents</w:t>
      </w:r>
    </w:p>
    <w:p w14:paraId="0E7BD392" w14:textId="77777777" w:rsidR="009863CB" w:rsidRPr="00545BDA" w:rsidRDefault="009863CB" w:rsidP="009863CB">
      <w:pPr>
        <w:spacing w:after="0"/>
        <w:ind w:left="720"/>
      </w:pPr>
    </w:p>
    <w:p w14:paraId="3F704B53" w14:textId="77777777" w:rsidR="009863CB" w:rsidRPr="00545BDA" w:rsidRDefault="009863CB" w:rsidP="009863CB">
      <w:proofErr w:type="spellStart"/>
      <w:r w:rsidRPr="00545BDA">
        <w:rPr>
          <w:b/>
          <w:bCs/>
        </w:rPr>
        <w:t>Kundinvolvering</w:t>
      </w:r>
      <w:proofErr w:type="spellEnd"/>
      <w:r w:rsidRPr="00545BDA">
        <w:rPr>
          <w:b/>
          <w:bCs/>
        </w:rPr>
        <w:t>:</w:t>
      </w:r>
    </w:p>
    <w:p w14:paraId="52068D56" w14:textId="77777777" w:rsidR="009863CB" w:rsidRPr="00545BDA" w:rsidRDefault="009863CB" w:rsidP="008A06E8">
      <w:pPr>
        <w:numPr>
          <w:ilvl w:val="0"/>
          <w:numId w:val="48"/>
        </w:numPr>
        <w:spacing w:after="0" w:line="259" w:lineRule="auto"/>
      </w:pPr>
      <w:proofErr w:type="spellStart"/>
      <w:r w:rsidRPr="00545BDA">
        <w:t>Formell</w:t>
      </w:r>
      <w:proofErr w:type="spellEnd"/>
      <w:r w:rsidRPr="00545BDA">
        <w:t xml:space="preserve"> </w:t>
      </w:r>
      <w:proofErr w:type="spellStart"/>
      <w:r w:rsidRPr="00545BDA">
        <w:t>riskacceptans</w:t>
      </w:r>
      <w:proofErr w:type="spellEnd"/>
    </w:p>
    <w:p w14:paraId="60690271" w14:textId="77777777" w:rsidR="009863CB" w:rsidRPr="009863CB" w:rsidRDefault="009863CB" w:rsidP="008A06E8">
      <w:pPr>
        <w:numPr>
          <w:ilvl w:val="0"/>
          <w:numId w:val="48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Tydlig ägare för AI-relaterade beslut</w:t>
      </w:r>
    </w:p>
    <w:p w14:paraId="378F9FF6" w14:textId="77777777" w:rsidR="003C4614" w:rsidRPr="00AE694E" w:rsidRDefault="009863CB" w:rsidP="008A06E8">
      <w:pPr>
        <w:numPr>
          <w:ilvl w:val="0"/>
          <w:numId w:val="48"/>
        </w:numPr>
        <w:spacing w:after="0" w:line="259" w:lineRule="auto"/>
      </w:pPr>
      <w:proofErr w:type="spellStart"/>
      <w:r w:rsidRPr="00545BDA">
        <w:lastRenderedPageBreak/>
        <w:t>Aktivt</w:t>
      </w:r>
      <w:proofErr w:type="spellEnd"/>
      <w:r w:rsidRPr="00545BDA">
        <w:t xml:space="preserve"> </w:t>
      </w:r>
      <w:proofErr w:type="spellStart"/>
      <w:r w:rsidRPr="00545BDA">
        <w:t>deltagande</w:t>
      </w:r>
      <w:proofErr w:type="spellEnd"/>
      <w:r w:rsidRPr="00545BDA">
        <w:t xml:space="preserve"> </w:t>
      </w:r>
      <w:proofErr w:type="spellStart"/>
      <w:r w:rsidRPr="00545BDA">
        <w:t>i</w:t>
      </w:r>
      <w:proofErr w:type="spellEnd"/>
      <w:r w:rsidRPr="00545BDA">
        <w:t xml:space="preserve"> Framing</w:t>
      </w:r>
    </w:p>
    <w:p w14:paraId="1BF88453" w14:textId="77777777" w:rsidR="00CC383C" w:rsidRPr="00AE694E" w:rsidRDefault="009863CB" w:rsidP="009863CB">
      <w:pPr>
        <w:pStyle w:val="Heading1"/>
      </w:pPr>
      <w:bookmarkStart w:id="41" w:name="_Toc224296619"/>
      <w:proofErr w:type="spellStart"/>
      <w:r>
        <w:t>Modellens</w:t>
      </w:r>
      <w:proofErr w:type="spellEnd"/>
      <w:r>
        <w:t xml:space="preserve"> 4 </w:t>
      </w:r>
      <w:proofErr w:type="spellStart"/>
      <w:r>
        <w:t>faser</w:t>
      </w:r>
      <w:bookmarkEnd w:id="41"/>
      <w:proofErr w:type="spellEnd"/>
    </w:p>
    <w:p w14:paraId="27F92378" w14:textId="77777777" w:rsidR="00767EE4" w:rsidRDefault="00767EE4" w:rsidP="009863CB">
      <w:pPr>
        <w:rPr>
          <w:lang w:val="sv-SE"/>
        </w:rPr>
      </w:pPr>
      <w:r w:rsidRPr="00767EE4">
        <w:rPr>
          <w:lang w:val="sv-SE"/>
        </w:rPr>
        <w:t>Faserna i AAS är kontrolltillstånd, inte sekventiella projektsteg.</w:t>
      </w:r>
      <w:r>
        <w:rPr>
          <w:lang w:val="sv-SE"/>
        </w:rPr>
        <w:t xml:space="preserve"> </w:t>
      </w:r>
      <w:r w:rsidRPr="00767EE4">
        <w:rPr>
          <w:lang w:val="sv-SE"/>
        </w:rPr>
        <w:t xml:space="preserve">De kan realiseras inom befintliga </w:t>
      </w:r>
      <w:proofErr w:type="spellStart"/>
      <w:r w:rsidRPr="00767EE4">
        <w:rPr>
          <w:lang w:val="sv-SE"/>
        </w:rPr>
        <w:t>agila</w:t>
      </w:r>
      <w:proofErr w:type="spellEnd"/>
      <w:r w:rsidRPr="00767EE4">
        <w:rPr>
          <w:lang w:val="sv-SE"/>
        </w:rPr>
        <w:t xml:space="preserve"> iterationer eller kontinuerliga leveransflöden.</w:t>
      </w:r>
      <w:r w:rsidRPr="00767EE4">
        <w:rPr>
          <w:lang w:val="sv-SE"/>
        </w:rPr>
        <w:br/>
      </w:r>
    </w:p>
    <w:p w14:paraId="1BD278BB" w14:textId="77777777" w:rsidR="00767EE4" w:rsidRPr="00767EE4" w:rsidRDefault="00767EE4" w:rsidP="009863CB">
      <w:pPr>
        <w:rPr>
          <w:lang w:val="sv-SE"/>
        </w:rPr>
      </w:pPr>
      <w:proofErr w:type="spellStart"/>
      <w:r w:rsidRPr="00767EE4">
        <w:rPr>
          <w:lang w:val="sv-SE"/>
        </w:rPr>
        <w:t>Tollgates</w:t>
      </w:r>
      <w:proofErr w:type="spellEnd"/>
      <w:r w:rsidRPr="00767EE4">
        <w:rPr>
          <w:lang w:val="sv-SE"/>
        </w:rPr>
        <w:t xml:space="preserve"> är besluts- och kontrollpunkter som kan sammanfalla med sprint </w:t>
      </w:r>
      <w:proofErr w:type="spellStart"/>
      <w:r w:rsidRPr="00767EE4">
        <w:rPr>
          <w:lang w:val="sv-SE"/>
        </w:rPr>
        <w:t>reviews</w:t>
      </w:r>
      <w:proofErr w:type="spellEnd"/>
      <w:r w:rsidRPr="00767EE4">
        <w:rPr>
          <w:lang w:val="sv-SE"/>
        </w:rPr>
        <w:t xml:space="preserve">, PI-planering, </w:t>
      </w:r>
      <w:proofErr w:type="gramStart"/>
      <w:r w:rsidRPr="00767EE4">
        <w:rPr>
          <w:lang w:val="sv-SE"/>
        </w:rPr>
        <w:t>release boards</w:t>
      </w:r>
      <w:proofErr w:type="gramEnd"/>
      <w:r w:rsidRPr="00767EE4">
        <w:rPr>
          <w:lang w:val="sv-SE"/>
        </w:rPr>
        <w:t xml:space="preserve"> eller </w:t>
      </w:r>
      <w:proofErr w:type="spellStart"/>
      <w:r w:rsidRPr="00767EE4">
        <w:rPr>
          <w:lang w:val="sv-SE"/>
        </w:rPr>
        <w:t>change</w:t>
      </w:r>
      <w:proofErr w:type="spellEnd"/>
      <w:r w:rsidRPr="00767EE4">
        <w:rPr>
          <w:lang w:val="sv-SE"/>
        </w:rPr>
        <w:t>-processer beroende på organisationens struktur.</w:t>
      </w:r>
    </w:p>
    <w:p w14:paraId="746E5202" w14:textId="77777777" w:rsidR="009863CB" w:rsidRPr="009863CB" w:rsidRDefault="009863CB" w:rsidP="009863CB">
      <w:pPr>
        <w:pStyle w:val="Heading2"/>
        <w:rPr>
          <w:lang w:val="sv-SE"/>
        </w:rPr>
      </w:pPr>
      <w:bookmarkStart w:id="42" w:name="_Toc224296620"/>
      <w:r w:rsidRPr="009863CB">
        <w:rPr>
          <w:lang w:val="sv-SE"/>
        </w:rPr>
        <w:t>FAS 1 – FRAMING</w:t>
      </w:r>
      <w:bookmarkEnd w:id="42"/>
    </w:p>
    <w:p w14:paraId="474CF9C8" w14:textId="77777777" w:rsidR="009863CB" w:rsidRP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Framing</w:t>
      </w:r>
      <w:proofErr w:type="spellEnd"/>
      <w:r w:rsidRPr="009863CB">
        <w:rPr>
          <w:lang w:val="sv-SE"/>
        </w:rPr>
        <w:t xml:space="preserve"> definierar varför vi ska agera, vilken effekt vi ska uppnå och vilken risknivå som accepteras. Fasen avslutas med ett investeringsbeslut om att påbörja design.</w:t>
      </w:r>
    </w:p>
    <w:p w14:paraId="6F174C96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I denna fas avgörs:</w:t>
      </w:r>
    </w:p>
    <w:p w14:paraId="6BE21C03" w14:textId="77777777" w:rsidR="009863CB" w:rsidRPr="009863CB" w:rsidRDefault="009863CB" w:rsidP="008A06E8">
      <w:pPr>
        <w:numPr>
          <w:ilvl w:val="0"/>
          <w:numId w:val="50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Om problemet är tillräckligt tydligt för att lösas.</w:t>
      </w:r>
    </w:p>
    <w:p w14:paraId="5C59934D" w14:textId="77777777" w:rsidR="009863CB" w:rsidRPr="009863CB" w:rsidRDefault="009863CB" w:rsidP="008A06E8">
      <w:pPr>
        <w:numPr>
          <w:ilvl w:val="0"/>
          <w:numId w:val="50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Om den förväntade effekten motiverar investering i design.</w:t>
      </w:r>
    </w:p>
    <w:p w14:paraId="7374E6AF" w14:textId="77777777" w:rsidR="009863CB" w:rsidRPr="009863CB" w:rsidRDefault="009863CB" w:rsidP="008A06E8">
      <w:pPr>
        <w:numPr>
          <w:ilvl w:val="0"/>
          <w:numId w:val="50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Vilken AI-nivå som är lämplig.</w:t>
      </w:r>
    </w:p>
    <w:p w14:paraId="66C2AF20" w14:textId="77777777" w:rsidR="00A465DF" w:rsidRDefault="009863CB" w:rsidP="008A06E8">
      <w:pPr>
        <w:numPr>
          <w:ilvl w:val="0"/>
          <w:numId w:val="50"/>
        </w:numPr>
        <w:spacing w:after="0" w:line="259" w:lineRule="auto"/>
      </w:pPr>
      <w:r w:rsidRPr="000E16AE">
        <w:t xml:space="preserve">Vilken </w:t>
      </w:r>
      <w:proofErr w:type="spellStart"/>
      <w:r w:rsidRPr="000E16AE">
        <w:t>riskprofil</w:t>
      </w:r>
      <w:proofErr w:type="spellEnd"/>
      <w:r w:rsidRPr="000E16AE">
        <w:t xml:space="preserve"> </w:t>
      </w:r>
      <w:proofErr w:type="spellStart"/>
      <w:r w:rsidRPr="000E16AE">
        <w:t>som</w:t>
      </w:r>
      <w:proofErr w:type="spellEnd"/>
      <w:r w:rsidRPr="000E16AE">
        <w:t xml:space="preserve"> </w:t>
      </w:r>
      <w:proofErr w:type="spellStart"/>
      <w:r w:rsidRPr="000E16AE">
        <w:t>accepteras</w:t>
      </w:r>
      <w:proofErr w:type="spellEnd"/>
      <w:r w:rsidRPr="000E16AE">
        <w:t>.</w:t>
      </w:r>
    </w:p>
    <w:p w14:paraId="55C539A9" w14:textId="77777777" w:rsidR="00A465DF" w:rsidRPr="00A465DF" w:rsidRDefault="00A465DF" w:rsidP="00A465DF">
      <w:pPr>
        <w:spacing w:after="0" w:line="259" w:lineRule="auto"/>
        <w:ind w:left="720"/>
      </w:pPr>
    </w:p>
    <w:p w14:paraId="0A41FCD6" w14:textId="77777777" w:rsidR="00767EE4" w:rsidRPr="00767EE4" w:rsidRDefault="00767EE4" w:rsidP="00767EE4">
      <w:pPr>
        <w:rPr>
          <w:lang w:val="sv-SE"/>
        </w:rPr>
      </w:pPr>
      <w:r w:rsidRPr="00767EE4">
        <w:rPr>
          <w:lang w:val="sv-SE"/>
        </w:rPr>
        <w:t>Ingen teknisk lösningsdesign eller implementeringsspecifikation påbörjas i denna fas.</w:t>
      </w:r>
    </w:p>
    <w:p w14:paraId="208D5B8F" w14:textId="77777777" w:rsidR="00767EE4" w:rsidRDefault="00767EE4" w:rsidP="009863CB">
      <w:pPr>
        <w:rPr>
          <w:lang w:val="sv-SE"/>
        </w:rPr>
      </w:pPr>
      <w:proofErr w:type="spellStart"/>
      <w:r w:rsidRPr="00767EE4">
        <w:rPr>
          <w:lang w:val="sv-SE"/>
        </w:rPr>
        <w:t>Framing</w:t>
      </w:r>
      <w:proofErr w:type="spellEnd"/>
      <w:r w:rsidRPr="00767EE4">
        <w:rPr>
          <w:lang w:val="sv-SE"/>
        </w:rPr>
        <w:t xml:space="preserve"> kan dock inkludera konceptuell avgränsning, identifiering av beroenden och alternativanalys för att möjliggöra investeringsbeslut.</w:t>
      </w:r>
    </w:p>
    <w:p w14:paraId="69FE512B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Fasen avslutas med ett formellt beslut att investera i design.</w:t>
      </w:r>
    </w:p>
    <w:p w14:paraId="5C7CBEC1" w14:textId="77777777" w:rsidR="009863CB" w:rsidRPr="0051077F" w:rsidRDefault="009863CB" w:rsidP="009863CB">
      <w:pPr>
        <w:rPr>
          <w:b/>
          <w:bCs/>
        </w:rPr>
      </w:pPr>
      <w:proofErr w:type="spellStart"/>
      <w:r w:rsidRPr="0051077F">
        <w:rPr>
          <w:b/>
          <w:bCs/>
        </w:rPr>
        <w:t>Syfte</w:t>
      </w:r>
      <w:proofErr w:type="spellEnd"/>
    </w:p>
    <w:p w14:paraId="38AECDAD" w14:textId="77777777" w:rsidR="009863CB" w:rsidRDefault="009863CB" w:rsidP="009863CB">
      <w:proofErr w:type="spellStart"/>
      <w:r w:rsidRPr="0051077F">
        <w:t>Att</w:t>
      </w:r>
      <w:proofErr w:type="spellEnd"/>
      <w:r w:rsidRPr="0051077F">
        <w:t xml:space="preserve"> </w:t>
      </w:r>
      <w:proofErr w:type="spellStart"/>
      <w:r w:rsidRPr="0051077F">
        <w:t>tydliggöra</w:t>
      </w:r>
      <w:proofErr w:type="spellEnd"/>
      <w:r w:rsidRPr="0051077F">
        <w:t>:</w:t>
      </w:r>
    </w:p>
    <w:p w14:paraId="25153E57" w14:textId="77777777" w:rsidR="009863CB" w:rsidRDefault="009863CB" w:rsidP="008A06E8">
      <w:pPr>
        <w:pStyle w:val="ListParagraph"/>
        <w:numPr>
          <w:ilvl w:val="0"/>
          <w:numId w:val="69"/>
        </w:numPr>
        <w:spacing w:after="160" w:line="259" w:lineRule="auto"/>
      </w:pPr>
      <w:proofErr w:type="spellStart"/>
      <w:r w:rsidRPr="0051077F">
        <w:t>Vilket</w:t>
      </w:r>
      <w:proofErr w:type="spellEnd"/>
      <w:r w:rsidRPr="0051077F">
        <w:t xml:space="preserve"> </w:t>
      </w:r>
      <w:proofErr w:type="spellStart"/>
      <w:r w:rsidRPr="0051077F">
        <w:t>affärsvärde</w:t>
      </w:r>
      <w:proofErr w:type="spellEnd"/>
      <w:r w:rsidRPr="0051077F">
        <w:t xml:space="preserve"> </w:t>
      </w:r>
      <w:proofErr w:type="spellStart"/>
      <w:r w:rsidRPr="0051077F">
        <w:t>som</w:t>
      </w:r>
      <w:proofErr w:type="spellEnd"/>
      <w:r w:rsidRPr="0051077F">
        <w:t xml:space="preserve"> ska </w:t>
      </w:r>
      <w:proofErr w:type="spellStart"/>
      <w:r w:rsidRPr="0051077F">
        <w:t>uppnås</w:t>
      </w:r>
      <w:proofErr w:type="spellEnd"/>
    </w:p>
    <w:p w14:paraId="3B0556F0" w14:textId="77777777" w:rsidR="009863CB" w:rsidRPr="00EE1AA0" w:rsidRDefault="009863CB" w:rsidP="008A06E8">
      <w:pPr>
        <w:pStyle w:val="ListParagraph"/>
        <w:numPr>
          <w:ilvl w:val="0"/>
          <w:numId w:val="69"/>
        </w:numPr>
        <w:spacing w:after="160" w:line="259" w:lineRule="auto"/>
        <w:rPr>
          <w:lang w:val="sv-SE"/>
        </w:rPr>
      </w:pPr>
      <w:r w:rsidRPr="00EE1AA0">
        <w:rPr>
          <w:lang w:val="sv-SE"/>
        </w:rPr>
        <w:t>Vilket problem som faktiskt ska lösas</w:t>
      </w:r>
    </w:p>
    <w:p w14:paraId="56E50C07" w14:textId="77777777" w:rsidR="009863CB" w:rsidRDefault="009863CB" w:rsidP="008A06E8">
      <w:pPr>
        <w:pStyle w:val="ListParagraph"/>
        <w:numPr>
          <w:ilvl w:val="0"/>
          <w:numId w:val="69"/>
        </w:numPr>
        <w:spacing w:after="160" w:line="259" w:lineRule="auto"/>
      </w:pPr>
      <w:proofErr w:type="spellStart"/>
      <w:r w:rsidRPr="0051077F">
        <w:t>Identifiera</w:t>
      </w:r>
      <w:proofErr w:type="spellEnd"/>
      <w:r w:rsidRPr="0051077F">
        <w:t xml:space="preserve"> Epics </w:t>
      </w:r>
      <w:proofErr w:type="spellStart"/>
      <w:r w:rsidRPr="0051077F">
        <w:t>kopplade</w:t>
      </w:r>
      <w:proofErr w:type="spellEnd"/>
      <w:r w:rsidRPr="0051077F">
        <w:t xml:space="preserve"> till </w:t>
      </w:r>
      <w:proofErr w:type="spellStart"/>
      <w:r w:rsidRPr="0051077F">
        <w:t>affärsvärdet</w:t>
      </w:r>
      <w:proofErr w:type="spellEnd"/>
    </w:p>
    <w:p w14:paraId="2C0B5664" w14:textId="77777777" w:rsidR="008052E8" w:rsidRDefault="009863CB" w:rsidP="008A06E8">
      <w:pPr>
        <w:pStyle w:val="ListParagraph"/>
        <w:numPr>
          <w:ilvl w:val="0"/>
          <w:numId w:val="69"/>
        </w:numPr>
        <w:spacing w:after="160" w:line="259" w:lineRule="auto"/>
        <w:rPr>
          <w:lang w:val="sv-SE"/>
        </w:rPr>
      </w:pPr>
      <w:r w:rsidRPr="00EE1AA0">
        <w:rPr>
          <w:lang w:val="sv-SE"/>
        </w:rPr>
        <w:t xml:space="preserve">Etablera ett mätbart </w:t>
      </w:r>
      <w:proofErr w:type="spellStart"/>
      <w:r w:rsidRPr="00EE1AA0">
        <w:rPr>
          <w:lang w:val="sv-SE"/>
        </w:rPr>
        <w:t>Outcome</w:t>
      </w:r>
      <w:proofErr w:type="spellEnd"/>
      <w:r w:rsidRPr="00EE1AA0">
        <w:rPr>
          <w:lang w:val="sv-SE"/>
        </w:rPr>
        <w:t xml:space="preserve"> med </w:t>
      </w:r>
      <w:proofErr w:type="spellStart"/>
      <w:r w:rsidRPr="00EE1AA0">
        <w:rPr>
          <w:lang w:val="sv-SE"/>
        </w:rPr>
        <w:t>baseline</w:t>
      </w:r>
      <w:proofErr w:type="spellEnd"/>
      <w:r w:rsidRPr="00EE1AA0">
        <w:rPr>
          <w:lang w:val="sv-SE"/>
        </w:rPr>
        <w:t xml:space="preserve"> och ägare</w:t>
      </w:r>
    </w:p>
    <w:p w14:paraId="49FDF8BE" w14:textId="77777777" w:rsidR="008052E8" w:rsidRDefault="009863CB" w:rsidP="008A06E8">
      <w:pPr>
        <w:pStyle w:val="ListParagraph"/>
        <w:numPr>
          <w:ilvl w:val="0"/>
          <w:numId w:val="69"/>
        </w:numPr>
        <w:spacing w:after="160" w:line="259" w:lineRule="auto"/>
        <w:rPr>
          <w:lang w:val="sv-SE"/>
        </w:rPr>
      </w:pPr>
      <w:r w:rsidRPr="008052E8">
        <w:rPr>
          <w:lang w:val="sv-SE"/>
        </w:rPr>
        <w:t>Vilken AI-nivå som är lämplig</w:t>
      </w:r>
    </w:p>
    <w:p w14:paraId="2F3C76A1" w14:textId="77777777" w:rsidR="009863CB" w:rsidRPr="00A465DF" w:rsidRDefault="009863CB" w:rsidP="008A06E8">
      <w:pPr>
        <w:pStyle w:val="ListParagraph"/>
        <w:numPr>
          <w:ilvl w:val="0"/>
          <w:numId w:val="69"/>
        </w:numPr>
        <w:spacing w:after="160" w:line="259" w:lineRule="auto"/>
        <w:rPr>
          <w:lang w:val="sv-SE"/>
        </w:rPr>
      </w:pPr>
      <w:r w:rsidRPr="0051077F">
        <w:t xml:space="preserve">Vilken </w:t>
      </w:r>
      <w:proofErr w:type="spellStart"/>
      <w:r w:rsidRPr="0051077F">
        <w:t>riskprofil</w:t>
      </w:r>
      <w:proofErr w:type="spellEnd"/>
      <w:r w:rsidRPr="0051077F">
        <w:t xml:space="preserve"> </w:t>
      </w:r>
      <w:proofErr w:type="spellStart"/>
      <w:r w:rsidRPr="0051077F">
        <w:t>leveransen</w:t>
      </w:r>
      <w:proofErr w:type="spellEnd"/>
      <w:r w:rsidRPr="0051077F">
        <w:t xml:space="preserve"> </w:t>
      </w:r>
      <w:proofErr w:type="spellStart"/>
      <w:r w:rsidRPr="0051077F">
        <w:t>får</w:t>
      </w:r>
      <w:proofErr w:type="spellEnd"/>
    </w:p>
    <w:p w14:paraId="3D9FBDA7" w14:textId="77777777" w:rsidR="00A465DF" w:rsidRPr="00A465DF" w:rsidRDefault="00A465DF" w:rsidP="00A465DF">
      <w:pPr>
        <w:spacing w:after="160" w:line="259" w:lineRule="auto"/>
        <w:rPr>
          <w:b/>
          <w:bCs/>
          <w:lang w:val="sv-SE"/>
        </w:rPr>
      </w:pPr>
      <w:r w:rsidRPr="00A465DF">
        <w:rPr>
          <w:b/>
          <w:bCs/>
          <w:lang w:val="sv-SE"/>
        </w:rPr>
        <w:t xml:space="preserve">Riskmatris för AI Acceleration </w:t>
      </w:r>
      <w:proofErr w:type="spellStart"/>
      <w:r w:rsidRPr="00A465DF">
        <w:rPr>
          <w:b/>
          <w:bCs/>
          <w:lang w:val="sv-SE"/>
        </w:rPr>
        <w:t>Level</w:t>
      </w:r>
      <w:proofErr w:type="spellEnd"/>
    </w:p>
    <w:p w14:paraId="343B8E3B" w14:textId="77777777" w:rsidR="00A465DF" w:rsidRPr="00A465DF" w:rsidRDefault="00A465DF" w:rsidP="00A465DF">
      <w:pPr>
        <w:spacing w:after="160" w:line="259" w:lineRule="auto"/>
        <w:rPr>
          <w:lang w:val="sv-SE"/>
        </w:rPr>
      </w:pPr>
      <w:r w:rsidRPr="00A465DF">
        <w:rPr>
          <w:lang w:val="sv-SE"/>
        </w:rPr>
        <w:t xml:space="preserve">Val av AI Acceleration </w:t>
      </w:r>
      <w:proofErr w:type="spellStart"/>
      <w:r w:rsidRPr="00A465DF">
        <w:rPr>
          <w:lang w:val="sv-SE"/>
        </w:rPr>
        <w:t>Level</w:t>
      </w:r>
      <w:proofErr w:type="spellEnd"/>
      <w:r w:rsidRPr="00A465DF">
        <w:rPr>
          <w:lang w:val="sv-SE"/>
        </w:rPr>
        <w:t xml:space="preserve"> ska dokumenteras i en strukturerad riskbedömning som minst beaktar:</w:t>
      </w:r>
    </w:p>
    <w:p w14:paraId="6BCC29C0" w14:textId="77777777" w:rsidR="00A465DF" w:rsidRPr="00A465DF" w:rsidRDefault="00A465DF" w:rsidP="008A06E8">
      <w:pPr>
        <w:numPr>
          <w:ilvl w:val="0"/>
          <w:numId w:val="107"/>
        </w:numPr>
        <w:spacing w:after="0" w:line="259" w:lineRule="auto"/>
        <w:rPr>
          <w:lang w:val="sv-SE"/>
        </w:rPr>
      </w:pPr>
      <w:proofErr w:type="spellStart"/>
      <w:r w:rsidRPr="00A465DF">
        <w:rPr>
          <w:lang w:val="sv-SE"/>
        </w:rPr>
        <w:t>Verksamhetskritikalitet</w:t>
      </w:r>
      <w:proofErr w:type="spellEnd"/>
    </w:p>
    <w:p w14:paraId="126A8D0F" w14:textId="77777777" w:rsidR="00A465DF" w:rsidRPr="00A465DF" w:rsidRDefault="00A465DF" w:rsidP="008A06E8">
      <w:pPr>
        <w:numPr>
          <w:ilvl w:val="0"/>
          <w:numId w:val="107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t>Datakänslighet</w:t>
      </w:r>
    </w:p>
    <w:p w14:paraId="1CB237EA" w14:textId="77777777" w:rsidR="00A465DF" w:rsidRPr="00A465DF" w:rsidRDefault="00A465DF" w:rsidP="008A06E8">
      <w:pPr>
        <w:numPr>
          <w:ilvl w:val="0"/>
          <w:numId w:val="107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t xml:space="preserve">Påverkansområde (”blast </w:t>
      </w:r>
      <w:proofErr w:type="spellStart"/>
      <w:r w:rsidRPr="00A465DF">
        <w:rPr>
          <w:lang w:val="sv-SE"/>
        </w:rPr>
        <w:t>radius</w:t>
      </w:r>
      <w:proofErr w:type="spellEnd"/>
      <w:r w:rsidRPr="00A465DF">
        <w:rPr>
          <w:lang w:val="sv-SE"/>
        </w:rPr>
        <w:t>”)</w:t>
      </w:r>
    </w:p>
    <w:p w14:paraId="7C17E013" w14:textId="77777777" w:rsidR="00A465DF" w:rsidRPr="00A465DF" w:rsidRDefault="00A465DF" w:rsidP="008A06E8">
      <w:pPr>
        <w:numPr>
          <w:ilvl w:val="0"/>
          <w:numId w:val="107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t>Regulatorisk påverkan</w:t>
      </w:r>
    </w:p>
    <w:p w14:paraId="3AFC3176" w14:textId="77777777" w:rsidR="00A465DF" w:rsidRDefault="00A465DF" w:rsidP="008A06E8">
      <w:pPr>
        <w:numPr>
          <w:ilvl w:val="0"/>
          <w:numId w:val="107"/>
        </w:numPr>
        <w:spacing w:after="0" w:line="259" w:lineRule="auto"/>
        <w:rPr>
          <w:lang w:val="sv-SE"/>
        </w:rPr>
      </w:pPr>
      <w:r w:rsidRPr="00A465DF">
        <w:rPr>
          <w:lang w:val="sv-SE"/>
        </w:rPr>
        <w:t>Driftkonsekvens vid fel</w:t>
      </w:r>
    </w:p>
    <w:p w14:paraId="78025FBE" w14:textId="77777777" w:rsidR="00A465DF" w:rsidRPr="00A465DF" w:rsidRDefault="00A465DF" w:rsidP="00A465DF">
      <w:pPr>
        <w:spacing w:after="0" w:line="259" w:lineRule="auto"/>
        <w:ind w:left="720"/>
        <w:rPr>
          <w:lang w:val="sv-SE"/>
        </w:rPr>
      </w:pPr>
    </w:p>
    <w:p w14:paraId="0E200119" w14:textId="77777777" w:rsidR="00A465DF" w:rsidRPr="00A465DF" w:rsidRDefault="00A465DF" w:rsidP="00A465DF">
      <w:pPr>
        <w:spacing w:after="160" w:line="259" w:lineRule="auto"/>
        <w:rPr>
          <w:lang w:val="sv-SE"/>
        </w:rPr>
      </w:pPr>
      <w:r w:rsidRPr="00A465DF">
        <w:rPr>
          <w:lang w:val="sv-SE"/>
        </w:rPr>
        <w:t>Vald AI-nivå ska motiveras utifrån dessa faktorer och dokumenteras före övergång till Design.</w:t>
      </w:r>
    </w:p>
    <w:p w14:paraId="7CD6E655" w14:textId="77777777" w:rsidR="008E6C6D" w:rsidRPr="005871A9" w:rsidRDefault="009D3F33">
      <w:pPr>
        <w:rPr>
          <w:lang w:val="sv-SE"/>
        </w:rPr>
      </w:pPr>
      <w:r w:rsidRPr="005871A9">
        <w:rPr>
          <w:b/>
          <w:lang w:val="sv-SE"/>
        </w:rPr>
        <w:t xml:space="preserve">Beslutsregel för AI Acceleration </w:t>
      </w:r>
      <w:proofErr w:type="spellStart"/>
      <w:r w:rsidRPr="005871A9">
        <w:rPr>
          <w:b/>
          <w:lang w:val="sv-SE"/>
        </w:rPr>
        <w:t>Level</w:t>
      </w:r>
      <w:proofErr w:type="spellEnd"/>
      <w:r w:rsidRPr="005871A9">
        <w:rPr>
          <w:b/>
          <w:lang w:val="sv-SE"/>
        </w:rPr>
        <w:t xml:space="preserve"> (enkel och repeterbar)</w:t>
      </w:r>
    </w:p>
    <w:p w14:paraId="5B4F4B4E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Vald AI-nivå ska baseras på två saker:</w:t>
      </w:r>
    </w:p>
    <w:p w14:paraId="0C08D611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A) Tillåten nivå utifrån riskprofil (</w:t>
      </w:r>
      <w:proofErr w:type="spellStart"/>
      <w:r w:rsidRPr="005871A9">
        <w:rPr>
          <w:lang w:val="sv-SE"/>
        </w:rPr>
        <w:t>verksamhetskritikalitet</w:t>
      </w:r>
      <w:proofErr w:type="spellEnd"/>
      <w:r w:rsidRPr="005871A9">
        <w:rPr>
          <w:lang w:val="sv-SE"/>
        </w:rPr>
        <w:t xml:space="preserve">, datakänslighet, blast </w:t>
      </w:r>
      <w:proofErr w:type="spellStart"/>
      <w:r w:rsidRPr="005871A9">
        <w:rPr>
          <w:lang w:val="sv-SE"/>
        </w:rPr>
        <w:t>radius</w:t>
      </w:r>
      <w:proofErr w:type="spellEnd"/>
      <w:r w:rsidRPr="005871A9">
        <w:rPr>
          <w:lang w:val="sv-SE"/>
        </w:rPr>
        <w:t xml:space="preserve">, </w:t>
      </w:r>
      <w:proofErr w:type="spellStart"/>
      <w:r w:rsidRPr="005871A9">
        <w:rPr>
          <w:lang w:val="sv-SE"/>
        </w:rPr>
        <w:t>regulatorik</w:t>
      </w:r>
      <w:proofErr w:type="spellEnd"/>
      <w:r w:rsidRPr="005871A9">
        <w:rPr>
          <w:lang w:val="sv-SE"/>
        </w:rPr>
        <w:t>, driftkonsekvens).</w:t>
      </w:r>
    </w:p>
    <w:p w14:paraId="4A08FEC6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lastRenderedPageBreak/>
        <w:t>B) Möjlig nivå utifrån leveransmognad (arkitekturstabilitet, testautomatisering, kravdisciplin, säkerhetsprocess).</w:t>
      </w:r>
    </w:p>
    <w:p w14:paraId="537E402B" w14:textId="3CAE1596" w:rsidR="005871A9" w:rsidRPr="005871A9" w:rsidRDefault="009D3F33">
      <w:pPr>
        <w:rPr>
          <w:lang w:val="sv-SE"/>
        </w:rPr>
      </w:pPr>
      <w:r w:rsidRPr="005871A9">
        <w:rPr>
          <w:lang w:val="sv-SE"/>
        </w:rPr>
        <w:t xml:space="preserve">Grundregel: </w:t>
      </w:r>
      <w:r w:rsidR="005871A9" w:rsidRPr="005871A9">
        <w:rPr>
          <w:lang w:val="sv-SE"/>
        </w:rPr>
        <w:t xml:space="preserve">Vald AI Acceleration </w:t>
      </w:r>
      <w:proofErr w:type="spellStart"/>
      <w:r w:rsidR="005871A9" w:rsidRPr="005871A9">
        <w:rPr>
          <w:lang w:val="sv-SE"/>
        </w:rPr>
        <w:t>Level</w:t>
      </w:r>
      <w:proofErr w:type="spellEnd"/>
      <w:r w:rsidR="005871A9" w:rsidRPr="005871A9">
        <w:rPr>
          <w:lang w:val="sv-SE"/>
        </w:rPr>
        <w:t xml:space="preserve"> får aldrig överstiga vad riskprofilen tillåter eller vad leveransmognaden klarar av. Den lägsta begränsningen styr.</w:t>
      </w:r>
    </w:p>
    <w:p w14:paraId="12E1345C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Tolkning:</w:t>
      </w:r>
    </w:p>
    <w:p w14:paraId="64A25AE7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Hög risk kan begränsa nivån även om AI-mognaden är hög.</w:t>
      </w:r>
    </w:p>
    <w:p w14:paraId="43863393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Låg risk kan tillåta högre nivå, men nivån får inte överstiga leveransmognaden.</w:t>
      </w:r>
    </w:p>
    <w:p w14:paraId="0E755836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Höjning av nivå kräver dokumenterad omprövning av riskprofil och evidens enligt vald nivå.</w:t>
      </w:r>
    </w:p>
    <w:p w14:paraId="46C5BFD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Detta är den viktigaste fasen i hela modellen. Ingen design utan definierat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>.</w:t>
      </w:r>
    </w:p>
    <w:p w14:paraId="2B5EA6F4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 xml:space="preserve">Vad vi gör i </w:t>
      </w:r>
      <w:proofErr w:type="spellStart"/>
      <w:r w:rsidRPr="009863CB">
        <w:rPr>
          <w:b/>
          <w:bCs/>
          <w:lang w:val="sv-SE"/>
        </w:rPr>
        <w:t>Framing</w:t>
      </w:r>
      <w:proofErr w:type="spellEnd"/>
    </w:p>
    <w:p w14:paraId="6937A96B" w14:textId="77777777" w:rsidR="009863CB" w:rsidRPr="009863CB" w:rsidRDefault="009863CB" w:rsidP="009863CB">
      <w:pPr>
        <w:ind w:left="360"/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Framing</w:t>
      </w:r>
      <w:proofErr w:type="spellEnd"/>
      <w:r w:rsidRPr="009863CB">
        <w:rPr>
          <w:b/>
          <w:bCs/>
          <w:lang w:val="sv-SE"/>
        </w:rPr>
        <w:t xml:space="preserve">: Application </w:t>
      </w:r>
      <w:proofErr w:type="spellStart"/>
      <w:r w:rsidRPr="009863CB">
        <w:rPr>
          <w:b/>
          <w:bCs/>
          <w:lang w:val="sv-SE"/>
        </w:rPr>
        <w:t>Development</w:t>
      </w:r>
      <w:proofErr w:type="spellEnd"/>
    </w:p>
    <w:p w14:paraId="176B525A" w14:textId="77777777" w:rsidR="009863CB" w:rsidRPr="008052E8" w:rsidRDefault="009863CB" w:rsidP="008A06E8">
      <w:pPr>
        <w:pStyle w:val="ListParagraph"/>
        <w:numPr>
          <w:ilvl w:val="0"/>
          <w:numId w:val="70"/>
        </w:numPr>
        <w:spacing w:after="160" w:line="259" w:lineRule="auto"/>
        <w:rPr>
          <w:lang w:val="sv-SE"/>
        </w:rPr>
      </w:pPr>
      <w:r w:rsidRPr="008052E8">
        <w:rPr>
          <w:lang w:val="sv-SE"/>
        </w:rPr>
        <w:t>Definierar MVP eller första releasesteg</w:t>
      </w:r>
    </w:p>
    <w:p w14:paraId="0B43106E" w14:textId="77777777" w:rsidR="009863CB" w:rsidRDefault="009863CB" w:rsidP="008A06E8">
      <w:pPr>
        <w:pStyle w:val="ListParagraph"/>
        <w:numPr>
          <w:ilvl w:val="0"/>
          <w:numId w:val="70"/>
        </w:numPr>
        <w:spacing w:after="160" w:line="259" w:lineRule="auto"/>
      </w:pPr>
      <w:proofErr w:type="spellStart"/>
      <w:r w:rsidRPr="0051077F">
        <w:t>Sätter</w:t>
      </w:r>
      <w:proofErr w:type="spellEnd"/>
      <w:r w:rsidRPr="0051077F">
        <w:t xml:space="preserve"> </w:t>
      </w:r>
      <w:proofErr w:type="spellStart"/>
      <w:r w:rsidRPr="0051077F">
        <w:t>effektmål</w:t>
      </w:r>
      <w:proofErr w:type="spellEnd"/>
      <w:r w:rsidRPr="0051077F">
        <w:t xml:space="preserve"> </w:t>
      </w:r>
      <w:proofErr w:type="spellStart"/>
      <w:r w:rsidRPr="0051077F">
        <w:t>kopplade</w:t>
      </w:r>
      <w:proofErr w:type="spellEnd"/>
      <w:r w:rsidRPr="0051077F">
        <w:t xml:space="preserve"> till </w:t>
      </w:r>
      <w:proofErr w:type="spellStart"/>
      <w:r w:rsidRPr="0051077F">
        <w:t>affärsvärde</w:t>
      </w:r>
      <w:proofErr w:type="spellEnd"/>
    </w:p>
    <w:p w14:paraId="26D9F540" w14:textId="77777777" w:rsidR="009863CB" w:rsidRDefault="009863CB" w:rsidP="008A06E8">
      <w:pPr>
        <w:pStyle w:val="ListParagraph"/>
        <w:numPr>
          <w:ilvl w:val="0"/>
          <w:numId w:val="70"/>
        </w:numPr>
        <w:spacing w:after="160" w:line="259" w:lineRule="auto"/>
      </w:pPr>
      <w:proofErr w:type="spellStart"/>
      <w:r w:rsidRPr="0051077F">
        <w:t>Fastställer</w:t>
      </w:r>
      <w:proofErr w:type="spellEnd"/>
      <w:r w:rsidRPr="0051077F">
        <w:t xml:space="preserve"> Outcome med </w:t>
      </w:r>
      <w:proofErr w:type="spellStart"/>
      <w:r w:rsidRPr="0051077F">
        <w:t>mätbar</w:t>
      </w:r>
      <w:proofErr w:type="spellEnd"/>
      <w:r w:rsidRPr="0051077F">
        <w:t xml:space="preserve"> baseline</w:t>
      </w:r>
    </w:p>
    <w:p w14:paraId="12A24EF3" w14:textId="77777777" w:rsidR="009863CB" w:rsidRPr="009863CB" w:rsidRDefault="009863CB" w:rsidP="008A06E8">
      <w:pPr>
        <w:pStyle w:val="ListParagraph"/>
        <w:numPr>
          <w:ilvl w:val="0"/>
          <w:numId w:val="70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Identifierar Epics som bryter ner värdet i </w:t>
      </w:r>
      <w:proofErr w:type="spellStart"/>
      <w:r w:rsidRPr="009863CB">
        <w:rPr>
          <w:lang w:val="sv-SE"/>
        </w:rPr>
        <w:t>levererbara</w:t>
      </w:r>
      <w:proofErr w:type="spellEnd"/>
      <w:r w:rsidRPr="009863CB">
        <w:rPr>
          <w:lang w:val="sv-SE"/>
        </w:rPr>
        <w:t xml:space="preserve"> områden</w:t>
      </w:r>
    </w:p>
    <w:p w14:paraId="77BB8AAE" w14:textId="77777777" w:rsidR="009863CB" w:rsidRPr="0051077F" w:rsidRDefault="009863CB" w:rsidP="008A06E8">
      <w:pPr>
        <w:pStyle w:val="ListParagraph"/>
        <w:numPr>
          <w:ilvl w:val="0"/>
          <w:numId w:val="70"/>
        </w:numPr>
        <w:spacing w:after="160" w:line="259" w:lineRule="auto"/>
      </w:pPr>
      <w:proofErr w:type="spellStart"/>
      <w:r w:rsidRPr="0051077F">
        <w:t>Identifierar</w:t>
      </w:r>
      <w:proofErr w:type="spellEnd"/>
      <w:r w:rsidRPr="0051077F">
        <w:t xml:space="preserve"> </w:t>
      </w:r>
      <w:proofErr w:type="spellStart"/>
      <w:r w:rsidRPr="0051077F">
        <w:t>beroenden</w:t>
      </w:r>
      <w:proofErr w:type="spellEnd"/>
      <w:r w:rsidRPr="0051077F">
        <w:t xml:space="preserve"> och </w:t>
      </w:r>
      <w:proofErr w:type="spellStart"/>
      <w:r w:rsidRPr="0051077F">
        <w:t>integrationskrav</w:t>
      </w:r>
      <w:proofErr w:type="spellEnd"/>
    </w:p>
    <w:p w14:paraId="70C41D35" w14:textId="77777777" w:rsidR="009863CB" w:rsidRPr="0051077F" w:rsidRDefault="009863CB" w:rsidP="009863CB">
      <w:pPr>
        <w:ind w:left="360"/>
        <w:rPr>
          <w:b/>
          <w:bCs/>
        </w:rPr>
      </w:pPr>
      <w:r w:rsidRPr="0051077F">
        <w:rPr>
          <w:b/>
          <w:bCs/>
        </w:rPr>
        <w:t>Framing</w:t>
      </w:r>
      <w:r>
        <w:rPr>
          <w:b/>
          <w:bCs/>
        </w:rPr>
        <w:t>: Application Transformation</w:t>
      </w:r>
    </w:p>
    <w:p w14:paraId="2EA17EF4" w14:textId="77777777" w:rsidR="009863CB" w:rsidRPr="009863CB" w:rsidRDefault="009863CB" w:rsidP="008A06E8">
      <w:pPr>
        <w:pStyle w:val="ListParagraph"/>
        <w:numPr>
          <w:ilvl w:val="0"/>
          <w:numId w:val="71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Kartlägger nuvarande arkitektur och teknisk skuld</w:t>
      </w:r>
    </w:p>
    <w:p w14:paraId="0490247F" w14:textId="77777777" w:rsidR="009863CB" w:rsidRDefault="009863CB" w:rsidP="008A06E8">
      <w:pPr>
        <w:pStyle w:val="ListParagraph"/>
        <w:numPr>
          <w:ilvl w:val="0"/>
          <w:numId w:val="71"/>
        </w:numPr>
        <w:spacing w:after="160" w:line="259" w:lineRule="auto"/>
      </w:pPr>
      <w:proofErr w:type="spellStart"/>
      <w:r w:rsidRPr="0051077F">
        <w:t>Identifierar</w:t>
      </w:r>
      <w:proofErr w:type="spellEnd"/>
      <w:r w:rsidRPr="0051077F">
        <w:t xml:space="preserve"> </w:t>
      </w:r>
      <w:proofErr w:type="spellStart"/>
      <w:r w:rsidRPr="0051077F">
        <w:t>strukturella</w:t>
      </w:r>
      <w:proofErr w:type="spellEnd"/>
      <w:r w:rsidRPr="0051077F">
        <w:t xml:space="preserve"> </w:t>
      </w:r>
      <w:proofErr w:type="spellStart"/>
      <w:r w:rsidRPr="0051077F">
        <w:t>riskzoner</w:t>
      </w:r>
      <w:proofErr w:type="spellEnd"/>
    </w:p>
    <w:p w14:paraId="28D4C50D" w14:textId="77777777" w:rsidR="009863CB" w:rsidRDefault="009863CB" w:rsidP="008A06E8">
      <w:pPr>
        <w:pStyle w:val="ListParagraph"/>
        <w:numPr>
          <w:ilvl w:val="0"/>
          <w:numId w:val="71"/>
        </w:numPr>
        <w:spacing w:after="160" w:line="259" w:lineRule="auto"/>
      </w:pPr>
      <w:proofErr w:type="spellStart"/>
      <w:r w:rsidRPr="0051077F">
        <w:t>Sätter</w:t>
      </w:r>
      <w:proofErr w:type="spellEnd"/>
      <w:r w:rsidRPr="0051077F">
        <w:t xml:space="preserve"> </w:t>
      </w:r>
      <w:proofErr w:type="spellStart"/>
      <w:r w:rsidRPr="0051077F">
        <w:t>transformationsmål</w:t>
      </w:r>
      <w:proofErr w:type="spellEnd"/>
      <w:r w:rsidRPr="0051077F">
        <w:t xml:space="preserve"> med </w:t>
      </w:r>
      <w:proofErr w:type="spellStart"/>
      <w:r w:rsidRPr="0051077F">
        <w:t>mätbara</w:t>
      </w:r>
      <w:proofErr w:type="spellEnd"/>
      <w:r w:rsidRPr="0051077F">
        <w:t xml:space="preserve"> </w:t>
      </w:r>
      <w:proofErr w:type="spellStart"/>
      <w:r w:rsidRPr="0051077F">
        <w:t>parametrar</w:t>
      </w:r>
      <w:proofErr w:type="spellEnd"/>
    </w:p>
    <w:p w14:paraId="05983DF2" w14:textId="77777777" w:rsidR="009863CB" w:rsidRPr="009863CB" w:rsidRDefault="009863CB" w:rsidP="008A06E8">
      <w:pPr>
        <w:pStyle w:val="ListParagraph"/>
        <w:numPr>
          <w:ilvl w:val="0"/>
          <w:numId w:val="71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Fastställer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kopplat till strukturell förbättring</w:t>
      </w:r>
    </w:p>
    <w:p w14:paraId="3C8D258F" w14:textId="77777777" w:rsidR="009863CB" w:rsidRPr="0051077F" w:rsidRDefault="009863CB" w:rsidP="008A06E8">
      <w:pPr>
        <w:pStyle w:val="ListParagraph"/>
        <w:numPr>
          <w:ilvl w:val="0"/>
          <w:numId w:val="71"/>
        </w:numPr>
        <w:spacing w:after="160" w:line="259" w:lineRule="auto"/>
      </w:pPr>
      <w:proofErr w:type="spellStart"/>
      <w:r w:rsidRPr="0051077F">
        <w:t>Identifierar</w:t>
      </w:r>
      <w:proofErr w:type="spellEnd"/>
      <w:r w:rsidRPr="0051077F">
        <w:t xml:space="preserve"> </w:t>
      </w:r>
      <w:proofErr w:type="spellStart"/>
      <w:proofErr w:type="gramStart"/>
      <w:r w:rsidRPr="0051077F">
        <w:t>transformationsrelaterade</w:t>
      </w:r>
      <w:proofErr w:type="spellEnd"/>
      <w:proofErr w:type="gramEnd"/>
      <w:r w:rsidRPr="0051077F">
        <w:t xml:space="preserve"> Epics</w:t>
      </w:r>
    </w:p>
    <w:p w14:paraId="0DE6C514" w14:textId="77777777" w:rsidR="009863CB" w:rsidRPr="0051077F" w:rsidRDefault="009863CB" w:rsidP="009863CB">
      <w:pPr>
        <w:ind w:left="360"/>
        <w:rPr>
          <w:b/>
          <w:bCs/>
        </w:rPr>
      </w:pPr>
      <w:proofErr w:type="gramStart"/>
      <w:r w:rsidRPr="0051077F">
        <w:rPr>
          <w:b/>
          <w:bCs/>
        </w:rPr>
        <w:t>Framing</w:t>
      </w:r>
      <w:proofErr w:type="gramEnd"/>
      <w:r>
        <w:rPr>
          <w:b/>
          <w:bCs/>
        </w:rPr>
        <w:t>: Application Management</w:t>
      </w:r>
    </w:p>
    <w:p w14:paraId="692359D8" w14:textId="77777777" w:rsidR="009863CB" w:rsidRDefault="009863CB" w:rsidP="008A06E8">
      <w:pPr>
        <w:pStyle w:val="ListParagraph"/>
        <w:numPr>
          <w:ilvl w:val="0"/>
          <w:numId w:val="72"/>
        </w:numPr>
        <w:spacing w:after="160" w:line="259" w:lineRule="auto"/>
      </w:pPr>
      <w:proofErr w:type="spellStart"/>
      <w:r w:rsidRPr="0051077F">
        <w:t>Definierar</w:t>
      </w:r>
      <w:proofErr w:type="spellEnd"/>
      <w:r w:rsidRPr="0051077F">
        <w:t xml:space="preserve"> </w:t>
      </w:r>
      <w:proofErr w:type="spellStart"/>
      <w:r w:rsidRPr="0051077F">
        <w:t>tjänsteomfattning</w:t>
      </w:r>
      <w:proofErr w:type="spellEnd"/>
      <w:r w:rsidRPr="0051077F">
        <w:t xml:space="preserve"> och SLA</w:t>
      </w:r>
    </w:p>
    <w:p w14:paraId="0C3A9B8C" w14:textId="77777777" w:rsidR="009863CB" w:rsidRDefault="009863CB" w:rsidP="008A06E8">
      <w:pPr>
        <w:pStyle w:val="ListParagraph"/>
        <w:numPr>
          <w:ilvl w:val="0"/>
          <w:numId w:val="72"/>
        </w:numPr>
        <w:spacing w:after="160" w:line="259" w:lineRule="auto"/>
      </w:pPr>
      <w:proofErr w:type="spellStart"/>
      <w:r w:rsidRPr="0051077F">
        <w:t>Identifierar</w:t>
      </w:r>
      <w:proofErr w:type="spellEnd"/>
      <w:r w:rsidRPr="0051077F">
        <w:t xml:space="preserve"> </w:t>
      </w:r>
      <w:proofErr w:type="spellStart"/>
      <w:r w:rsidRPr="0051077F">
        <w:t>förbättringsområden</w:t>
      </w:r>
      <w:proofErr w:type="spellEnd"/>
    </w:p>
    <w:p w14:paraId="3F6E08CD" w14:textId="77777777" w:rsidR="009863CB" w:rsidRPr="009863CB" w:rsidRDefault="009863CB" w:rsidP="008A06E8">
      <w:pPr>
        <w:pStyle w:val="ListParagraph"/>
        <w:numPr>
          <w:ilvl w:val="0"/>
          <w:numId w:val="72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Fastställer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kopplat till stabilitet, effektivitet eller kostnad</w:t>
      </w:r>
    </w:p>
    <w:p w14:paraId="7B546A20" w14:textId="77777777" w:rsidR="009863CB" w:rsidRPr="009863CB" w:rsidRDefault="009863CB" w:rsidP="008A06E8">
      <w:pPr>
        <w:pStyle w:val="ListParagraph"/>
        <w:numPr>
          <w:ilvl w:val="0"/>
          <w:numId w:val="72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Identifierar Epics för förbättring och automation</w:t>
      </w:r>
    </w:p>
    <w:p w14:paraId="70783CAB" w14:textId="77777777" w:rsidR="009863CB" w:rsidRPr="0051077F" w:rsidRDefault="009863CB" w:rsidP="008A06E8">
      <w:pPr>
        <w:pStyle w:val="ListParagraph"/>
        <w:numPr>
          <w:ilvl w:val="0"/>
          <w:numId w:val="72"/>
        </w:numPr>
        <w:spacing w:after="160" w:line="259" w:lineRule="auto"/>
      </w:pPr>
      <w:proofErr w:type="spellStart"/>
      <w:r w:rsidRPr="0051077F">
        <w:t>Kartlägger</w:t>
      </w:r>
      <w:proofErr w:type="spellEnd"/>
      <w:r w:rsidRPr="0051077F">
        <w:t xml:space="preserve"> </w:t>
      </w:r>
      <w:proofErr w:type="spellStart"/>
      <w:r w:rsidRPr="0051077F">
        <w:t>repetitiva</w:t>
      </w:r>
      <w:proofErr w:type="spellEnd"/>
      <w:r w:rsidRPr="0051077F">
        <w:t xml:space="preserve"> </w:t>
      </w:r>
      <w:proofErr w:type="spellStart"/>
      <w:r w:rsidRPr="0051077F">
        <w:t>eller</w:t>
      </w:r>
      <w:proofErr w:type="spellEnd"/>
      <w:r w:rsidRPr="0051077F">
        <w:t xml:space="preserve"> </w:t>
      </w:r>
      <w:proofErr w:type="spellStart"/>
      <w:r w:rsidRPr="0051077F">
        <w:t>automatiserbara</w:t>
      </w:r>
      <w:proofErr w:type="spellEnd"/>
      <w:r w:rsidRPr="0051077F">
        <w:t xml:space="preserve"> moment</w:t>
      </w:r>
    </w:p>
    <w:p w14:paraId="4FBC4D74" w14:textId="77777777" w:rsidR="009863CB" w:rsidRPr="0051077F" w:rsidRDefault="009863CB" w:rsidP="009863CB">
      <w:pPr>
        <w:rPr>
          <w:b/>
          <w:bCs/>
        </w:rPr>
      </w:pPr>
      <w:r w:rsidRPr="0051077F">
        <w:rPr>
          <w:b/>
          <w:bCs/>
        </w:rPr>
        <w:t>AI-</w:t>
      </w:r>
      <w:proofErr w:type="spellStart"/>
      <w:r w:rsidRPr="0051077F">
        <w:rPr>
          <w:b/>
          <w:bCs/>
        </w:rPr>
        <w:t>acceleratorer</w:t>
      </w:r>
      <w:proofErr w:type="spellEnd"/>
      <w:r w:rsidRPr="0051077F">
        <w:rPr>
          <w:b/>
          <w:bCs/>
        </w:rPr>
        <w:t xml:space="preserve"> </w:t>
      </w:r>
      <w:proofErr w:type="spellStart"/>
      <w:r w:rsidRPr="0051077F">
        <w:rPr>
          <w:b/>
          <w:bCs/>
        </w:rPr>
        <w:t>i</w:t>
      </w:r>
      <w:proofErr w:type="spellEnd"/>
      <w:r w:rsidRPr="0051077F">
        <w:rPr>
          <w:b/>
          <w:bCs/>
        </w:rPr>
        <w:t xml:space="preserve"> Framing</w:t>
      </w:r>
    </w:p>
    <w:p w14:paraId="05F4332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AI kan användas för att:</w:t>
      </w:r>
    </w:p>
    <w:p w14:paraId="045C55F7" w14:textId="77777777" w:rsidR="009863CB" w:rsidRPr="009863CB" w:rsidRDefault="009863CB" w:rsidP="008A06E8">
      <w:pPr>
        <w:pStyle w:val="ListParagraph"/>
        <w:numPr>
          <w:ilvl w:val="0"/>
          <w:numId w:val="73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Analysera kodbaser och identifiera riskkluster.</w:t>
      </w:r>
    </w:p>
    <w:p w14:paraId="655A8792" w14:textId="77777777" w:rsidR="009863CB" w:rsidRPr="009863CB" w:rsidRDefault="009863CB" w:rsidP="008A06E8">
      <w:pPr>
        <w:pStyle w:val="ListParagraph"/>
        <w:numPr>
          <w:ilvl w:val="0"/>
          <w:numId w:val="73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Strukturera backloggar och föreslå Epic-indelning.</w:t>
      </w:r>
    </w:p>
    <w:p w14:paraId="5D0FD7A2" w14:textId="77777777" w:rsidR="009863CB" w:rsidRDefault="009863CB" w:rsidP="008A06E8">
      <w:pPr>
        <w:pStyle w:val="ListParagraph"/>
        <w:numPr>
          <w:ilvl w:val="0"/>
          <w:numId w:val="73"/>
        </w:numPr>
        <w:spacing w:after="160" w:line="259" w:lineRule="auto"/>
      </w:pPr>
      <w:proofErr w:type="spellStart"/>
      <w:r w:rsidRPr="0051077F">
        <w:t>Göra</w:t>
      </w:r>
      <w:proofErr w:type="spellEnd"/>
      <w:r w:rsidRPr="0051077F">
        <w:t xml:space="preserve"> impact-mapping.</w:t>
      </w:r>
    </w:p>
    <w:p w14:paraId="43D05BC3" w14:textId="77777777" w:rsidR="009863CB" w:rsidRDefault="009863CB" w:rsidP="008A06E8">
      <w:pPr>
        <w:pStyle w:val="ListParagraph"/>
        <w:numPr>
          <w:ilvl w:val="0"/>
          <w:numId w:val="73"/>
        </w:numPr>
        <w:spacing w:after="160" w:line="259" w:lineRule="auto"/>
      </w:pPr>
      <w:proofErr w:type="spellStart"/>
      <w:r w:rsidRPr="0051077F">
        <w:t>Simulera</w:t>
      </w:r>
      <w:proofErr w:type="spellEnd"/>
      <w:r w:rsidRPr="0051077F">
        <w:t xml:space="preserve"> </w:t>
      </w:r>
      <w:proofErr w:type="spellStart"/>
      <w:proofErr w:type="gramStart"/>
      <w:r w:rsidRPr="0051077F">
        <w:t>transformationsalternativ</w:t>
      </w:r>
      <w:proofErr w:type="spellEnd"/>
      <w:proofErr w:type="gramEnd"/>
      <w:r w:rsidRPr="0051077F">
        <w:t>.</w:t>
      </w:r>
    </w:p>
    <w:p w14:paraId="0B6D4A60" w14:textId="4E0315A1" w:rsidR="00FF78F2" w:rsidRPr="00FF78F2" w:rsidRDefault="00FF78F2" w:rsidP="00FF78F2">
      <w:pPr>
        <w:spacing w:after="160" w:line="259" w:lineRule="auto"/>
        <w:rPr>
          <w:lang w:val="sv-SE"/>
        </w:rPr>
      </w:pPr>
      <w:r w:rsidRPr="00FF78F2">
        <w:rPr>
          <w:lang w:val="sv-SE"/>
        </w:rPr>
        <w:t>AI kan även användas för snabb prototypframtagning och explorativ analys inom en AI-assisterad Discovery Loop.</w:t>
      </w:r>
    </w:p>
    <w:p w14:paraId="2B5D0F9F" w14:textId="77777777" w:rsidR="009863CB" w:rsidRDefault="009863CB" w:rsidP="009863CB">
      <w:r w:rsidRPr="0051077F">
        <w:t>Men:</w:t>
      </w:r>
    </w:p>
    <w:p w14:paraId="2C2D210D" w14:textId="77777777" w:rsidR="009863CB" w:rsidRPr="009863CB" w:rsidRDefault="009863CB" w:rsidP="008A06E8">
      <w:pPr>
        <w:pStyle w:val="ListParagraph"/>
        <w:numPr>
          <w:ilvl w:val="0"/>
          <w:numId w:val="74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Problemformuleringen och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måste alltid valideras av människa.</w:t>
      </w:r>
    </w:p>
    <w:p w14:paraId="7A934CAB" w14:textId="77777777" w:rsidR="00F56E8E" w:rsidRPr="00F56E8E" w:rsidRDefault="00F56E8E" w:rsidP="00F56E8E">
      <w:pPr>
        <w:rPr>
          <w:b/>
          <w:bCs/>
          <w:lang w:val="sv-SE"/>
        </w:rPr>
      </w:pPr>
      <w:r w:rsidRPr="00F56E8E">
        <w:rPr>
          <w:b/>
          <w:bCs/>
          <w:lang w:val="sv-SE"/>
        </w:rPr>
        <w:t>AI-assisterad Discovery Loop</w:t>
      </w:r>
    </w:p>
    <w:p w14:paraId="7FF13175" w14:textId="77777777" w:rsidR="00F56E8E" w:rsidRPr="00F56E8E" w:rsidRDefault="00F56E8E" w:rsidP="00F56E8E">
      <w:pPr>
        <w:rPr>
          <w:lang w:val="sv-SE"/>
        </w:rPr>
      </w:pPr>
      <w:r w:rsidRPr="00F56E8E">
        <w:rPr>
          <w:lang w:val="sv-SE"/>
        </w:rPr>
        <w:t xml:space="preserve">I </w:t>
      </w:r>
      <w:proofErr w:type="spellStart"/>
      <w:r w:rsidRPr="00F56E8E">
        <w:rPr>
          <w:lang w:val="sv-SE"/>
        </w:rPr>
        <w:t>Framing</w:t>
      </w:r>
      <w:proofErr w:type="spellEnd"/>
      <w:r w:rsidRPr="00F56E8E">
        <w:rPr>
          <w:lang w:val="sv-SE"/>
        </w:rPr>
        <w:t xml:space="preserve">-fasen kan team använda en </w:t>
      </w:r>
      <w:r w:rsidRPr="00F56E8E">
        <w:rPr>
          <w:b/>
          <w:bCs/>
          <w:lang w:val="sv-SE"/>
        </w:rPr>
        <w:t>AI-assisterad Discovery Loop</w:t>
      </w:r>
      <w:r w:rsidRPr="00F56E8E">
        <w:rPr>
          <w:lang w:val="sv-SE"/>
        </w:rPr>
        <w:t xml:space="preserve"> för att snabbare förstå problemområdet, testa hypoteser och nå samsyn kring lösningens riktning innan ett </w:t>
      </w:r>
      <w:proofErr w:type="spellStart"/>
      <w:r w:rsidRPr="00F56E8E">
        <w:rPr>
          <w:lang w:val="sv-SE"/>
        </w:rPr>
        <w:t>Outcome</w:t>
      </w:r>
      <w:proofErr w:type="spellEnd"/>
      <w:r w:rsidRPr="00F56E8E">
        <w:rPr>
          <w:lang w:val="sv-SE"/>
        </w:rPr>
        <w:t xml:space="preserve"> fastställs.</w:t>
      </w:r>
    </w:p>
    <w:p w14:paraId="630340B9" w14:textId="77777777" w:rsidR="00F56E8E" w:rsidRPr="00F56E8E" w:rsidRDefault="00F56E8E" w:rsidP="00F56E8E">
      <w:pPr>
        <w:rPr>
          <w:lang w:val="sv-SE"/>
        </w:rPr>
      </w:pPr>
      <w:r w:rsidRPr="00F56E8E">
        <w:rPr>
          <w:lang w:val="sv-SE"/>
        </w:rPr>
        <w:t>Syftet med Discovery Loop är att:</w:t>
      </w:r>
    </w:p>
    <w:p w14:paraId="0ED6F6B7" w14:textId="77777777" w:rsidR="00F56E8E" w:rsidRPr="00F56E8E" w:rsidRDefault="00F56E8E" w:rsidP="008A06E8">
      <w:pPr>
        <w:numPr>
          <w:ilvl w:val="0"/>
          <w:numId w:val="117"/>
        </w:numPr>
        <w:spacing w:after="0"/>
        <w:rPr>
          <w:lang w:val="sv-SE"/>
        </w:rPr>
      </w:pPr>
      <w:r w:rsidRPr="00F56E8E">
        <w:rPr>
          <w:lang w:val="sv-SE"/>
        </w:rPr>
        <w:t>accelerera analys och förståelse av problemet</w:t>
      </w:r>
    </w:p>
    <w:p w14:paraId="67C38778" w14:textId="77777777" w:rsidR="00F56E8E" w:rsidRPr="00F56E8E" w:rsidRDefault="00F56E8E" w:rsidP="008A06E8">
      <w:pPr>
        <w:numPr>
          <w:ilvl w:val="0"/>
          <w:numId w:val="117"/>
        </w:numPr>
        <w:spacing w:after="0"/>
        <w:rPr>
          <w:lang w:val="sv-SE"/>
        </w:rPr>
      </w:pPr>
      <w:r w:rsidRPr="00F56E8E">
        <w:rPr>
          <w:lang w:val="sv-SE"/>
        </w:rPr>
        <w:t>möjliggöra snabb prototypframtagning</w:t>
      </w:r>
    </w:p>
    <w:p w14:paraId="53310140" w14:textId="77777777" w:rsidR="00F56E8E" w:rsidRPr="00F56E8E" w:rsidRDefault="00F56E8E" w:rsidP="008A06E8">
      <w:pPr>
        <w:numPr>
          <w:ilvl w:val="0"/>
          <w:numId w:val="117"/>
        </w:numPr>
        <w:spacing w:after="0"/>
        <w:rPr>
          <w:lang w:val="sv-SE"/>
        </w:rPr>
      </w:pPr>
      <w:r w:rsidRPr="00F56E8E">
        <w:rPr>
          <w:lang w:val="sv-SE"/>
        </w:rPr>
        <w:lastRenderedPageBreak/>
        <w:t>stödja iterativ dialog mellan verksamhet och teknik</w:t>
      </w:r>
    </w:p>
    <w:p w14:paraId="1A09DB5B" w14:textId="77777777" w:rsidR="00F56E8E" w:rsidRDefault="00F56E8E" w:rsidP="008A06E8">
      <w:pPr>
        <w:numPr>
          <w:ilvl w:val="0"/>
          <w:numId w:val="117"/>
        </w:numPr>
        <w:spacing w:after="0"/>
        <w:rPr>
          <w:lang w:val="sv-SE"/>
        </w:rPr>
      </w:pPr>
      <w:r w:rsidRPr="00F56E8E">
        <w:rPr>
          <w:lang w:val="sv-SE"/>
        </w:rPr>
        <w:t>reducera risken att fel problem löses</w:t>
      </w:r>
    </w:p>
    <w:p w14:paraId="2E048A56" w14:textId="77777777" w:rsidR="00F56E8E" w:rsidRPr="00F56E8E" w:rsidRDefault="00F56E8E" w:rsidP="00F56E8E">
      <w:pPr>
        <w:spacing w:after="0"/>
        <w:ind w:left="720"/>
        <w:rPr>
          <w:lang w:val="sv-SE"/>
        </w:rPr>
      </w:pPr>
    </w:p>
    <w:p w14:paraId="0730E324" w14:textId="77777777" w:rsidR="00F56E8E" w:rsidRPr="00F56E8E" w:rsidRDefault="00F56E8E" w:rsidP="00F56E8E">
      <w:pPr>
        <w:rPr>
          <w:lang w:val="sv-SE"/>
        </w:rPr>
      </w:pPr>
      <w:r w:rsidRPr="00F56E8E">
        <w:rPr>
          <w:lang w:val="sv-SE"/>
        </w:rPr>
        <w:t xml:space="preserve">Discovery Loop är en utforskande arbetsmekanism och ersätter inte AAS </w:t>
      </w:r>
      <w:proofErr w:type="spellStart"/>
      <w:r w:rsidRPr="00F56E8E">
        <w:rPr>
          <w:lang w:val="sv-SE"/>
        </w:rPr>
        <w:t>Value</w:t>
      </w:r>
      <w:proofErr w:type="spellEnd"/>
      <w:r w:rsidRPr="00F56E8E">
        <w:rPr>
          <w:lang w:val="sv-SE"/>
        </w:rPr>
        <w:t xml:space="preserve"> </w:t>
      </w:r>
      <w:proofErr w:type="spellStart"/>
      <w:r w:rsidRPr="00F56E8E">
        <w:rPr>
          <w:lang w:val="sv-SE"/>
        </w:rPr>
        <w:t>Spine</w:t>
      </w:r>
      <w:proofErr w:type="spellEnd"/>
      <w:r w:rsidRPr="00F56E8E">
        <w:rPr>
          <w:lang w:val="sv-SE"/>
        </w:rPr>
        <w:t>.</w:t>
      </w:r>
    </w:p>
    <w:p w14:paraId="79868E94" w14:textId="77777777" w:rsidR="00F56E8E" w:rsidRPr="00F56E8E" w:rsidRDefault="00F56E8E" w:rsidP="00F56E8E">
      <w:pPr>
        <w:rPr>
          <w:lang w:val="sv-SE"/>
        </w:rPr>
      </w:pPr>
      <w:r w:rsidRPr="00F56E8E">
        <w:rPr>
          <w:lang w:val="sv-SE"/>
        </w:rPr>
        <w:t>Discovery Loop kan exempelvis bestå av följande steg:</w:t>
      </w:r>
    </w:p>
    <w:p w14:paraId="2D9AFE19" w14:textId="77777777" w:rsidR="00F56E8E" w:rsidRPr="00F56E8E" w:rsidRDefault="00F56E8E" w:rsidP="008A06E8">
      <w:pPr>
        <w:pStyle w:val="ListParagraph"/>
        <w:numPr>
          <w:ilvl w:val="0"/>
          <w:numId w:val="118"/>
        </w:numPr>
        <w:rPr>
          <w:lang w:val="sv-SE"/>
        </w:rPr>
      </w:pPr>
      <w:r w:rsidRPr="00F56E8E">
        <w:rPr>
          <w:lang w:val="sv-SE"/>
        </w:rPr>
        <w:t>Problemhypotes</w:t>
      </w:r>
    </w:p>
    <w:p w14:paraId="5DDA3FA4" w14:textId="77777777" w:rsidR="00F56E8E" w:rsidRPr="00F56E8E" w:rsidRDefault="00F56E8E" w:rsidP="008A06E8">
      <w:pPr>
        <w:pStyle w:val="ListParagraph"/>
        <w:numPr>
          <w:ilvl w:val="0"/>
          <w:numId w:val="118"/>
        </w:numPr>
        <w:rPr>
          <w:lang w:val="sv-SE"/>
        </w:rPr>
      </w:pPr>
      <w:r w:rsidRPr="00F56E8E">
        <w:rPr>
          <w:lang w:val="sv-SE"/>
        </w:rPr>
        <w:t>AI-assisterad analys eller prototyp</w:t>
      </w:r>
    </w:p>
    <w:p w14:paraId="6D321040" w14:textId="77777777" w:rsidR="00F56E8E" w:rsidRPr="00F56E8E" w:rsidRDefault="00F56E8E" w:rsidP="008A06E8">
      <w:pPr>
        <w:pStyle w:val="ListParagraph"/>
        <w:numPr>
          <w:ilvl w:val="0"/>
          <w:numId w:val="118"/>
        </w:numPr>
        <w:rPr>
          <w:lang w:val="sv-SE"/>
        </w:rPr>
      </w:pPr>
      <w:r w:rsidRPr="00F56E8E">
        <w:rPr>
          <w:lang w:val="sv-SE"/>
        </w:rPr>
        <w:t>Feedback från intressenter</w:t>
      </w:r>
    </w:p>
    <w:p w14:paraId="7CF75B25" w14:textId="77777777" w:rsidR="00F56E8E" w:rsidRPr="00F56E8E" w:rsidRDefault="00F56E8E" w:rsidP="008A06E8">
      <w:pPr>
        <w:pStyle w:val="ListParagraph"/>
        <w:numPr>
          <w:ilvl w:val="0"/>
          <w:numId w:val="118"/>
        </w:numPr>
        <w:rPr>
          <w:lang w:val="sv-SE"/>
        </w:rPr>
      </w:pPr>
      <w:r w:rsidRPr="00F56E8E">
        <w:rPr>
          <w:lang w:val="sv-SE"/>
        </w:rPr>
        <w:t>Förfinad hypotes</w:t>
      </w:r>
    </w:p>
    <w:p w14:paraId="3A18ADF1" w14:textId="7144F1A6" w:rsidR="00F56E8E" w:rsidRPr="00F56E8E" w:rsidRDefault="00F56E8E" w:rsidP="008A06E8">
      <w:pPr>
        <w:pStyle w:val="ListParagraph"/>
        <w:numPr>
          <w:ilvl w:val="0"/>
          <w:numId w:val="118"/>
        </w:numPr>
        <w:rPr>
          <w:lang w:val="sv-SE"/>
        </w:rPr>
      </w:pPr>
      <w:r w:rsidRPr="00F56E8E">
        <w:rPr>
          <w:lang w:val="sv-SE"/>
        </w:rPr>
        <w:t xml:space="preserve">Kandidat till </w:t>
      </w:r>
      <w:proofErr w:type="spellStart"/>
      <w:r w:rsidRPr="00F56E8E">
        <w:rPr>
          <w:lang w:val="sv-SE"/>
        </w:rPr>
        <w:t>Outcome</w:t>
      </w:r>
      <w:proofErr w:type="spellEnd"/>
    </w:p>
    <w:p w14:paraId="1BCD1DB9" w14:textId="2ECCABEC" w:rsidR="00F56E8E" w:rsidRPr="00F56E8E" w:rsidRDefault="00857BB3" w:rsidP="00F56E8E">
      <w:pPr>
        <w:rPr>
          <w:lang w:val="sv-SE"/>
        </w:rPr>
      </w:pPr>
      <w:r w:rsidRPr="00857BB3">
        <w:rPr>
          <w:lang w:val="sv-SE"/>
        </w:rPr>
        <w:t xml:space="preserve">När problemformuleringen är tillräckligt stabil för att definiera ett </w:t>
      </w:r>
      <w:proofErr w:type="spellStart"/>
      <w:r w:rsidRPr="00857BB3">
        <w:rPr>
          <w:lang w:val="sv-SE"/>
        </w:rPr>
        <w:t>Outcome</w:t>
      </w:r>
      <w:proofErr w:type="spellEnd"/>
      <w:r w:rsidRPr="00857BB3">
        <w:rPr>
          <w:lang w:val="sv-SE"/>
        </w:rPr>
        <w:t xml:space="preserve"> formaliseras arbetet enligt AAS </w:t>
      </w:r>
      <w:proofErr w:type="spellStart"/>
      <w:r w:rsidRPr="00857BB3">
        <w:rPr>
          <w:lang w:val="sv-SE"/>
        </w:rPr>
        <w:t>Value</w:t>
      </w:r>
      <w:proofErr w:type="spellEnd"/>
      <w:r w:rsidRPr="00857BB3">
        <w:rPr>
          <w:lang w:val="sv-SE"/>
        </w:rPr>
        <w:t xml:space="preserve"> </w:t>
      </w:r>
      <w:proofErr w:type="spellStart"/>
      <w:r w:rsidRPr="00857BB3">
        <w:rPr>
          <w:lang w:val="sv-SE"/>
        </w:rPr>
        <w:t>Spine</w:t>
      </w:r>
      <w:proofErr w:type="spellEnd"/>
      <w:r w:rsidRPr="00857BB3">
        <w:rPr>
          <w:lang w:val="sv-SE"/>
        </w:rPr>
        <w:t>.</w:t>
      </w:r>
      <w:r>
        <w:rPr>
          <w:lang w:val="sv-SE"/>
        </w:rPr>
        <w:t xml:space="preserve"> </w:t>
      </w:r>
      <w:r w:rsidR="00F56E8E" w:rsidRPr="00F56E8E">
        <w:rPr>
          <w:lang w:val="sv-SE"/>
        </w:rPr>
        <w:t>Detta markerar övergången från utforskning till strukturerad leverans.</w:t>
      </w:r>
    </w:p>
    <w:p w14:paraId="26FA0DE3" w14:textId="77777777" w:rsidR="00F56E8E" w:rsidRPr="00F56E8E" w:rsidRDefault="00F56E8E" w:rsidP="00F56E8E">
      <w:pPr>
        <w:rPr>
          <w:lang w:val="sv-SE"/>
        </w:rPr>
      </w:pPr>
      <w:r w:rsidRPr="00F56E8E">
        <w:rPr>
          <w:lang w:val="sv-SE"/>
        </w:rPr>
        <w:t xml:space="preserve">Artefakter som skapas inom Discovery Loop betraktas som explorativa underlag och utgör inte leveransartefakter förrän ett </w:t>
      </w:r>
      <w:proofErr w:type="spellStart"/>
      <w:r w:rsidRPr="00F56E8E">
        <w:rPr>
          <w:lang w:val="sv-SE"/>
        </w:rPr>
        <w:t>Outcome</w:t>
      </w:r>
      <w:proofErr w:type="spellEnd"/>
      <w:r w:rsidRPr="00F56E8E">
        <w:rPr>
          <w:lang w:val="sv-SE"/>
        </w:rPr>
        <w:t xml:space="preserve"> har definierats och godkänts enligt </w:t>
      </w:r>
      <w:proofErr w:type="spellStart"/>
      <w:r w:rsidRPr="00F56E8E">
        <w:rPr>
          <w:lang w:val="sv-SE"/>
        </w:rPr>
        <w:t>Tollgate</w:t>
      </w:r>
      <w:proofErr w:type="spellEnd"/>
      <w:r w:rsidRPr="00F56E8E">
        <w:rPr>
          <w:lang w:val="sv-SE"/>
        </w:rPr>
        <w:t xml:space="preserve"> 1.</w:t>
      </w:r>
    </w:p>
    <w:p w14:paraId="3D58E9DA" w14:textId="6099AF4F" w:rsidR="00F56E8E" w:rsidRPr="00FF78F2" w:rsidRDefault="008E5928" w:rsidP="009863CB">
      <w:pPr>
        <w:rPr>
          <w:lang w:val="sv-SE"/>
        </w:rPr>
      </w:pPr>
      <w:r w:rsidRPr="008E5928">
        <w:rPr>
          <w:lang w:val="sv-SE"/>
        </w:rPr>
        <w:t xml:space="preserve">Discovery Loop förändrar inte modellens </w:t>
      </w:r>
      <w:proofErr w:type="spellStart"/>
      <w:r w:rsidRPr="008E5928">
        <w:rPr>
          <w:lang w:val="sv-SE"/>
        </w:rPr>
        <w:t>governance</w:t>
      </w:r>
      <w:proofErr w:type="spellEnd"/>
      <w:r w:rsidRPr="008E5928">
        <w:rPr>
          <w:lang w:val="sv-SE"/>
        </w:rPr>
        <w:t xml:space="preserve"> eller krav på spårbarhet.</w:t>
      </w:r>
      <w:r w:rsidRPr="008E5928">
        <w:rPr>
          <w:lang w:val="sv-SE"/>
        </w:rPr>
        <w:br/>
      </w:r>
      <w:proofErr w:type="spellStart"/>
      <w:r w:rsidRPr="008E5928">
        <w:rPr>
          <w:lang w:val="sv-SE"/>
        </w:rPr>
        <w:t>Governance</w:t>
      </w:r>
      <w:proofErr w:type="spellEnd"/>
      <w:r w:rsidRPr="008E5928">
        <w:rPr>
          <w:lang w:val="sv-SE"/>
        </w:rPr>
        <w:t xml:space="preserve"> enligt AAS aktiveras när ett </w:t>
      </w:r>
      <w:proofErr w:type="spellStart"/>
      <w:r w:rsidRPr="008E5928">
        <w:rPr>
          <w:lang w:val="sv-SE"/>
        </w:rPr>
        <w:t>Outcome</w:t>
      </w:r>
      <w:proofErr w:type="spellEnd"/>
      <w:r w:rsidRPr="008E5928">
        <w:rPr>
          <w:lang w:val="sv-SE"/>
        </w:rPr>
        <w:t xml:space="preserve"> har definierats och arbetet övergår till </w:t>
      </w:r>
      <w:proofErr w:type="spellStart"/>
      <w:r w:rsidRPr="008E5928">
        <w:rPr>
          <w:lang w:val="sv-SE"/>
        </w:rPr>
        <w:t>Value</w:t>
      </w:r>
      <w:proofErr w:type="spellEnd"/>
      <w:r w:rsidRPr="008E5928">
        <w:rPr>
          <w:lang w:val="sv-SE"/>
        </w:rPr>
        <w:t xml:space="preserve"> </w:t>
      </w:r>
      <w:proofErr w:type="spellStart"/>
      <w:r w:rsidRPr="008E5928">
        <w:rPr>
          <w:lang w:val="sv-SE"/>
        </w:rPr>
        <w:t>Spine</w:t>
      </w:r>
      <w:proofErr w:type="spellEnd"/>
      <w:r w:rsidRPr="008E5928">
        <w:rPr>
          <w:lang w:val="sv-SE"/>
        </w:rPr>
        <w:t xml:space="preserve"> (</w:t>
      </w:r>
      <w:proofErr w:type="spellStart"/>
      <w:r w:rsidRPr="008E5928">
        <w:rPr>
          <w:lang w:val="sv-SE"/>
        </w:rPr>
        <w:t>Outcome</w:t>
      </w:r>
      <w:proofErr w:type="spellEnd"/>
      <w:r w:rsidRPr="008E5928">
        <w:rPr>
          <w:lang w:val="sv-SE"/>
        </w:rPr>
        <w:t xml:space="preserve"> → Epic → Story → Test)</w:t>
      </w:r>
      <w:r w:rsidR="00FF78F2" w:rsidRPr="00FF78F2">
        <w:rPr>
          <w:lang w:val="sv-SE"/>
        </w:rPr>
        <w:t>.</w:t>
      </w:r>
    </w:p>
    <w:p w14:paraId="5A59C4D7" w14:textId="311CEA65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AI-kontrollpunkter</w:t>
      </w:r>
    </w:p>
    <w:p w14:paraId="40E15322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Följande beslut är obligatoriska:</w:t>
      </w:r>
    </w:p>
    <w:p w14:paraId="1F3F0FD4" w14:textId="77777777" w:rsidR="009863CB" w:rsidRDefault="009863CB" w:rsidP="008A06E8">
      <w:pPr>
        <w:pStyle w:val="ListParagraph"/>
        <w:numPr>
          <w:ilvl w:val="0"/>
          <w:numId w:val="75"/>
        </w:numPr>
        <w:spacing w:after="160" w:line="259" w:lineRule="auto"/>
      </w:pPr>
      <w:proofErr w:type="spellStart"/>
      <w:r w:rsidRPr="0051077F">
        <w:t>Problemformuleringen</w:t>
      </w:r>
      <w:proofErr w:type="spellEnd"/>
      <w:r w:rsidRPr="0051077F">
        <w:t xml:space="preserve"> </w:t>
      </w:r>
      <w:proofErr w:type="spellStart"/>
      <w:r w:rsidRPr="0051077F">
        <w:t>är</w:t>
      </w:r>
      <w:proofErr w:type="spellEnd"/>
      <w:r w:rsidRPr="0051077F">
        <w:t xml:space="preserve"> </w:t>
      </w:r>
      <w:proofErr w:type="spellStart"/>
      <w:r w:rsidRPr="0051077F">
        <w:t>mänskligt</w:t>
      </w:r>
      <w:proofErr w:type="spellEnd"/>
      <w:r w:rsidRPr="0051077F">
        <w:t xml:space="preserve"> </w:t>
      </w:r>
      <w:proofErr w:type="spellStart"/>
      <w:r w:rsidRPr="0051077F">
        <w:t>godkänd</w:t>
      </w:r>
      <w:proofErr w:type="spellEnd"/>
      <w:r w:rsidRPr="0051077F">
        <w:t>.</w:t>
      </w:r>
    </w:p>
    <w:p w14:paraId="514EEEA3" w14:textId="77777777" w:rsidR="009863CB" w:rsidRPr="009863CB" w:rsidRDefault="009863CB" w:rsidP="008A06E8">
      <w:pPr>
        <w:pStyle w:val="ListParagraph"/>
        <w:numPr>
          <w:ilvl w:val="0"/>
          <w:numId w:val="75"/>
        </w:numPr>
        <w:spacing w:after="160" w:line="259" w:lineRule="auto"/>
        <w:rPr>
          <w:lang w:val="sv-SE"/>
        </w:rPr>
      </w:pP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är definierat med mätbar </w:t>
      </w:r>
      <w:proofErr w:type="spellStart"/>
      <w:r w:rsidRPr="009863CB">
        <w:rPr>
          <w:lang w:val="sv-SE"/>
        </w:rPr>
        <w:t>baseline</w:t>
      </w:r>
      <w:proofErr w:type="spellEnd"/>
      <w:r w:rsidRPr="009863CB">
        <w:rPr>
          <w:lang w:val="sv-SE"/>
        </w:rPr>
        <w:t xml:space="preserve"> och ägare.</w:t>
      </w:r>
    </w:p>
    <w:p w14:paraId="5C25CD03" w14:textId="77777777" w:rsidR="009863CB" w:rsidRPr="009863CB" w:rsidRDefault="009863CB" w:rsidP="008A06E8">
      <w:pPr>
        <w:pStyle w:val="ListParagraph"/>
        <w:numPr>
          <w:ilvl w:val="0"/>
          <w:numId w:val="75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Epics är identifierade och kopplade till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>.</w:t>
      </w:r>
    </w:p>
    <w:p w14:paraId="3136D836" w14:textId="77777777" w:rsidR="009863CB" w:rsidRPr="009863CB" w:rsidRDefault="009863CB" w:rsidP="008A06E8">
      <w:pPr>
        <w:pStyle w:val="ListParagraph"/>
        <w:numPr>
          <w:ilvl w:val="0"/>
          <w:numId w:val="75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AI-nivån är formellt fastställd.</w:t>
      </w:r>
    </w:p>
    <w:p w14:paraId="20116D94" w14:textId="77777777" w:rsidR="009863CB" w:rsidRDefault="009863CB" w:rsidP="008A06E8">
      <w:pPr>
        <w:pStyle w:val="ListParagraph"/>
        <w:numPr>
          <w:ilvl w:val="0"/>
          <w:numId w:val="75"/>
        </w:numPr>
        <w:spacing w:after="160" w:line="259" w:lineRule="auto"/>
      </w:pPr>
      <w:proofErr w:type="spellStart"/>
      <w:r w:rsidRPr="0051077F">
        <w:t>Riskbedömning</w:t>
      </w:r>
      <w:proofErr w:type="spellEnd"/>
      <w:r w:rsidRPr="0051077F">
        <w:t xml:space="preserve"> </w:t>
      </w:r>
      <w:proofErr w:type="spellStart"/>
      <w:r w:rsidRPr="0051077F">
        <w:t>är</w:t>
      </w:r>
      <w:proofErr w:type="spellEnd"/>
      <w:r w:rsidRPr="0051077F">
        <w:t xml:space="preserve"> </w:t>
      </w:r>
      <w:proofErr w:type="spellStart"/>
      <w:r w:rsidRPr="0051077F">
        <w:t>dokumenterad</w:t>
      </w:r>
      <w:proofErr w:type="spellEnd"/>
      <w:r w:rsidRPr="0051077F">
        <w:t>.</w:t>
      </w:r>
    </w:p>
    <w:p w14:paraId="57A59810" w14:textId="77777777" w:rsidR="009863CB" w:rsidRPr="009863CB" w:rsidRDefault="009863CB" w:rsidP="008A06E8">
      <w:pPr>
        <w:pStyle w:val="ListParagraph"/>
        <w:numPr>
          <w:ilvl w:val="0"/>
          <w:numId w:val="75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Affärs- och leveranspåverkan är tydlig.</w:t>
      </w:r>
    </w:p>
    <w:p w14:paraId="06C77ABA" w14:textId="77777777" w:rsidR="009863CB" w:rsidRDefault="009863CB" w:rsidP="009863CB">
      <w:pPr>
        <w:rPr>
          <w:b/>
          <w:bCs/>
        </w:rPr>
      </w:pPr>
      <w:r w:rsidRPr="0051077F">
        <w:rPr>
          <w:b/>
          <w:bCs/>
        </w:rPr>
        <w:t xml:space="preserve">Output </w:t>
      </w:r>
      <w:proofErr w:type="spellStart"/>
      <w:r w:rsidRPr="0051077F">
        <w:rPr>
          <w:b/>
          <w:bCs/>
        </w:rPr>
        <w:t>från</w:t>
      </w:r>
      <w:proofErr w:type="spellEnd"/>
      <w:r w:rsidRPr="0051077F">
        <w:rPr>
          <w:b/>
          <w:bCs/>
        </w:rPr>
        <w:t xml:space="preserve"> Framing</w:t>
      </w:r>
    </w:p>
    <w:p w14:paraId="2DBBEE0A" w14:textId="77777777" w:rsidR="009863CB" w:rsidRDefault="009863CB" w:rsidP="008A06E8">
      <w:pPr>
        <w:pStyle w:val="ListParagraph"/>
        <w:numPr>
          <w:ilvl w:val="0"/>
          <w:numId w:val="76"/>
        </w:numPr>
        <w:spacing w:after="160" w:line="259" w:lineRule="auto"/>
      </w:pPr>
      <w:proofErr w:type="spellStart"/>
      <w:r w:rsidRPr="0051077F">
        <w:t>Tydligt</w:t>
      </w:r>
      <w:proofErr w:type="spellEnd"/>
      <w:r w:rsidRPr="0051077F">
        <w:t xml:space="preserve"> Problem Statement</w:t>
      </w:r>
    </w:p>
    <w:p w14:paraId="1DA7BF84" w14:textId="77777777" w:rsidR="009863CB" w:rsidRPr="009863CB" w:rsidRDefault="009863CB" w:rsidP="008A06E8">
      <w:pPr>
        <w:pStyle w:val="ListParagraph"/>
        <w:numPr>
          <w:ilvl w:val="0"/>
          <w:numId w:val="76"/>
        </w:numPr>
        <w:spacing w:after="160" w:line="259" w:lineRule="auto"/>
        <w:rPr>
          <w:lang w:val="sv-SE"/>
        </w:rPr>
      </w:pP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Statement med </w:t>
      </w:r>
      <w:proofErr w:type="spellStart"/>
      <w:r w:rsidRPr="009863CB">
        <w:rPr>
          <w:lang w:val="sv-SE"/>
        </w:rPr>
        <w:t>baseline</w:t>
      </w:r>
      <w:proofErr w:type="spellEnd"/>
      <w:r w:rsidRPr="009863CB">
        <w:rPr>
          <w:lang w:val="sv-SE"/>
        </w:rPr>
        <w:t xml:space="preserve"> och ägare</w:t>
      </w:r>
    </w:p>
    <w:p w14:paraId="476AE22D" w14:textId="77777777" w:rsidR="009863CB" w:rsidRDefault="009863CB" w:rsidP="008A06E8">
      <w:pPr>
        <w:pStyle w:val="ListParagraph"/>
        <w:numPr>
          <w:ilvl w:val="0"/>
          <w:numId w:val="76"/>
        </w:numPr>
        <w:spacing w:after="160" w:line="259" w:lineRule="auto"/>
      </w:pPr>
      <w:proofErr w:type="spellStart"/>
      <w:r w:rsidRPr="0051077F">
        <w:t>Definierad</w:t>
      </w:r>
      <w:proofErr w:type="spellEnd"/>
      <w:r w:rsidRPr="0051077F">
        <w:t xml:space="preserve"> Scope / MVP / </w:t>
      </w:r>
      <w:proofErr w:type="spellStart"/>
      <w:r w:rsidRPr="0051077F">
        <w:t>Transformationsomfattning</w:t>
      </w:r>
      <w:proofErr w:type="spellEnd"/>
    </w:p>
    <w:p w14:paraId="6A73AD2A" w14:textId="77777777" w:rsidR="009863CB" w:rsidRPr="009863CB" w:rsidRDefault="009863CB" w:rsidP="008A06E8">
      <w:pPr>
        <w:pStyle w:val="ListParagraph"/>
        <w:numPr>
          <w:ilvl w:val="0"/>
          <w:numId w:val="76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AI Acceleration Statement (vald nivå och motiv)</w:t>
      </w:r>
    </w:p>
    <w:p w14:paraId="72C715C5" w14:textId="77777777" w:rsidR="009863CB" w:rsidRPr="002800F0" w:rsidRDefault="009863CB" w:rsidP="008A06E8">
      <w:pPr>
        <w:pStyle w:val="ListParagraph"/>
        <w:numPr>
          <w:ilvl w:val="0"/>
          <w:numId w:val="76"/>
        </w:numPr>
        <w:spacing w:after="160" w:line="259" w:lineRule="auto"/>
        <w:rPr>
          <w:b/>
          <w:bCs/>
        </w:rPr>
      </w:pPr>
      <w:proofErr w:type="spellStart"/>
      <w:r w:rsidRPr="0051077F">
        <w:t>Identifierade</w:t>
      </w:r>
      <w:proofErr w:type="spellEnd"/>
      <w:r w:rsidRPr="0051077F">
        <w:t xml:space="preserve"> Epics</w:t>
      </w:r>
    </w:p>
    <w:p w14:paraId="5A9B2DE3" w14:textId="77777777" w:rsidR="009863CB" w:rsidRPr="009863CB" w:rsidRDefault="009863CB" w:rsidP="009863CB">
      <w:pPr>
        <w:rPr>
          <w:lang w:val="sv-SE"/>
        </w:rPr>
      </w:pPr>
      <w:r w:rsidRPr="009863CB">
        <w:rPr>
          <w:b/>
          <w:bCs/>
          <w:lang w:val="sv-SE"/>
        </w:rPr>
        <w:t>Ett Problem Statement ska innehålla:</w:t>
      </w:r>
    </w:p>
    <w:p w14:paraId="0E3C391B" w14:textId="77777777" w:rsidR="009863CB" w:rsidRPr="009863CB" w:rsidRDefault="009863CB" w:rsidP="008A06E8">
      <w:pPr>
        <w:pStyle w:val="ListParagraph"/>
        <w:numPr>
          <w:ilvl w:val="0"/>
          <w:numId w:val="77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Nuvarande situation (fakta, inte åsikter)</w:t>
      </w:r>
    </w:p>
    <w:p w14:paraId="376779E8" w14:textId="77777777" w:rsidR="009863CB" w:rsidRPr="002800F0" w:rsidRDefault="009863CB" w:rsidP="008A06E8">
      <w:pPr>
        <w:pStyle w:val="ListParagraph"/>
        <w:numPr>
          <w:ilvl w:val="0"/>
          <w:numId w:val="77"/>
        </w:numPr>
        <w:spacing w:after="160" w:line="259" w:lineRule="auto"/>
      </w:pPr>
      <w:proofErr w:type="spellStart"/>
      <w:r w:rsidRPr="002800F0">
        <w:t>Identifierat</w:t>
      </w:r>
      <w:proofErr w:type="spellEnd"/>
      <w:r w:rsidRPr="002800F0">
        <w:t xml:space="preserve"> gap </w:t>
      </w:r>
      <w:proofErr w:type="spellStart"/>
      <w:r w:rsidRPr="002800F0">
        <w:t>eller</w:t>
      </w:r>
      <w:proofErr w:type="spellEnd"/>
      <w:r w:rsidRPr="002800F0">
        <w:t xml:space="preserve"> </w:t>
      </w:r>
      <w:proofErr w:type="spellStart"/>
      <w:r w:rsidRPr="002800F0">
        <w:t>friktion</w:t>
      </w:r>
      <w:proofErr w:type="spellEnd"/>
    </w:p>
    <w:p w14:paraId="17BC7C7F" w14:textId="77777777" w:rsidR="009863CB" w:rsidRPr="009863CB" w:rsidRDefault="009863CB" w:rsidP="008A06E8">
      <w:pPr>
        <w:pStyle w:val="ListParagraph"/>
        <w:numPr>
          <w:ilvl w:val="0"/>
          <w:numId w:val="77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Mätbar påverkan (tid, kostnad, risk, kvalitet)</w:t>
      </w:r>
    </w:p>
    <w:p w14:paraId="3500C4FE" w14:textId="77777777" w:rsidR="009863CB" w:rsidRPr="002800F0" w:rsidRDefault="009863CB" w:rsidP="008A06E8">
      <w:pPr>
        <w:pStyle w:val="ListParagraph"/>
        <w:numPr>
          <w:ilvl w:val="0"/>
          <w:numId w:val="77"/>
        </w:numPr>
        <w:spacing w:after="160" w:line="259" w:lineRule="auto"/>
      </w:pPr>
      <w:proofErr w:type="spellStart"/>
      <w:r w:rsidRPr="002800F0">
        <w:t>Avgränsning</w:t>
      </w:r>
      <w:proofErr w:type="spellEnd"/>
      <w:r w:rsidRPr="002800F0">
        <w:t xml:space="preserve"> (</w:t>
      </w:r>
      <w:proofErr w:type="spellStart"/>
      <w:r w:rsidRPr="002800F0">
        <w:t>vad</w:t>
      </w:r>
      <w:proofErr w:type="spellEnd"/>
      <w:r w:rsidRPr="002800F0">
        <w:t xml:space="preserve"> </w:t>
      </w:r>
      <w:proofErr w:type="spellStart"/>
      <w:r w:rsidRPr="002800F0">
        <w:t>ingår</w:t>
      </w:r>
      <w:proofErr w:type="spellEnd"/>
      <w:r w:rsidRPr="002800F0">
        <w:t xml:space="preserve"> </w:t>
      </w:r>
      <w:proofErr w:type="spellStart"/>
      <w:r w:rsidRPr="002800F0">
        <w:t>inte</w:t>
      </w:r>
      <w:proofErr w:type="spellEnd"/>
      <w:r w:rsidRPr="002800F0">
        <w:t>)</w:t>
      </w:r>
    </w:p>
    <w:p w14:paraId="7992083B" w14:textId="77777777" w:rsidR="009863CB" w:rsidRDefault="009863CB" w:rsidP="008A06E8">
      <w:pPr>
        <w:pStyle w:val="ListParagraph"/>
        <w:numPr>
          <w:ilvl w:val="0"/>
          <w:numId w:val="77"/>
        </w:numPr>
        <w:spacing w:after="160" w:line="259" w:lineRule="auto"/>
      </w:pPr>
      <w:proofErr w:type="spellStart"/>
      <w:r w:rsidRPr="002800F0">
        <w:t>Antaganden</w:t>
      </w:r>
      <w:proofErr w:type="spellEnd"/>
      <w:r w:rsidRPr="002800F0">
        <w:t xml:space="preserve"> </w:t>
      </w:r>
      <w:proofErr w:type="spellStart"/>
      <w:r w:rsidRPr="002800F0">
        <w:t>som</w:t>
      </w:r>
      <w:proofErr w:type="spellEnd"/>
      <w:r w:rsidRPr="002800F0">
        <w:t xml:space="preserve"> </w:t>
      </w:r>
      <w:proofErr w:type="spellStart"/>
      <w:r w:rsidRPr="002800F0">
        <w:t>behöver</w:t>
      </w:r>
      <w:proofErr w:type="spellEnd"/>
      <w:r w:rsidRPr="002800F0">
        <w:t xml:space="preserve"> </w:t>
      </w:r>
      <w:proofErr w:type="spellStart"/>
      <w:r w:rsidRPr="002800F0">
        <w:t>valideras</w:t>
      </w:r>
      <w:proofErr w:type="spellEnd"/>
    </w:p>
    <w:p w14:paraId="7136E492" w14:textId="77777777" w:rsidR="006949DC" w:rsidRPr="006949DC" w:rsidRDefault="006949DC" w:rsidP="00854189">
      <w:pPr>
        <w:spacing w:after="160" w:line="259" w:lineRule="auto"/>
        <w:rPr>
          <w:b/>
          <w:bCs/>
          <w:lang w:val="sv-SE"/>
        </w:rPr>
      </w:pPr>
      <w:proofErr w:type="spellStart"/>
      <w:r w:rsidRPr="006949DC">
        <w:rPr>
          <w:b/>
          <w:bCs/>
          <w:lang w:val="sv-SE"/>
        </w:rPr>
        <w:t>Experimentation</w:t>
      </w:r>
      <w:proofErr w:type="spellEnd"/>
      <w:r w:rsidRPr="006949DC">
        <w:rPr>
          <w:b/>
          <w:bCs/>
          <w:lang w:val="sv-SE"/>
        </w:rPr>
        <w:t xml:space="preserve"> </w:t>
      </w:r>
      <w:proofErr w:type="spellStart"/>
      <w:r w:rsidRPr="006949DC">
        <w:rPr>
          <w:b/>
          <w:bCs/>
          <w:lang w:val="sv-SE"/>
        </w:rPr>
        <w:t>Boundary</w:t>
      </w:r>
      <w:proofErr w:type="spellEnd"/>
    </w:p>
    <w:p w14:paraId="61EBB59D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r w:rsidRPr="006949DC">
        <w:rPr>
          <w:lang w:val="sv-SE"/>
        </w:rPr>
        <w:t>När AI-assisterad utveckling används minskar kostnaden för att generera kod. Detta gör experiment och prototyper enklare att producera, men kan samtidigt öka risken att experimentell funktionalitet påverkar stabila eller verksamhetskritiska systemdelar.</w:t>
      </w:r>
    </w:p>
    <w:p w14:paraId="2AA33C8D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r w:rsidRPr="006949DC">
        <w:rPr>
          <w:lang w:val="sv-SE"/>
        </w:rPr>
        <w:t xml:space="preserve">För att möjliggöra snabb experimentering utan att kompromissa med systemstabilitet kan </w:t>
      </w:r>
      <w:proofErr w:type="spellStart"/>
      <w:r w:rsidRPr="006949DC">
        <w:rPr>
          <w:lang w:val="sv-SE"/>
        </w:rPr>
        <w:t>Framing</w:t>
      </w:r>
      <w:proofErr w:type="spellEnd"/>
      <w:r w:rsidRPr="006949DC">
        <w:rPr>
          <w:lang w:val="sv-SE"/>
        </w:rPr>
        <w:t xml:space="preserve"> därför definiera en </w:t>
      </w:r>
      <w:proofErr w:type="spellStart"/>
      <w:r w:rsidRPr="006949DC">
        <w:rPr>
          <w:b/>
          <w:bCs/>
          <w:lang w:val="sv-SE"/>
        </w:rPr>
        <w:t>Experimentation</w:t>
      </w:r>
      <w:proofErr w:type="spellEnd"/>
      <w:r w:rsidRPr="006949DC">
        <w:rPr>
          <w:b/>
          <w:bCs/>
          <w:lang w:val="sv-SE"/>
        </w:rPr>
        <w:t xml:space="preserve"> </w:t>
      </w:r>
      <w:proofErr w:type="spellStart"/>
      <w:r w:rsidRPr="006949DC">
        <w:rPr>
          <w:b/>
          <w:bCs/>
          <w:lang w:val="sv-SE"/>
        </w:rPr>
        <w:t>Boundary</w:t>
      </w:r>
      <w:proofErr w:type="spellEnd"/>
      <w:r w:rsidRPr="006949DC">
        <w:rPr>
          <w:lang w:val="sv-SE"/>
        </w:rPr>
        <w:t>.</w:t>
      </w:r>
    </w:p>
    <w:p w14:paraId="5356B202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proofErr w:type="spellStart"/>
      <w:r w:rsidRPr="006949DC">
        <w:rPr>
          <w:lang w:val="sv-SE"/>
        </w:rPr>
        <w:t>Experimentation</w:t>
      </w:r>
      <w:proofErr w:type="spellEnd"/>
      <w:r w:rsidRPr="006949DC">
        <w:rPr>
          <w:lang w:val="sv-SE"/>
        </w:rPr>
        <w:t xml:space="preserve"> </w:t>
      </w:r>
      <w:proofErr w:type="spellStart"/>
      <w:r w:rsidRPr="006949DC">
        <w:rPr>
          <w:lang w:val="sv-SE"/>
        </w:rPr>
        <w:t>Boundary</w:t>
      </w:r>
      <w:proofErr w:type="spellEnd"/>
      <w:r w:rsidRPr="006949DC">
        <w:rPr>
          <w:lang w:val="sv-SE"/>
        </w:rPr>
        <w:t xml:space="preserve"> är en arkitektonisk avgränsning som tydliggör vilka delar av systemlandskapet som lämpar sig för experiment och snabb iteration och vilka delar som bör betraktas som stabila.</w:t>
      </w:r>
    </w:p>
    <w:p w14:paraId="3FF7C6D3" w14:textId="77777777" w:rsidR="006949DC" w:rsidRPr="006949DC" w:rsidRDefault="006949DC" w:rsidP="00854189">
      <w:pPr>
        <w:spacing w:after="160" w:line="259" w:lineRule="auto"/>
        <w:rPr>
          <w:b/>
          <w:bCs/>
          <w:lang w:val="sv-SE"/>
        </w:rPr>
      </w:pPr>
      <w:proofErr w:type="spellStart"/>
      <w:r w:rsidRPr="006949DC">
        <w:rPr>
          <w:b/>
          <w:bCs/>
          <w:lang w:val="sv-SE"/>
        </w:rPr>
        <w:t>Exploration</w:t>
      </w:r>
      <w:proofErr w:type="spellEnd"/>
      <w:r w:rsidRPr="006949DC">
        <w:rPr>
          <w:b/>
          <w:bCs/>
          <w:lang w:val="sv-SE"/>
        </w:rPr>
        <w:t xml:space="preserve"> </w:t>
      </w:r>
      <w:proofErr w:type="spellStart"/>
      <w:r w:rsidRPr="006949DC">
        <w:rPr>
          <w:b/>
          <w:bCs/>
          <w:lang w:val="sv-SE"/>
        </w:rPr>
        <w:t>Layer</w:t>
      </w:r>
      <w:proofErr w:type="spellEnd"/>
    </w:p>
    <w:p w14:paraId="1F936D2A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proofErr w:type="spellStart"/>
      <w:r w:rsidRPr="006949DC">
        <w:rPr>
          <w:lang w:val="sv-SE"/>
        </w:rPr>
        <w:lastRenderedPageBreak/>
        <w:t>Exploration</w:t>
      </w:r>
      <w:proofErr w:type="spellEnd"/>
      <w:r w:rsidRPr="006949DC">
        <w:rPr>
          <w:lang w:val="sv-SE"/>
        </w:rPr>
        <w:t xml:space="preserve"> </w:t>
      </w:r>
      <w:proofErr w:type="spellStart"/>
      <w:r w:rsidRPr="006949DC">
        <w:rPr>
          <w:lang w:val="sv-SE"/>
        </w:rPr>
        <w:t>Layer</w:t>
      </w:r>
      <w:proofErr w:type="spellEnd"/>
      <w:r w:rsidRPr="006949DC">
        <w:rPr>
          <w:lang w:val="sv-SE"/>
        </w:rPr>
        <w:t xml:space="preserve"> innehåller komponenter där snabb iteration och experimentering är tillåten.</w:t>
      </w:r>
    </w:p>
    <w:p w14:paraId="75CF95EF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r w:rsidRPr="006949DC">
        <w:rPr>
          <w:lang w:val="sv-SE"/>
        </w:rPr>
        <w:t>Typiska exempel:</w:t>
      </w:r>
    </w:p>
    <w:p w14:paraId="59FB1923" w14:textId="4E567877" w:rsidR="00A31851" w:rsidRDefault="00A31851" w:rsidP="008A06E8">
      <w:pPr>
        <w:numPr>
          <w:ilvl w:val="0"/>
          <w:numId w:val="119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R</w:t>
      </w:r>
      <w:r w:rsidR="006949DC" w:rsidRPr="006949DC">
        <w:rPr>
          <w:lang w:val="sv-SE"/>
        </w:rPr>
        <w:t>ekommendationsmotorer</w:t>
      </w:r>
    </w:p>
    <w:p w14:paraId="23828E42" w14:textId="0D7198AF" w:rsidR="006949DC" w:rsidRPr="006949DC" w:rsidRDefault="006949DC" w:rsidP="008A06E8">
      <w:pPr>
        <w:numPr>
          <w:ilvl w:val="0"/>
          <w:numId w:val="119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AI-assistenter</w:t>
      </w:r>
    </w:p>
    <w:p w14:paraId="62984D25" w14:textId="77777777" w:rsidR="006949DC" w:rsidRPr="006949DC" w:rsidRDefault="006949DC" w:rsidP="008A06E8">
      <w:pPr>
        <w:numPr>
          <w:ilvl w:val="0"/>
          <w:numId w:val="119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sök- eller rankingalgoritmer</w:t>
      </w:r>
    </w:p>
    <w:p w14:paraId="07D4761D" w14:textId="77777777" w:rsidR="006949DC" w:rsidRDefault="006949DC" w:rsidP="008A06E8">
      <w:pPr>
        <w:numPr>
          <w:ilvl w:val="0"/>
          <w:numId w:val="119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analys- eller datamodeller</w:t>
      </w:r>
    </w:p>
    <w:p w14:paraId="45B1C84E" w14:textId="77777777" w:rsidR="00A31851" w:rsidRPr="006949DC" w:rsidRDefault="00A31851" w:rsidP="00A31851">
      <w:pPr>
        <w:spacing w:after="0" w:line="259" w:lineRule="auto"/>
        <w:ind w:left="720"/>
        <w:rPr>
          <w:lang w:val="sv-SE"/>
        </w:rPr>
      </w:pPr>
    </w:p>
    <w:p w14:paraId="7CC3D8B3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r w:rsidRPr="006949DC">
        <w:rPr>
          <w:lang w:val="sv-SE"/>
        </w:rPr>
        <w:t>Karaktär:</w:t>
      </w:r>
    </w:p>
    <w:p w14:paraId="005D44A4" w14:textId="77777777" w:rsidR="006949DC" w:rsidRPr="006949DC" w:rsidRDefault="006949DC" w:rsidP="008A06E8">
      <w:pPr>
        <w:numPr>
          <w:ilvl w:val="0"/>
          <w:numId w:val="120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hög förändringstakt</w:t>
      </w:r>
    </w:p>
    <w:p w14:paraId="151EF390" w14:textId="77777777" w:rsidR="006949DC" w:rsidRPr="006949DC" w:rsidRDefault="006949DC" w:rsidP="008A06E8">
      <w:pPr>
        <w:numPr>
          <w:ilvl w:val="0"/>
          <w:numId w:val="120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experiment tillåtna</w:t>
      </w:r>
    </w:p>
    <w:p w14:paraId="5F72A6B1" w14:textId="77777777" w:rsidR="006949DC" w:rsidRDefault="006949DC" w:rsidP="008A06E8">
      <w:pPr>
        <w:numPr>
          <w:ilvl w:val="0"/>
          <w:numId w:val="120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komponenter kan ersättas utan att påverka stabila systemdelar</w:t>
      </w:r>
    </w:p>
    <w:p w14:paraId="70901786" w14:textId="77777777" w:rsidR="00A31851" w:rsidRPr="006949DC" w:rsidRDefault="00A31851" w:rsidP="00A31851">
      <w:pPr>
        <w:spacing w:after="0" w:line="259" w:lineRule="auto"/>
        <w:ind w:left="720"/>
        <w:rPr>
          <w:lang w:val="sv-SE"/>
        </w:rPr>
      </w:pPr>
    </w:p>
    <w:p w14:paraId="4C71B22B" w14:textId="77777777" w:rsidR="006949DC" w:rsidRPr="006949DC" w:rsidRDefault="006949DC" w:rsidP="00854189">
      <w:pPr>
        <w:spacing w:after="160" w:line="259" w:lineRule="auto"/>
        <w:rPr>
          <w:b/>
          <w:bCs/>
          <w:lang w:val="sv-SE"/>
        </w:rPr>
      </w:pPr>
      <w:proofErr w:type="spellStart"/>
      <w:r w:rsidRPr="006949DC">
        <w:rPr>
          <w:b/>
          <w:bCs/>
          <w:lang w:val="sv-SE"/>
        </w:rPr>
        <w:t>Stable</w:t>
      </w:r>
      <w:proofErr w:type="spellEnd"/>
      <w:r w:rsidRPr="006949DC">
        <w:rPr>
          <w:b/>
          <w:bCs/>
          <w:lang w:val="sv-SE"/>
        </w:rPr>
        <w:t xml:space="preserve"> </w:t>
      </w:r>
      <w:proofErr w:type="spellStart"/>
      <w:r w:rsidRPr="006949DC">
        <w:rPr>
          <w:b/>
          <w:bCs/>
          <w:lang w:val="sv-SE"/>
        </w:rPr>
        <w:t>Layer</w:t>
      </w:r>
      <w:proofErr w:type="spellEnd"/>
    </w:p>
    <w:p w14:paraId="40CCEDD1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proofErr w:type="spellStart"/>
      <w:r w:rsidRPr="006949DC">
        <w:rPr>
          <w:lang w:val="sv-SE"/>
        </w:rPr>
        <w:t>Stable</w:t>
      </w:r>
      <w:proofErr w:type="spellEnd"/>
      <w:r w:rsidRPr="006949DC">
        <w:rPr>
          <w:lang w:val="sv-SE"/>
        </w:rPr>
        <w:t xml:space="preserve"> </w:t>
      </w:r>
      <w:proofErr w:type="spellStart"/>
      <w:r w:rsidRPr="006949DC">
        <w:rPr>
          <w:lang w:val="sv-SE"/>
        </w:rPr>
        <w:t>Layer</w:t>
      </w:r>
      <w:proofErr w:type="spellEnd"/>
      <w:r w:rsidRPr="006949DC">
        <w:rPr>
          <w:lang w:val="sv-SE"/>
        </w:rPr>
        <w:t xml:space="preserve"> innehåller komponenter där stabilitet och kontroll prioriteras.</w:t>
      </w:r>
    </w:p>
    <w:p w14:paraId="10CC4EBC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r w:rsidRPr="006949DC">
        <w:rPr>
          <w:lang w:val="sv-SE"/>
        </w:rPr>
        <w:t>Typiska exempel:</w:t>
      </w:r>
    </w:p>
    <w:p w14:paraId="08F533AE" w14:textId="77777777" w:rsidR="006949DC" w:rsidRPr="006949DC" w:rsidRDefault="006949DC" w:rsidP="008A06E8">
      <w:pPr>
        <w:numPr>
          <w:ilvl w:val="0"/>
          <w:numId w:val="121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betalningslogik</w:t>
      </w:r>
    </w:p>
    <w:p w14:paraId="41CC4239" w14:textId="77777777" w:rsidR="006949DC" w:rsidRPr="006949DC" w:rsidRDefault="006949DC" w:rsidP="008A06E8">
      <w:pPr>
        <w:numPr>
          <w:ilvl w:val="0"/>
          <w:numId w:val="121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identitet och åtkomst</w:t>
      </w:r>
    </w:p>
    <w:p w14:paraId="54155E65" w14:textId="77777777" w:rsidR="006949DC" w:rsidRPr="006949DC" w:rsidRDefault="006949DC" w:rsidP="008A06E8">
      <w:pPr>
        <w:numPr>
          <w:ilvl w:val="0"/>
          <w:numId w:val="121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bokföring eller regulatoriska processer</w:t>
      </w:r>
    </w:p>
    <w:p w14:paraId="52D332CA" w14:textId="77777777" w:rsidR="006949DC" w:rsidRDefault="006949DC" w:rsidP="008A06E8">
      <w:pPr>
        <w:numPr>
          <w:ilvl w:val="0"/>
          <w:numId w:val="121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centrala integrationslager</w:t>
      </w:r>
    </w:p>
    <w:p w14:paraId="4D9CCCE5" w14:textId="77777777" w:rsidR="00A31851" w:rsidRPr="006949DC" w:rsidRDefault="00A31851" w:rsidP="00A31851">
      <w:pPr>
        <w:spacing w:after="0" w:line="259" w:lineRule="auto"/>
        <w:ind w:left="720"/>
        <w:rPr>
          <w:lang w:val="sv-SE"/>
        </w:rPr>
      </w:pPr>
    </w:p>
    <w:p w14:paraId="0B505105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r w:rsidRPr="006949DC">
        <w:rPr>
          <w:lang w:val="sv-SE"/>
        </w:rPr>
        <w:t>Karaktär:</w:t>
      </w:r>
    </w:p>
    <w:p w14:paraId="2340D3EE" w14:textId="77777777" w:rsidR="006949DC" w:rsidRPr="006949DC" w:rsidRDefault="006949DC" w:rsidP="008A06E8">
      <w:pPr>
        <w:numPr>
          <w:ilvl w:val="0"/>
          <w:numId w:val="122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låg förändringstakt</w:t>
      </w:r>
    </w:p>
    <w:p w14:paraId="090F2443" w14:textId="77777777" w:rsidR="006949DC" w:rsidRPr="006949DC" w:rsidRDefault="006949DC" w:rsidP="008A06E8">
      <w:pPr>
        <w:numPr>
          <w:ilvl w:val="0"/>
          <w:numId w:val="122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strikt testning</w:t>
      </w:r>
    </w:p>
    <w:p w14:paraId="24EEC6CE" w14:textId="77777777" w:rsidR="006949DC" w:rsidRDefault="006949DC" w:rsidP="008A06E8">
      <w:pPr>
        <w:numPr>
          <w:ilvl w:val="0"/>
          <w:numId w:val="122"/>
        </w:numPr>
        <w:spacing w:after="0" w:line="259" w:lineRule="auto"/>
        <w:rPr>
          <w:lang w:val="sv-SE"/>
        </w:rPr>
      </w:pPr>
      <w:r w:rsidRPr="006949DC">
        <w:rPr>
          <w:lang w:val="sv-SE"/>
        </w:rPr>
        <w:t>förändringar sker mer kontrollerat</w:t>
      </w:r>
    </w:p>
    <w:p w14:paraId="4F7070E3" w14:textId="77777777" w:rsidR="00A31851" w:rsidRPr="006949DC" w:rsidRDefault="00A31851" w:rsidP="00A31851">
      <w:pPr>
        <w:spacing w:after="0" w:line="259" w:lineRule="auto"/>
        <w:ind w:left="720"/>
        <w:rPr>
          <w:lang w:val="sv-SE"/>
        </w:rPr>
      </w:pPr>
    </w:p>
    <w:p w14:paraId="774D839B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proofErr w:type="spellStart"/>
      <w:r w:rsidRPr="006949DC">
        <w:rPr>
          <w:lang w:val="sv-SE"/>
        </w:rPr>
        <w:t>Framing</w:t>
      </w:r>
      <w:proofErr w:type="spellEnd"/>
      <w:r w:rsidRPr="006949DC">
        <w:rPr>
          <w:lang w:val="sv-SE"/>
        </w:rPr>
        <w:t xml:space="preserve"> kan dokumentera detta genom en enkel </w:t>
      </w:r>
      <w:r w:rsidRPr="006949DC">
        <w:rPr>
          <w:b/>
          <w:bCs/>
          <w:lang w:val="sv-SE"/>
        </w:rPr>
        <w:t xml:space="preserve">System </w:t>
      </w:r>
      <w:proofErr w:type="spellStart"/>
      <w:r w:rsidRPr="006949DC">
        <w:rPr>
          <w:b/>
          <w:bCs/>
          <w:lang w:val="sv-SE"/>
        </w:rPr>
        <w:t>Stability</w:t>
      </w:r>
      <w:proofErr w:type="spellEnd"/>
      <w:r w:rsidRPr="006949DC">
        <w:rPr>
          <w:b/>
          <w:bCs/>
          <w:lang w:val="sv-SE"/>
        </w:rPr>
        <w:t xml:space="preserve"> </w:t>
      </w:r>
      <w:proofErr w:type="spellStart"/>
      <w:r w:rsidRPr="006949DC">
        <w:rPr>
          <w:b/>
          <w:bCs/>
          <w:lang w:val="sv-SE"/>
        </w:rPr>
        <w:t>Map</w:t>
      </w:r>
      <w:proofErr w:type="spellEnd"/>
      <w:r w:rsidRPr="006949DC">
        <w:rPr>
          <w:lang w:val="sv-SE"/>
        </w:rPr>
        <w:t xml:space="preserve"> som beskriver hur systemet är uppdelat mellan experimentella och stabila delar.</w:t>
      </w:r>
    </w:p>
    <w:p w14:paraId="73BEC90B" w14:textId="77777777" w:rsidR="006949DC" w:rsidRPr="006949DC" w:rsidRDefault="006949DC" w:rsidP="006949DC">
      <w:pPr>
        <w:spacing w:after="160" w:line="259" w:lineRule="auto"/>
        <w:rPr>
          <w:lang w:val="sv-SE"/>
        </w:rPr>
      </w:pPr>
      <w:proofErr w:type="spellStart"/>
      <w:r w:rsidRPr="006949DC">
        <w:rPr>
          <w:lang w:val="sv-SE"/>
        </w:rPr>
        <w:t>Experimentation</w:t>
      </w:r>
      <w:proofErr w:type="spellEnd"/>
      <w:r w:rsidRPr="006949DC">
        <w:rPr>
          <w:lang w:val="sv-SE"/>
        </w:rPr>
        <w:t xml:space="preserve"> </w:t>
      </w:r>
      <w:proofErr w:type="spellStart"/>
      <w:r w:rsidRPr="006949DC">
        <w:rPr>
          <w:lang w:val="sv-SE"/>
        </w:rPr>
        <w:t>Boundary</w:t>
      </w:r>
      <w:proofErr w:type="spellEnd"/>
      <w:r w:rsidRPr="006949DC">
        <w:rPr>
          <w:lang w:val="sv-SE"/>
        </w:rPr>
        <w:t xml:space="preserve"> introducerar ingen ny </w:t>
      </w:r>
      <w:proofErr w:type="spellStart"/>
      <w:r w:rsidRPr="006949DC">
        <w:rPr>
          <w:lang w:val="sv-SE"/>
        </w:rPr>
        <w:t>governance</w:t>
      </w:r>
      <w:proofErr w:type="spellEnd"/>
      <w:r w:rsidRPr="006949DC">
        <w:rPr>
          <w:lang w:val="sv-SE"/>
        </w:rPr>
        <w:t xml:space="preserve"> utan fungerar som ett </w:t>
      </w:r>
      <w:proofErr w:type="spellStart"/>
      <w:r w:rsidRPr="006949DC">
        <w:rPr>
          <w:lang w:val="sv-SE"/>
        </w:rPr>
        <w:t>arkitekturellt</w:t>
      </w:r>
      <w:proofErr w:type="spellEnd"/>
      <w:r w:rsidRPr="006949DC">
        <w:rPr>
          <w:lang w:val="sv-SE"/>
        </w:rPr>
        <w:t xml:space="preserve"> stöd för att möjliggöra snabb innovation utan att äventyra systemstabilitet.</w:t>
      </w:r>
    </w:p>
    <w:p w14:paraId="4EFD8E46" w14:textId="77777777" w:rsidR="006949DC" w:rsidRPr="006949DC" w:rsidRDefault="006949DC" w:rsidP="006949DC">
      <w:pPr>
        <w:spacing w:after="160" w:line="259" w:lineRule="auto"/>
        <w:rPr>
          <w:lang w:val="sv-SE"/>
        </w:rPr>
      </w:pPr>
    </w:p>
    <w:p w14:paraId="7252B5F8" w14:textId="77777777" w:rsidR="009863CB" w:rsidRPr="0051077F" w:rsidRDefault="009863CB" w:rsidP="00A25514">
      <w:pPr>
        <w:pStyle w:val="Heading3"/>
      </w:pPr>
      <w:bookmarkStart w:id="43" w:name="_Toc224296621"/>
      <w:r w:rsidRPr="0051077F">
        <w:t>Tollgate 1 – Commit</w:t>
      </w:r>
      <w:r>
        <w:t xml:space="preserve"> to Design</w:t>
      </w:r>
      <w:bookmarkEnd w:id="43"/>
    </w:p>
    <w:p w14:paraId="6A1BD2B8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Design får påbörjas endast om följande är uppfyllt:</w:t>
      </w:r>
    </w:p>
    <w:p w14:paraId="486FBEC6" w14:textId="77777777" w:rsidR="009863CB" w:rsidRDefault="009863CB" w:rsidP="008A06E8">
      <w:pPr>
        <w:pStyle w:val="ListParagraph"/>
        <w:numPr>
          <w:ilvl w:val="0"/>
          <w:numId w:val="78"/>
        </w:numPr>
        <w:spacing w:after="160" w:line="259" w:lineRule="auto"/>
      </w:pPr>
      <w:proofErr w:type="spellStart"/>
      <w:r w:rsidRPr="00EF1F80">
        <w:t>Ett</w:t>
      </w:r>
      <w:proofErr w:type="spellEnd"/>
      <w:r w:rsidRPr="00EF1F80">
        <w:t xml:space="preserve"> </w:t>
      </w:r>
      <w:proofErr w:type="spellStart"/>
      <w:r w:rsidRPr="00EF1F80">
        <w:t>dokumenterat</w:t>
      </w:r>
      <w:proofErr w:type="spellEnd"/>
      <w:r w:rsidRPr="00EF1F80">
        <w:t xml:space="preserve"> Problem Statement </w:t>
      </w:r>
      <w:proofErr w:type="spellStart"/>
      <w:r w:rsidRPr="00EF1F80">
        <w:t>finns</w:t>
      </w:r>
      <w:proofErr w:type="spellEnd"/>
    </w:p>
    <w:p w14:paraId="01F69B48" w14:textId="77777777" w:rsidR="009863CB" w:rsidRPr="009863CB" w:rsidRDefault="009863CB" w:rsidP="008A06E8">
      <w:pPr>
        <w:pStyle w:val="ListParagraph"/>
        <w:numPr>
          <w:ilvl w:val="0"/>
          <w:numId w:val="78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Ett m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 xml:space="preserve">tbart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med </w:t>
      </w:r>
      <w:proofErr w:type="spellStart"/>
      <w:r w:rsidRPr="009863CB">
        <w:rPr>
          <w:lang w:val="sv-SE"/>
        </w:rPr>
        <w:t>baseline</w:t>
      </w:r>
      <w:proofErr w:type="spellEnd"/>
      <w:r w:rsidRPr="009863CB">
        <w:rPr>
          <w:lang w:val="sv-SE"/>
        </w:rPr>
        <w:t xml:space="preserve"> och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 xml:space="preserve">gare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>r godk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>nt</w:t>
      </w:r>
    </w:p>
    <w:p w14:paraId="6CAFDB77" w14:textId="77777777" w:rsidR="009863CB" w:rsidRPr="009863CB" w:rsidRDefault="009863CB" w:rsidP="008A06E8">
      <w:pPr>
        <w:pStyle w:val="ListParagraph"/>
        <w:numPr>
          <w:ilvl w:val="0"/>
          <w:numId w:val="78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Epics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 xml:space="preserve">r identifierade och kopplade till </w:t>
      </w:r>
      <w:proofErr w:type="spellStart"/>
      <w:r w:rsidRPr="009863CB">
        <w:rPr>
          <w:lang w:val="sv-SE"/>
        </w:rPr>
        <w:t>Outcome</w:t>
      </w:r>
      <w:proofErr w:type="spellEnd"/>
    </w:p>
    <w:p w14:paraId="31835AEC" w14:textId="77777777" w:rsidR="009863CB" w:rsidRPr="009863CB" w:rsidRDefault="009863CB" w:rsidP="008A06E8">
      <w:pPr>
        <w:pStyle w:val="ListParagraph"/>
        <w:numPr>
          <w:ilvl w:val="0"/>
          <w:numId w:val="78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AI-niv</w:t>
      </w:r>
      <w:r w:rsidRPr="009863CB">
        <w:rPr>
          <w:rFonts w:ascii="Aptos" w:hAnsi="Aptos" w:cs="Aptos"/>
          <w:lang w:val="sv-SE"/>
        </w:rPr>
        <w:t>å</w:t>
      </w:r>
      <w:r w:rsidRPr="009863CB">
        <w:rPr>
          <w:lang w:val="sv-SE"/>
        </w:rPr>
        <w:t xml:space="preserve">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>r beslutad och motiverad</w:t>
      </w:r>
    </w:p>
    <w:p w14:paraId="1743CF80" w14:textId="77777777" w:rsidR="009863CB" w:rsidRPr="009863CB" w:rsidRDefault="009863CB" w:rsidP="008A06E8">
      <w:pPr>
        <w:pStyle w:val="ListParagraph"/>
        <w:numPr>
          <w:ilvl w:val="0"/>
          <w:numId w:val="78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Identifierad risk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 xml:space="preserve">r accepterad av </w:t>
      </w:r>
      <w:proofErr w:type="spellStart"/>
      <w:r w:rsidRPr="009863CB">
        <w:rPr>
          <w:lang w:val="sv-SE"/>
        </w:rPr>
        <w:t>Value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Owner</w:t>
      </w:r>
      <w:proofErr w:type="spellEnd"/>
    </w:p>
    <w:p w14:paraId="1F7C2B15" w14:textId="77777777" w:rsidR="009863CB" w:rsidRPr="00EF1F80" w:rsidRDefault="009863CB" w:rsidP="009863CB">
      <w:proofErr w:type="spellStart"/>
      <w:r w:rsidRPr="00EF1F80">
        <w:t>Beslut</w:t>
      </w:r>
      <w:proofErr w:type="spellEnd"/>
      <w:r w:rsidRPr="00EF1F80">
        <w:t>:</w:t>
      </w:r>
    </w:p>
    <w:p w14:paraId="798D8656" w14:textId="77777777" w:rsidR="009863CB" w:rsidRDefault="009863CB" w:rsidP="008A06E8">
      <w:pPr>
        <w:pStyle w:val="ListParagraph"/>
        <w:numPr>
          <w:ilvl w:val="0"/>
          <w:numId w:val="79"/>
        </w:numPr>
        <w:spacing w:after="160" w:line="259" w:lineRule="auto"/>
      </w:pPr>
      <w:proofErr w:type="spellStart"/>
      <w:r w:rsidRPr="00EF1F80">
        <w:t>Investering</w:t>
      </w:r>
      <w:proofErr w:type="spellEnd"/>
      <w:r w:rsidRPr="00EF1F80">
        <w:t xml:space="preserve"> </w:t>
      </w:r>
      <w:proofErr w:type="spellStart"/>
      <w:r w:rsidRPr="00EF1F80">
        <w:t>i</w:t>
      </w:r>
      <w:proofErr w:type="spellEnd"/>
      <w:r w:rsidRPr="00EF1F80">
        <w:t xml:space="preserve"> design </w:t>
      </w:r>
      <w:proofErr w:type="spellStart"/>
      <w:r w:rsidRPr="00EF1F80">
        <w:t>godkänns</w:t>
      </w:r>
      <w:proofErr w:type="spellEnd"/>
    </w:p>
    <w:p w14:paraId="45679CE9" w14:textId="77777777" w:rsidR="009863CB" w:rsidRPr="00EF1F80" w:rsidRDefault="009863CB" w:rsidP="008A06E8">
      <w:pPr>
        <w:pStyle w:val="ListParagraph"/>
        <w:numPr>
          <w:ilvl w:val="0"/>
          <w:numId w:val="79"/>
        </w:numPr>
        <w:spacing w:after="160" w:line="259" w:lineRule="auto"/>
      </w:pPr>
      <w:r w:rsidRPr="00EF1F80">
        <w:t>Vald AI-</w:t>
      </w:r>
      <w:proofErr w:type="spellStart"/>
      <w:r w:rsidRPr="00EF1F80">
        <w:t>nivå</w:t>
      </w:r>
      <w:proofErr w:type="spellEnd"/>
      <w:r w:rsidRPr="00EF1F80">
        <w:t xml:space="preserve"> </w:t>
      </w:r>
      <w:proofErr w:type="spellStart"/>
      <w:r w:rsidRPr="00EF1F80">
        <w:t>fastställs</w:t>
      </w:r>
      <w:proofErr w:type="spellEnd"/>
    </w:p>
    <w:p w14:paraId="32FB604D" w14:textId="77777777" w:rsidR="009863CB" w:rsidRPr="00EF1F80" w:rsidRDefault="009863CB" w:rsidP="008A06E8">
      <w:pPr>
        <w:pStyle w:val="ListParagraph"/>
        <w:numPr>
          <w:ilvl w:val="0"/>
          <w:numId w:val="79"/>
        </w:numPr>
        <w:spacing w:after="160" w:line="259" w:lineRule="auto"/>
      </w:pPr>
      <w:proofErr w:type="spellStart"/>
      <w:r w:rsidRPr="00EF1F80">
        <w:t>Riskprofil</w:t>
      </w:r>
      <w:proofErr w:type="spellEnd"/>
      <w:r w:rsidRPr="00EF1F80">
        <w:t xml:space="preserve"> </w:t>
      </w:r>
      <w:proofErr w:type="spellStart"/>
      <w:r w:rsidRPr="00EF1F80">
        <w:t>bekräftas</w:t>
      </w:r>
      <w:proofErr w:type="spellEnd"/>
    </w:p>
    <w:p w14:paraId="70AA32A7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Om något av ovanstående saknas → design pausas.</w:t>
      </w:r>
    </w:p>
    <w:p w14:paraId="4C6611D9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Ingen design utan definierat och godkänt </w:t>
      </w:r>
      <w:proofErr w:type="spellStart"/>
      <w:r w:rsidRPr="009863CB">
        <w:rPr>
          <w:lang w:val="sv-SE"/>
        </w:rPr>
        <w:t>Outcome</w:t>
      </w:r>
      <w:proofErr w:type="spellEnd"/>
    </w:p>
    <w:p w14:paraId="02C7A24E" w14:textId="77777777" w:rsidR="009863CB" w:rsidRPr="009863CB" w:rsidRDefault="009863CB" w:rsidP="009863CB">
      <w:pPr>
        <w:pStyle w:val="Heading2"/>
        <w:rPr>
          <w:lang w:val="sv-SE"/>
        </w:rPr>
      </w:pPr>
      <w:bookmarkStart w:id="44" w:name="_Toc224296622"/>
      <w:r w:rsidRPr="009863CB">
        <w:rPr>
          <w:lang w:val="sv-SE"/>
        </w:rPr>
        <w:lastRenderedPageBreak/>
        <w:t>FAS 2 – DESIGN</w:t>
      </w:r>
      <w:bookmarkEnd w:id="44"/>
    </w:p>
    <w:p w14:paraId="3FAA301A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Arkitektur och strukturerad AI-orkestrering</w:t>
      </w:r>
    </w:p>
    <w:p w14:paraId="5BFC0A32" w14:textId="088076E1" w:rsidR="004566F9" w:rsidRPr="004566F9" w:rsidRDefault="004566F9" w:rsidP="004566F9">
      <w:pPr>
        <w:rPr>
          <w:lang w:val="sv-SE"/>
        </w:rPr>
      </w:pPr>
      <w:r w:rsidRPr="004566F9">
        <w:rPr>
          <w:lang w:val="sv-SE"/>
        </w:rPr>
        <w:t xml:space="preserve">I denna fas definieras lösningens tekniska struktur samt hur AI används och orkestreras inom tydliga </w:t>
      </w:r>
      <w:proofErr w:type="spellStart"/>
      <w:r w:rsidRPr="004566F9">
        <w:rPr>
          <w:lang w:val="sv-SE"/>
        </w:rPr>
        <w:t>arkitekturella</w:t>
      </w:r>
      <w:proofErr w:type="spellEnd"/>
      <w:r w:rsidRPr="004566F9">
        <w:rPr>
          <w:lang w:val="sv-SE"/>
        </w:rPr>
        <w:t xml:space="preserve"> och riskmässiga ramar.</w:t>
      </w:r>
    </w:p>
    <w:p w14:paraId="6F2013ED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Syfte</w:t>
      </w:r>
    </w:p>
    <w:p w14:paraId="3CA95D4A" w14:textId="77777777" w:rsidR="00FE10D2" w:rsidRDefault="004566F9" w:rsidP="00FE10D2">
      <w:pPr>
        <w:rPr>
          <w:lang w:val="sv-SE"/>
        </w:rPr>
      </w:pPr>
      <w:r w:rsidRPr="004566F9">
        <w:rPr>
          <w:lang w:val="sv-SE"/>
        </w:rPr>
        <w:t>Att säkerställa att:</w:t>
      </w:r>
    </w:p>
    <w:p w14:paraId="486CB2D4" w14:textId="77777777" w:rsidR="00FE10D2" w:rsidRPr="00FE10D2" w:rsidRDefault="004566F9" w:rsidP="008A06E8">
      <w:pPr>
        <w:pStyle w:val="ListParagraph"/>
        <w:numPr>
          <w:ilvl w:val="0"/>
          <w:numId w:val="94"/>
        </w:numPr>
        <w:rPr>
          <w:lang w:val="sv-SE"/>
        </w:rPr>
      </w:pPr>
      <w:r w:rsidRPr="00FE10D2">
        <w:rPr>
          <w:lang w:val="sv-SE"/>
        </w:rPr>
        <w:t>Lösningen är arkitektoniskt hållbar</w:t>
      </w:r>
    </w:p>
    <w:p w14:paraId="0D154BC8" w14:textId="77777777" w:rsidR="00FE10D2" w:rsidRPr="00FE10D2" w:rsidRDefault="004566F9" w:rsidP="008A06E8">
      <w:pPr>
        <w:pStyle w:val="ListParagraph"/>
        <w:numPr>
          <w:ilvl w:val="0"/>
          <w:numId w:val="94"/>
        </w:numPr>
        <w:rPr>
          <w:lang w:val="sv-SE"/>
        </w:rPr>
      </w:pPr>
      <w:r w:rsidRPr="00FE10D2">
        <w:rPr>
          <w:lang w:val="sv-SE"/>
        </w:rPr>
        <w:t>AI-användningen är strukturerad och riskbedömd</w:t>
      </w:r>
    </w:p>
    <w:p w14:paraId="0508E631" w14:textId="77777777" w:rsidR="00FE10D2" w:rsidRPr="00FE10D2" w:rsidRDefault="004566F9" w:rsidP="008A06E8">
      <w:pPr>
        <w:pStyle w:val="ListParagraph"/>
        <w:numPr>
          <w:ilvl w:val="0"/>
          <w:numId w:val="94"/>
        </w:numPr>
        <w:rPr>
          <w:lang w:val="sv-SE"/>
        </w:rPr>
      </w:pPr>
      <w:r w:rsidRPr="00FE10D2">
        <w:rPr>
          <w:lang w:val="sv-SE"/>
        </w:rPr>
        <w:t>Eventuella AI-</w:t>
      </w:r>
      <w:proofErr w:type="spellStart"/>
      <w:r w:rsidRPr="00FE10D2">
        <w:rPr>
          <w:lang w:val="sv-SE"/>
        </w:rPr>
        <w:t>workflows</w:t>
      </w:r>
      <w:proofErr w:type="spellEnd"/>
      <w:r w:rsidRPr="00FE10D2">
        <w:rPr>
          <w:lang w:val="sv-SE"/>
        </w:rPr>
        <w:t xml:space="preserve"> eller agentkedjor är reproducerbara</w:t>
      </w:r>
    </w:p>
    <w:p w14:paraId="4173918F" w14:textId="77777777" w:rsidR="00FE10D2" w:rsidRPr="00FE10D2" w:rsidRDefault="004566F9" w:rsidP="008A06E8">
      <w:pPr>
        <w:pStyle w:val="ListParagraph"/>
        <w:numPr>
          <w:ilvl w:val="0"/>
          <w:numId w:val="94"/>
        </w:numPr>
        <w:rPr>
          <w:lang w:val="sv-SE"/>
        </w:rPr>
      </w:pPr>
      <w:r w:rsidRPr="00FE10D2">
        <w:rPr>
          <w:lang w:val="sv-SE"/>
        </w:rPr>
        <w:t>Teststrategi och kvalitetskrav är definierade innan implementation</w:t>
      </w:r>
    </w:p>
    <w:p w14:paraId="09A3F7CA" w14:textId="77777777" w:rsidR="004566F9" w:rsidRPr="00FE10D2" w:rsidRDefault="004566F9" w:rsidP="008A06E8">
      <w:pPr>
        <w:pStyle w:val="ListParagraph"/>
        <w:numPr>
          <w:ilvl w:val="0"/>
          <w:numId w:val="94"/>
        </w:numPr>
        <w:rPr>
          <w:lang w:val="sv-SE"/>
        </w:rPr>
      </w:pPr>
      <w:r w:rsidRPr="00FE10D2">
        <w:rPr>
          <w:lang w:val="sv-SE"/>
        </w:rPr>
        <w:t xml:space="preserve">Epics bryts ner i strukturerade </w:t>
      </w: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Stories</w:t>
      </w:r>
      <w:proofErr w:type="spellEnd"/>
      <w:r w:rsidRPr="00FE10D2">
        <w:rPr>
          <w:lang w:val="sv-SE"/>
        </w:rPr>
        <w:t xml:space="preserve"> med testbar definition</w:t>
      </w:r>
    </w:p>
    <w:p w14:paraId="7265B5E1" w14:textId="77777777" w:rsidR="004566F9" w:rsidRPr="004566F9" w:rsidRDefault="004566F9" w:rsidP="004566F9">
      <w:pPr>
        <w:rPr>
          <w:lang w:val="sv-SE"/>
        </w:rPr>
      </w:pPr>
    </w:p>
    <w:p w14:paraId="42FF6D1A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Designaktiviteter</w:t>
      </w:r>
    </w:p>
    <w:p w14:paraId="5C095BBB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 xml:space="preserve">Application </w:t>
      </w:r>
      <w:proofErr w:type="spellStart"/>
      <w:r w:rsidRPr="004566F9">
        <w:rPr>
          <w:b/>
          <w:bCs/>
          <w:lang w:val="sv-SE"/>
        </w:rPr>
        <w:t>Development</w:t>
      </w:r>
      <w:proofErr w:type="spellEnd"/>
      <w:r w:rsidRPr="004566F9">
        <w:rPr>
          <w:b/>
          <w:bCs/>
          <w:lang w:val="sv-SE"/>
        </w:rPr>
        <w:t xml:space="preserve"> (AD)</w:t>
      </w:r>
    </w:p>
    <w:p w14:paraId="6E10F43D" w14:textId="77777777" w:rsidR="004566F9" w:rsidRPr="00FE10D2" w:rsidRDefault="004566F9" w:rsidP="008A06E8">
      <w:pPr>
        <w:pStyle w:val="ListParagraph"/>
        <w:numPr>
          <w:ilvl w:val="0"/>
          <w:numId w:val="95"/>
        </w:numPr>
        <w:spacing w:after="0"/>
        <w:rPr>
          <w:lang w:val="sv-SE"/>
        </w:rPr>
      </w:pPr>
      <w:r w:rsidRPr="00FE10D2">
        <w:rPr>
          <w:lang w:val="sv-SE"/>
        </w:rPr>
        <w:t>Lösningsarkitektur</w:t>
      </w:r>
    </w:p>
    <w:p w14:paraId="1B76CA2A" w14:textId="77777777" w:rsidR="004566F9" w:rsidRPr="00FE10D2" w:rsidRDefault="004566F9" w:rsidP="008A06E8">
      <w:pPr>
        <w:pStyle w:val="ListParagraph"/>
        <w:numPr>
          <w:ilvl w:val="0"/>
          <w:numId w:val="95"/>
        </w:numPr>
        <w:spacing w:after="0"/>
        <w:rPr>
          <w:lang w:val="sv-SE"/>
        </w:rPr>
      </w:pPr>
      <w:r w:rsidRPr="00FE10D2">
        <w:rPr>
          <w:lang w:val="sv-SE"/>
        </w:rPr>
        <w:t>Datamodell och integrationsdesign</w:t>
      </w:r>
    </w:p>
    <w:p w14:paraId="3736666E" w14:textId="77777777" w:rsidR="004566F9" w:rsidRPr="00FE10D2" w:rsidRDefault="004566F9" w:rsidP="008A06E8">
      <w:pPr>
        <w:pStyle w:val="ListParagraph"/>
        <w:numPr>
          <w:ilvl w:val="0"/>
          <w:numId w:val="95"/>
        </w:numPr>
        <w:spacing w:after="0"/>
        <w:rPr>
          <w:lang w:val="sv-SE"/>
        </w:rPr>
      </w:pPr>
      <w:r w:rsidRPr="00FE10D2">
        <w:rPr>
          <w:lang w:val="sv-SE"/>
        </w:rPr>
        <w:t>Icke-funktionella krav</w:t>
      </w:r>
    </w:p>
    <w:p w14:paraId="3D045424" w14:textId="77777777" w:rsidR="004566F9" w:rsidRPr="00FE10D2" w:rsidRDefault="004566F9" w:rsidP="008A06E8">
      <w:pPr>
        <w:pStyle w:val="ListParagraph"/>
        <w:numPr>
          <w:ilvl w:val="0"/>
          <w:numId w:val="95"/>
        </w:numPr>
        <w:spacing w:after="0"/>
        <w:rPr>
          <w:lang w:val="sv-SE"/>
        </w:rPr>
      </w:pPr>
      <w:r w:rsidRPr="00FE10D2">
        <w:rPr>
          <w:lang w:val="sv-SE"/>
        </w:rPr>
        <w:t xml:space="preserve">Nedbrytning av Epics till </w:t>
      </w: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Stories</w:t>
      </w:r>
      <w:proofErr w:type="spellEnd"/>
    </w:p>
    <w:p w14:paraId="6A1CBC2C" w14:textId="77777777" w:rsidR="004566F9" w:rsidRPr="00FE10D2" w:rsidRDefault="004566F9" w:rsidP="008A06E8">
      <w:pPr>
        <w:pStyle w:val="ListParagraph"/>
        <w:numPr>
          <w:ilvl w:val="0"/>
          <w:numId w:val="95"/>
        </w:numPr>
        <w:spacing w:after="0"/>
        <w:rPr>
          <w:lang w:val="sv-SE"/>
        </w:rPr>
      </w:pPr>
      <w:r w:rsidRPr="00FE10D2">
        <w:rPr>
          <w:lang w:val="sv-SE"/>
        </w:rPr>
        <w:t>Definition av teststrategi kopplad till AI-nivå</w:t>
      </w:r>
    </w:p>
    <w:p w14:paraId="6B6BCEAE" w14:textId="77777777" w:rsidR="004566F9" w:rsidRPr="004566F9" w:rsidRDefault="004566F9" w:rsidP="004566F9">
      <w:pPr>
        <w:rPr>
          <w:lang w:val="sv-SE"/>
        </w:rPr>
      </w:pPr>
    </w:p>
    <w:p w14:paraId="21E4DC3A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Application Transformation (AT)</w:t>
      </w:r>
    </w:p>
    <w:p w14:paraId="63E17004" w14:textId="77777777" w:rsidR="004566F9" w:rsidRPr="00FE10D2" w:rsidRDefault="004566F9" w:rsidP="008A06E8">
      <w:pPr>
        <w:pStyle w:val="ListParagraph"/>
        <w:numPr>
          <w:ilvl w:val="0"/>
          <w:numId w:val="96"/>
        </w:numPr>
        <w:spacing w:after="0"/>
        <w:rPr>
          <w:lang w:val="sv-SE"/>
        </w:rPr>
      </w:pPr>
      <w:r w:rsidRPr="00FE10D2">
        <w:rPr>
          <w:lang w:val="sv-SE"/>
        </w:rPr>
        <w:t>Målarkitektur</w:t>
      </w:r>
    </w:p>
    <w:p w14:paraId="5A932637" w14:textId="77777777" w:rsidR="004566F9" w:rsidRPr="00FE10D2" w:rsidRDefault="004566F9" w:rsidP="008A06E8">
      <w:pPr>
        <w:pStyle w:val="ListParagraph"/>
        <w:numPr>
          <w:ilvl w:val="0"/>
          <w:numId w:val="96"/>
        </w:numPr>
        <w:spacing w:after="0"/>
        <w:rPr>
          <w:lang w:val="sv-SE"/>
        </w:rPr>
      </w:pPr>
      <w:r w:rsidRPr="00FE10D2">
        <w:rPr>
          <w:lang w:val="sv-SE"/>
        </w:rPr>
        <w:t xml:space="preserve">Transition </w:t>
      </w:r>
      <w:proofErr w:type="spellStart"/>
      <w:r w:rsidRPr="00FE10D2">
        <w:rPr>
          <w:lang w:val="sv-SE"/>
        </w:rPr>
        <w:t>strategy</w:t>
      </w:r>
      <w:proofErr w:type="spellEnd"/>
    </w:p>
    <w:p w14:paraId="5A2DE0DF" w14:textId="77777777" w:rsidR="004566F9" w:rsidRPr="00FE10D2" w:rsidRDefault="004566F9" w:rsidP="008A06E8">
      <w:pPr>
        <w:pStyle w:val="ListParagraph"/>
        <w:numPr>
          <w:ilvl w:val="0"/>
          <w:numId w:val="96"/>
        </w:numPr>
        <w:spacing w:after="0"/>
        <w:rPr>
          <w:lang w:val="sv-SE"/>
        </w:rPr>
      </w:pPr>
      <w:r w:rsidRPr="00FE10D2">
        <w:rPr>
          <w:lang w:val="sv-SE"/>
        </w:rPr>
        <w:t xml:space="preserve">Definition av säkra </w:t>
      </w:r>
      <w:proofErr w:type="spellStart"/>
      <w:r w:rsidRPr="00FE10D2">
        <w:rPr>
          <w:lang w:val="sv-SE"/>
        </w:rPr>
        <w:t>refaktorgränser</w:t>
      </w:r>
      <w:proofErr w:type="spellEnd"/>
    </w:p>
    <w:p w14:paraId="2D18C37F" w14:textId="77777777" w:rsidR="004566F9" w:rsidRPr="00FE10D2" w:rsidRDefault="004566F9" w:rsidP="008A06E8">
      <w:pPr>
        <w:pStyle w:val="ListParagraph"/>
        <w:numPr>
          <w:ilvl w:val="0"/>
          <w:numId w:val="96"/>
        </w:numPr>
        <w:spacing w:after="0"/>
        <w:rPr>
          <w:lang w:val="sv-SE"/>
        </w:rPr>
      </w:pPr>
      <w:r w:rsidRPr="00FE10D2">
        <w:rPr>
          <w:lang w:val="sv-SE"/>
        </w:rPr>
        <w:t>Plan för regressionssäkring</w:t>
      </w:r>
    </w:p>
    <w:p w14:paraId="2A10BBF9" w14:textId="77777777" w:rsidR="004566F9" w:rsidRPr="00FE10D2" w:rsidRDefault="004566F9" w:rsidP="008A06E8">
      <w:pPr>
        <w:pStyle w:val="ListParagraph"/>
        <w:numPr>
          <w:ilvl w:val="0"/>
          <w:numId w:val="96"/>
        </w:numPr>
        <w:spacing w:after="0"/>
        <w:rPr>
          <w:lang w:val="sv-SE"/>
        </w:rPr>
      </w:pPr>
      <w:r w:rsidRPr="00FE10D2">
        <w:rPr>
          <w:lang w:val="sv-SE"/>
        </w:rPr>
        <w:t xml:space="preserve">Nedbrytning av transformations-Epics till </w:t>
      </w: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Stories</w:t>
      </w:r>
      <w:proofErr w:type="spellEnd"/>
    </w:p>
    <w:p w14:paraId="5F081B51" w14:textId="77777777" w:rsidR="004566F9" w:rsidRPr="00FE10D2" w:rsidRDefault="004566F9" w:rsidP="008A06E8">
      <w:pPr>
        <w:pStyle w:val="ListParagraph"/>
        <w:numPr>
          <w:ilvl w:val="0"/>
          <w:numId w:val="96"/>
        </w:numPr>
        <w:spacing w:after="0"/>
        <w:rPr>
          <w:lang w:val="sv-SE"/>
        </w:rPr>
      </w:pPr>
      <w:r w:rsidRPr="00FE10D2">
        <w:rPr>
          <w:lang w:val="sv-SE"/>
        </w:rPr>
        <w:t>Teststrategi för struktur- och regressionsvalidering</w:t>
      </w:r>
    </w:p>
    <w:p w14:paraId="550CE6CA" w14:textId="77777777" w:rsidR="004566F9" w:rsidRPr="004566F9" w:rsidRDefault="004566F9" w:rsidP="004566F9">
      <w:pPr>
        <w:rPr>
          <w:lang w:val="sv-SE"/>
        </w:rPr>
      </w:pPr>
    </w:p>
    <w:p w14:paraId="6AFEB097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Application Management (AM)</w:t>
      </w:r>
    </w:p>
    <w:p w14:paraId="47C98F8F" w14:textId="77777777" w:rsidR="004566F9" w:rsidRPr="00FE10D2" w:rsidRDefault="004566F9" w:rsidP="008A06E8">
      <w:pPr>
        <w:pStyle w:val="ListParagraph"/>
        <w:numPr>
          <w:ilvl w:val="0"/>
          <w:numId w:val="97"/>
        </w:numPr>
        <w:spacing w:after="0"/>
        <w:rPr>
          <w:lang w:val="sv-SE"/>
        </w:rPr>
      </w:pPr>
      <w:r w:rsidRPr="00FE10D2">
        <w:rPr>
          <w:lang w:val="sv-SE"/>
        </w:rPr>
        <w:t>Operativ arkitekturöversikt</w:t>
      </w:r>
    </w:p>
    <w:p w14:paraId="1A9540C9" w14:textId="77777777" w:rsidR="004566F9" w:rsidRPr="00FE10D2" w:rsidRDefault="004566F9" w:rsidP="008A06E8">
      <w:pPr>
        <w:pStyle w:val="ListParagraph"/>
        <w:numPr>
          <w:ilvl w:val="0"/>
          <w:numId w:val="97"/>
        </w:numPr>
        <w:spacing w:after="0"/>
        <w:rPr>
          <w:lang w:val="sv-SE"/>
        </w:rPr>
      </w:pPr>
      <w:r w:rsidRPr="00FE10D2">
        <w:rPr>
          <w:lang w:val="sv-SE"/>
        </w:rPr>
        <w:t xml:space="preserve">Incident- och </w:t>
      </w:r>
      <w:proofErr w:type="spellStart"/>
      <w:r w:rsidRPr="00FE10D2">
        <w:rPr>
          <w:lang w:val="sv-SE"/>
        </w:rPr>
        <w:t>change</w:t>
      </w:r>
      <w:proofErr w:type="spellEnd"/>
      <w:r w:rsidRPr="00FE10D2">
        <w:rPr>
          <w:lang w:val="sv-SE"/>
        </w:rPr>
        <w:t>-flödesdesign</w:t>
      </w:r>
    </w:p>
    <w:p w14:paraId="6AE31EB5" w14:textId="77777777" w:rsidR="004566F9" w:rsidRPr="00FE10D2" w:rsidRDefault="004566F9" w:rsidP="008A06E8">
      <w:pPr>
        <w:pStyle w:val="ListParagraph"/>
        <w:numPr>
          <w:ilvl w:val="0"/>
          <w:numId w:val="97"/>
        </w:numPr>
        <w:spacing w:after="0"/>
        <w:rPr>
          <w:lang w:val="sv-SE"/>
        </w:rPr>
      </w:pPr>
      <w:r w:rsidRPr="00FE10D2">
        <w:rPr>
          <w:lang w:val="sv-SE"/>
        </w:rPr>
        <w:t>Identifiering av AI-stödpunkter i driftprocessen</w:t>
      </w:r>
    </w:p>
    <w:p w14:paraId="261DEEBB" w14:textId="77777777" w:rsidR="004566F9" w:rsidRPr="00FE10D2" w:rsidRDefault="004566F9" w:rsidP="008A06E8">
      <w:pPr>
        <w:pStyle w:val="ListParagraph"/>
        <w:numPr>
          <w:ilvl w:val="0"/>
          <w:numId w:val="97"/>
        </w:numPr>
        <w:spacing w:after="0"/>
        <w:rPr>
          <w:lang w:val="sv-SE"/>
        </w:rPr>
      </w:pPr>
      <w:r w:rsidRPr="00FE10D2">
        <w:rPr>
          <w:lang w:val="sv-SE"/>
        </w:rPr>
        <w:t xml:space="preserve">Strukturering av förbättrings-Epics till operativa </w:t>
      </w: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Stories</w:t>
      </w:r>
      <w:proofErr w:type="spellEnd"/>
    </w:p>
    <w:p w14:paraId="655C41D7" w14:textId="77777777" w:rsidR="004566F9" w:rsidRPr="00FE10D2" w:rsidRDefault="004566F9" w:rsidP="008A06E8">
      <w:pPr>
        <w:pStyle w:val="ListParagraph"/>
        <w:numPr>
          <w:ilvl w:val="0"/>
          <w:numId w:val="97"/>
        </w:numPr>
        <w:spacing w:after="0"/>
        <w:rPr>
          <w:lang w:val="sv-SE"/>
        </w:rPr>
      </w:pPr>
      <w:r w:rsidRPr="00FE10D2">
        <w:rPr>
          <w:lang w:val="sv-SE"/>
        </w:rPr>
        <w:t>Definition av test- och valideringsnivå</w:t>
      </w:r>
    </w:p>
    <w:p w14:paraId="1F56C101" w14:textId="77777777" w:rsidR="004566F9" w:rsidRPr="004566F9" w:rsidRDefault="004566F9" w:rsidP="004566F9">
      <w:pPr>
        <w:rPr>
          <w:lang w:val="sv-SE"/>
        </w:rPr>
      </w:pPr>
    </w:p>
    <w:p w14:paraId="5E370C6B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AI-acceleratorer i Design</w:t>
      </w:r>
    </w:p>
    <w:p w14:paraId="00E44289" w14:textId="77777777" w:rsidR="004566F9" w:rsidRPr="004566F9" w:rsidRDefault="004566F9" w:rsidP="004566F9">
      <w:pPr>
        <w:rPr>
          <w:lang w:val="sv-SE"/>
        </w:rPr>
      </w:pPr>
      <w:r w:rsidRPr="004566F9">
        <w:rPr>
          <w:lang w:val="sv-SE"/>
        </w:rPr>
        <w:t>AI kan användas för att:</w:t>
      </w:r>
    </w:p>
    <w:p w14:paraId="4FD93731" w14:textId="77777777" w:rsidR="004566F9" w:rsidRPr="00FE10D2" w:rsidRDefault="004566F9" w:rsidP="008A06E8">
      <w:pPr>
        <w:pStyle w:val="ListParagraph"/>
        <w:numPr>
          <w:ilvl w:val="0"/>
          <w:numId w:val="98"/>
        </w:numPr>
        <w:spacing w:after="0"/>
        <w:rPr>
          <w:lang w:val="sv-SE"/>
        </w:rPr>
      </w:pPr>
      <w:r w:rsidRPr="00FE10D2">
        <w:rPr>
          <w:lang w:val="sv-SE"/>
        </w:rPr>
        <w:t>Generera designalternativ</w:t>
      </w:r>
    </w:p>
    <w:p w14:paraId="5B274032" w14:textId="77777777" w:rsidR="004566F9" w:rsidRPr="00FE10D2" w:rsidRDefault="004566F9" w:rsidP="008A06E8">
      <w:pPr>
        <w:pStyle w:val="ListParagraph"/>
        <w:numPr>
          <w:ilvl w:val="0"/>
          <w:numId w:val="98"/>
        </w:numPr>
        <w:spacing w:after="0"/>
        <w:rPr>
          <w:lang w:val="sv-SE"/>
        </w:rPr>
      </w:pPr>
      <w:r w:rsidRPr="00FE10D2">
        <w:rPr>
          <w:lang w:val="sv-SE"/>
        </w:rPr>
        <w:t>Utföra riskanalys baserad på historiska mönster</w:t>
      </w:r>
    </w:p>
    <w:p w14:paraId="0BD6AAF7" w14:textId="77777777" w:rsidR="004566F9" w:rsidRPr="00FE10D2" w:rsidRDefault="004566F9" w:rsidP="008A06E8">
      <w:pPr>
        <w:pStyle w:val="ListParagraph"/>
        <w:numPr>
          <w:ilvl w:val="0"/>
          <w:numId w:val="98"/>
        </w:numPr>
        <w:spacing w:after="0"/>
        <w:rPr>
          <w:lang w:val="sv-SE"/>
        </w:rPr>
      </w:pPr>
      <w:r w:rsidRPr="00FE10D2">
        <w:rPr>
          <w:lang w:val="sv-SE"/>
        </w:rPr>
        <w:t xml:space="preserve">Simulera </w:t>
      </w:r>
      <w:proofErr w:type="spellStart"/>
      <w:r w:rsidRPr="00FE10D2">
        <w:rPr>
          <w:lang w:val="sv-SE"/>
        </w:rPr>
        <w:t>refaktorering</w:t>
      </w:r>
      <w:proofErr w:type="spellEnd"/>
    </w:p>
    <w:p w14:paraId="45696F51" w14:textId="77777777" w:rsidR="004566F9" w:rsidRPr="00FE10D2" w:rsidRDefault="004566F9" w:rsidP="008A06E8">
      <w:pPr>
        <w:pStyle w:val="ListParagraph"/>
        <w:numPr>
          <w:ilvl w:val="0"/>
          <w:numId w:val="98"/>
        </w:numPr>
        <w:spacing w:after="0"/>
        <w:rPr>
          <w:lang w:val="sv-SE"/>
        </w:rPr>
      </w:pPr>
      <w:r w:rsidRPr="00FE10D2">
        <w:rPr>
          <w:lang w:val="sv-SE"/>
        </w:rPr>
        <w:t>Strukturera AI-</w:t>
      </w:r>
      <w:proofErr w:type="spellStart"/>
      <w:r w:rsidRPr="00FE10D2">
        <w:rPr>
          <w:lang w:val="sv-SE"/>
        </w:rPr>
        <w:t>workflows</w:t>
      </w:r>
      <w:proofErr w:type="spellEnd"/>
      <w:r w:rsidRPr="00FE10D2">
        <w:rPr>
          <w:lang w:val="sv-SE"/>
        </w:rPr>
        <w:t xml:space="preserve"> eller agentkedjor</w:t>
      </w:r>
    </w:p>
    <w:p w14:paraId="78E048FE" w14:textId="77777777" w:rsidR="004566F9" w:rsidRPr="00FE10D2" w:rsidRDefault="004566F9" w:rsidP="008A06E8">
      <w:pPr>
        <w:pStyle w:val="ListParagraph"/>
        <w:numPr>
          <w:ilvl w:val="0"/>
          <w:numId w:val="98"/>
        </w:numPr>
        <w:spacing w:after="0"/>
        <w:rPr>
          <w:lang w:val="sv-SE"/>
        </w:rPr>
      </w:pPr>
      <w:r w:rsidRPr="00FE10D2">
        <w:rPr>
          <w:lang w:val="sv-SE"/>
        </w:rPr>
        <w:t xml:space="preserve">Stödja nedbrytning av Epics till </w:t>
      </w:r>
      <w:proofErr w:type="spellStart"/>
      <w:r w:rsidRPr="00FE10D2">
        <w:rPr>
          <w:lang w:val="sv-SE"/>
        </w:rPr>
        <w:t>Stories</w:t>
      </w:r>
      <w:proofErr w:type="spellEnd"/>
      <w:r w:rsidRPr="00FE10D2">
        <w:rPr>
          <w:lang w:val="sv-SE"/>
        </w:rPr>
        <w:t xml:space="preserve"> (valideras alltid av människa)</w:t>
      </w:r>
    </w:p>
    <w:p w14:paraId="4F5D3EEB" w14:textId="77777777" w:rsidR="004566F9" w:rsidRPr="004566F9" w:rsidRDefault="004566F9" w:rsidP="004566F9">
      <w:pPr>
        <w:rPr>
          <w:lang w:val="sv-SE"/>
        </w:rPr>
      </w:pPr>
    </w:p>
    <w:p w14:paraId="4743A6F2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AI-kontrollpunkter</w:t>
      </w:r>
    </w:p>
    <w:p w14:paraId="09686922" w14:textId="77777777" w:rsidR="004566F9" w:rsidRPr="00FE10D2" w:rsidRDefault="004566F9" w:rsidP="008A06E8">
      <w:pPr>
        <w:pStyle w:val="ListParagraph"/>
        <w:numPr>
          <w:ilvl w:val="0"/>
          <w:numId w:val="99"/>
        </w:numPr>
        <w:spacing w:after="0"/>
        <w:rPr>
          <w:lang w:val="sv-SE"/>
        </w:rPr>
      </w:pPr>
      <w:r w:rsidRPr="00FE10D2">
        <w:rPr>
          <w:lang w:val="sv-SE"/>
        </w:rPr>
        <w:lastRenderedPageBreak/>
        <w:t>Arkitektur godkänns av ansvarig arkitekt</w:t>
      </w:r>
    </w:p>
    <w:p w14:paraId="05960151" w14:textId="77777777" w:rsidR="004566F9" w:rsidRPr="00FE10D2" w:rsidRDefault="004566F9" w:rsidP="008A06E8">
      <w:pPr>
        <w:pStyle w:val="ListParagraph"/>
        <w:numPr>
          <w:ilvl w:val="0"/>
          <w:numId w:val="99"/>
        </w:numPr>
        <w:spacing w:after="0"/>
        <w:rPr>
          <w:lang w:val="sv-SE"/>
        </w:rPr>
      </w:pPr>
      <w:r w:rsidRPr="00FE10D2">
        <w:rPr>
          <w:lang w:val="sv-SE"/>
        </w:rPr>
        <w:t>AI-</w:t>
      </w:r>
      <w:proofErr w:type="spellStart"/>
      <w:r w:rsidRPr="00FE10D2">
        <w:rPr>
          <w:lang w:val="sv-SE"/>
        </w:rPr>
        <w:t>workflows</w:t>
      </w:r>
      <w:proofErr w:type="spellEnd"/>
      <w:r w:rsidRPr="00FE10D2">
        <w:rPr>
          <w:lang w:val="sv-SE"/>
        </w:rPr>
        <w:t xml:space="preserve"> eller agentkedjor dokumenteras</w:t>
      </w:r>
    </w:p>
    <w:p w14:paraId="66BD2A3C" w14:textId="77777777" w:rsidR="004566F9" w:rsidRPr="00FE10D2" w:rsidRDefault="004566F9" w:rsidP="008A06E8">
      <w:pPr>
        <w:pStyle w:val="ListParagraph"/>
        <w:numPr>
          <w:ilvl w:val="0"/>
          <w:numId w:val="99"/>
        </w:numPr>
        <w:spacing w:after="0"/>
        <w:rPr>
          <w:lang w:val="sv-SE"/>
        </w:rPr>
      </w:pPr>
      <w:r w:rsidRPr="00FE10D2">
        <w:rPr>
          <w:lang w:val="sv-SE"/>
        </w:rPr>
        <w:t xml:space="preserve">Promptstrategi </w:t>
      </w:r>
      <w:proofErr w:type="spellStart"/>
      <w:r w:rsidRPr="00FE10D2">
        <w:rPr>
          <w:lang w:val="sv-SE"/>
        </w:rPr>
        <w:t>versionshanteras</w:t>
      </w:r>
      <w:proofErr w:type="spellEnd"/>
    </w:p>
    <w:p w14:paraId="020A2747" w14:textId="77777777" w:rsidR="004566F9" w:rsidRPr="00FE10D2" w:rsidRDefault="004566F9" w:rsidP="008A06E8">
      <w:pPr>
        <w:pStyle w:val="ListParagraph"/>
        <w:numPr>
          <w:ilvl w:val="0"/>
          <w:numId w:val="99"/>
        </w:numPr>
        <w:spacing w:after="0"/>
        <w:rPr>
          <w:lang w:val="sv-SE"/>
        </w:rPr>
      </w:pPr>
      <w:r w:rsidRPr="00FE10D2">
        <w:rPr>
          <w:lang w:val="sv-SE"/>
        </w:rPr>
        <w:t xml:space="preserve">Definition </w:t>
      </w:r>
      <w:proofErr w:type="spellStart"/>
      <w:r w:rsidRPr="00FE10D2">
        <w:rPr>
          <w:lang w:val="sv-SE"/>
        </w:rPr>
        <w:t>of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Done</w:t>
      </w:r>
      <w:proofErr w:type="spellEnd"/>
      <w:r w:rsidRPr="00FE10D2">
        <w:rPr>
          <w:lang w:val="sv-SE"/>
        </w:rPr>
        <w:t xml:space="preserve"> inkluderar AI-</w:t>
      </w:r>
      <w:proofErr w:type="spellStart"/>
      <w:r w:rsidRPr="00FE10D2">
        <w:rPr>
          <w:lang w:val="sv-SE"/>
        </w:rPr>
        <w:t>review</w:t>
      </w:r>
      <w:proofErr w:type="spellEnd"/>
      <w:r w:rsidRPr="00FE10D2">
        <w:rPr>
          <w:lang w:val="sv-SE"/>
        </w:rPr>
        <w:t xml:space="preserve"> enligt vald riskprofil</w:t>
      </w:r>
    </w:p>
    <w:p w14:paraId="5A917C59" w14:textId="77777777" w:rsidR="004566F9" w:rsidRPr="00FE10D2" w:rsidRDefault="004566F9" w:rsidP="008A06E8">
      <w:pPr>
        <w:pStyle w:val="ListParagraph"/>
        <w:numPr>
          <w:ilvl w:val="0"/>
          <w:numId w:val="99"/>
        </w:numPr>
        <w:spacing w:after="0"/>
        <w:rPr>
          <w:lang w:val="sv-SE"/>
        </w:rPr>
      </w:pP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Stories</w:t>
      </w:r>
      <w:proofErr w:type="spellEnd"/>
      <w:r w:rsidRPr="00FE10D2">
        <w:rPr>
          <w:lang w:val="sv-SE"/>
        </w:rPr>
        <w:t xml:space="preserve"> följer standardiserad mall</w:t>
      </w:r>
    </w:p>
    <w:p w14:paraId="1A5C4CF6" w14:textId="77777777" w:rsidR="004566F9" w:rsidRPr="004566F9" w:rsidRDefault="004566F9" w:rsidP="004566F9">
      <w:pPr>
        <w:rPr>
          <w:lang w:val="sv-SE"/>
        </w:rPr>
      </w:pPr>
    </w:p>
    <w:p w14:paraId="62012FB0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AI-</w:t>
      </w:r>
      <w:proofErr w:type="spellStart"/>
      <w:r w:rsidRPr="004566F9">
        <w:rPr>
          <w:b/>
          <w:bCs/>
          <w:lang w:val="sv-SE"/>
        </w:rPr>
        <w:t>review</w:t>
      </w:r>
      <w:proofErr w:type="spellEnd"/>
      <w:r w:rsidRPr="004566F9">
        <w:rPr>
          <w:b/>
          <w:bCs/>
          <w:lang w:val="sv-SE"/>
        </w:rPr>
        <w:t xml:space="preserve"> – obligatoriska dimensioner (</w:t>
      </w:r>
      <w:proofErr w:type="spellStart"/>
      <w:r w:rsidRPr="004566F9">
        <w:rPr>
          <w:b/>
          <w:bCs/>
          <w:lang w:val="sv-SE"/>
        </w:rPr>
        <w:t>Level</w:t>
      </w:r>
      <w:proofErr w:type="spellEnd"/>
      <w:r w:rsidRPr="004566F9">
        <w:rPr>
          <w:b/>
          <w:bCs/>
          <w:lang w:val="sv-SE"/>
        </w:rPr>
        <w:t xml:space="preserve"> 2–3)</w:t>
      </w:r>
    </w:p>
    <w:p w14:paraId="628F6739" w14:textId="77777777" w:rsidR="004566F9" w:rsidRPr="004566F9" w:rsidRDefault="004566F9" w:rsidP="004566F9">
      <w:pPr>
        <w:rPr>
          <w:lang w:val="sv-SE"/>
        </w:rPr>
      </w:pPr>
      <w:r w:rsidRPr="004566F9">
        <w:rPr>
          <w:lang w:val="sv-SE"/>
        </w:rPr>
        <w:t>AI-</w:t>
      </w:r>
      <w:proofErr w:type="spellStart"/>
      <w:r w:rsidRPr="004566F9">
        <w:rPr>
          <w:lang w:val="sv-SE"/>
        </w:rPr>
        <w:t>review</w:t>
      </w:r>
      <w:proofErr w:type="spellEnd"/>
      <w:r w:rsidRPr="004566F9">
        <w:rPr>
          <w:lang w:val="sv-SE"/>
        </w:rPr>
        <w:t xml:space="preserve"> ska omfatta:</w:t>
      </w:r>
    </w:p>
    <w:p w14:paraId="3277F250" w14:textId="77777777" w:rsidR="004566F9" w:rsidRPr="004566F9" w:rsidRDefault="004566F9" w:rsidP="00FE10D2">
      <w:pPr>
        <w:ind w:left="360"/>
        <w:rPr>
          <w:b/>
          <w:bCs/>
          <w:lang w:val="sv-SE"/>
        </w:rPr>
      </w:pPr>
      <w:r>
        <w:rPr>
          <w:b/>
          <w:bCs/>
          <w:lang w:val="sv-SE"/>
        </w:rPr>
        <w:t xml:space="preserve">1. </w:t>
      </w:r>
      <w:r w:rsidRPr="004566F9">
        <w:rPr>
          <w:b/>
          <w:bCs/>
          <w:lang w:val="sv-SE"/>
        </w:rPr>
        <w:t>Kod- och arkitekturvalidering</w:t>
      </w:r>
    </w:p>
    <w:p w14:paraId="3E97C386" w14:textId="77777777" w:rsidR="004566F9" w:rsidRPr="00FE10D2" w:rsidRDefault="004566F9" w:rsidP="008A06E8">
      <w:pPr>
        <w:pStyle w:val="ListParagraph"/>
        <w:numPr>
          <w:ilvl w:val="0"/>
          <w:numId w:val="100"/>
        </w:numPr>
        <w:spacing w:after="0"/>
        <w:rPr>
          <w:lang w:val="sv-SE"/>
        </w:rPr>
      </w:pPr>
      <w:r w:rsidRPr="00FE10D2">
        <w:rPr>
          <w:lang w:val="sv-SE"/>
        </w:rPr>
        <w:t>Kvalitet</w:t>
      </w:r>
    </w:p>
    <w:p w14:paraId="5F34CB10" w14:textId="77777777" w:rsidR="004566F9" w:rsidRPr="00FE10D2" w:rsidRDefault="004566F9" w:rsidP="008A06E8">
      <w:pPr>
        <w:pStyle w:val="ListParagraph"/>
        <w:numPr>
          <w:ilvl w:val="0"/>
          <w:numId w:val="100"/>
        </w:numPr>
        <w:spacing w:after="0"/>
        <w:rPr>
          <w:lang w:val="sv-SE"/>
        </w:rPr>
      </w:pPr>
      <w:r w:rsidRPr="00FE10D2">
        <w:rPr>
          <w:lang w:val="sv-SE"/>
        </w:rPr>
        <w:t>Arkitekturefterlevnad</w:t>
      </w:r>
    </w:p>
    <w:p w14:paraId="075F076C" w14:textId="77777777" w:rsidR="004566F9" w:rsidRPr="00FE10D2" w:rsidRDefault="004566F9" w:rsidP="008A06E8">
      <w:pPr>
        <w:pStyle w:val="ListParagraph"/>
        <w:numPr>
          <w:ilvl w:val="0"/>
          <w:numId w:val="100"/>
        </w:numPr>
        <w:spacing w:after="0"/>
        <w:rPr>
          <w:lang w:val="sv-SE"/>
        </w:rPr>
      </w:pPr>
      <w:r w:rsidRPr="00FE10D2">
        <w:rPr>
          <w:lang w:val="sv-SE"/>
        </w:rPr>
        <w:t>Säkerhetsbrister</w:t>
      </w:r>
    </w:p>
    <w:p w14:paraId="63AC6F35" w14:textId="77777777" w:rsidR="004566F9" w:rsidRPr="004566F9" w:rsidRDefault="004566F9" w:rsidP="00FE10D2">
      <w:pPr>
        <w:ind w:left="360"/>
        <w:rPr>
          <w:lang w:val="sv-SE"/>
        </w:rPr>
      </w:pPr>
    </w:p>
    <w:p w14:paraId="69332E33" w14:textId="77777777" w:rsidR="004566F9" w:rsidRPr="004566F9" w:rsidRDefault="004566F9" w:rsidP="00FE10D2">
      <w:pPr>
        <w:ind w:left="360"/>
        <w:rPr>
          <w:b/>
          <w:bCs/>
          <w:lang w:val="sv-SE"/>
        </w:rPr>
      </w:pPr>
      <w:r>
        <w:rPr>
          <w:b/>
          <w:bCs/>
          <w:lang w:val="sv-SE"/>
        </w:rPr>
        <w:t xml:space="preserve">2. </w:t>
      </w:r>
      <w:r w:rsidRPr="004566F9">
        <w:rPr>
          <w:b/>
          <w:bCs/>
          <w:lang w:val="sv-SE"/>
        </w:rPr>
        <w:t>AI-workflow-granskning</w:t>
      </w:r>
    </w:p>
    <w:p w14:paraId="6B805495" w14:textId="77777777" w:rsidR="004566F9" w:rsidRPr="00FE10D2" w:rsidRDefault="004566F9" w:rsidP="008A06E8">
      <w:pPr>
        <w:pStyle w:val="ListParagraph"/>
        <w:numPr>
          <w:ilvl w:val="0"/>
          <w:numId w:val="102"/>
        </w:numPr>
        <w:spacing w:after="0"/>
        <w:rPr>
          <w:lang w:val="sv-SE"/>
        </w:rPr>
      </w:pPr>
      <w:r w:rsidRPr="00FE10D2">
        <w:rPr>
          <w:lang w:val="sv-SE"/>
        </w:rPr>
        <w:t>Versionshantering</w:t>
      </w:r>
    </w:p>
    <w:p w14:paraId="3539D436" w14:textId="77777777" w:rsidR="004566F9" w:rsidRPr="00FE10D2" w:rsidRDefault="004566F9" w:rsidP="008A06E8">
      <w:pPr>
        <w:pStyle w:val="ListParagraph"/>
        <w:numPr>
          <w:ilvl w:val="0"/>
          <w:numId w:val="102"/>
        </w:numPr>
        <w:spacing w:after="0"/>
        <w:rPr>
          <w:lang w:val="sv-SE"/>
        </w:rPr>
      </w:pPr>
      <w:proofErr w:type="spellStart"/>
      <w:r w:rsidRPr="00FE10D2">
        <w:rPr>
          <w:lang w:val="sv-SE"/>
        </w:rPr>
        <w:t>Scope</w:t>
      </w:r>
      <w:proofErr w:type="spellEnd"/>
      <w:r w:rsidRPr="00FE10D2">
        <w:rPr>
          <w:lang w:val="sv-SE"/>
        </w:rPr>
        <w:t>-avgränsning</w:t>
      </w:r>
    </w:p>
    <w:p w14:paraId="068EEDAB" w14:textId="77777777" w:rsidR="004566F9" w:rsidRPr="00FE10D2" w:rsidRDefault="004566F9" w:rsidP="008A06E8">
      <w:pPr>
        <w:pStyle w:val="ListParagraph"/>
        <w:numPr>
          <w:ilvl w:val="0"/>
          <w:numId w:val="102"/>
        </w:numPr>
        <w:spacing w:after="0"/>
        <w:rPr>
          <w:lang w:val="sv-SE"/>
        </w:rPr>
      </w:pPr>
      <w:r w:rsidRPr="00FE10D2">
        <w:rPr>
          <w:lang w:val="sv-SE"/>
        </w:rPr>
        <w:t>Oförutsedda beroenden</w:t>
      </w:r>
    </w:p>
    <w:p w14:paraId="344068A0" w14:textId="77777777" w:rsidR="004566F9" w:rsidRPr="004566F9" w:rsidRDefault="004566F9" w:rsidP="00FE10D2">
      <w:pPr>
        <w:ind w:left="360"/>
        <w:rPr>
          <w:lang w:val="sv-SE"/>
        </w:rPr>
      </w:pPr>
    </w:p>
    <w:p w14:paraId="25FAA21C" w14:textId="77777777" w:rsidR="004566F9" w:rsidRPr="004566F9" w:rsidRDefault="004566F9" w:rsidP="00FE10D2">
      <w:pPr>
        <w:ind w:left="360"/>
        <w:rPr>
          <w:b/>
          <w:bCs/>
          <w:lang w:val="sv-SE"/>
        </w:rPr>
      </w:pPr>
      <w:r>
        <w:rPr>
          <w:b/>
          <w:bCs/>
          <w:lang w:val="sv-SE"/>
        </w:rPr>
        <w:t xml:space="preserve">3. </w:t>
      </w:r>
      <w:r w:rsidRPr="004566F9">
        <w:rPr>
          <w:b/>
          <w:bCs/>
          <w:lang w:val="sv-SE"/>
        </w:rPr>
        <w:t>Säkerhets- och datavalidering</w:t>
      </w:r>
    </w:p>
    <w:p w14:paraId="1B29D9CD" w14:textId="77777777" w:rsidR="004566F9" w:rsidRPr="00FE10D2" w:rsidRDefault="004566F9" w:rsidP="008A06E8">
      <w:pPr>
        <w:pStyle w:val="ListParagraph"/>
        <w:numPr>
          <w:ilvl w:val="0"/>
          <w:numId w:val="101"/>
        </w:numPr>
        <w:spacing w:after="0"/>
        <w:rPr>
          <w:lang w:val="sv-SE"/>
        </w:rPr>
      </w:pPr>
      <w:r w:rsidRPr="00FE10D2">
        <w:rPr>
          <w:lang w:val="sv-SE"/>
        </w:rPr>
        <w:t xml:space="preserve">Dataklassning och </w:t>
      </w:r>
      <w:proofErr w:type="gramStart"/>
      <w:r w:rsidRPr="00FE10D2">
        <w:rPr>
          <w:lang w:val="sv-SE"/>
        </w:rPr>
        <w:t>känslig data</w:t>
      </w:r>
      <w:proofErr w:type="gramEnd"/>
    </w:p>
    <w:p w14:paraId="2F9547D8" w14:textId="77777777" w:rsidR="004566F9" w:rsidRPr="00FE10D2" w:rsidRDefault="004566F9" w:rsidP="008A06E8">
      <w:pPr>
        <w:pStyle w:val="ListParagraph"/>
        <w:numPr>
          <w:ilvl w:val="0"/>
          <w:numId w:val="101"/>
        </w:numPr>
        <w:spacing w:after="0"/>
        <w:rPr>
          <w:lang w:val="sv-SE"/>
        </w:rPr>
      </w:pPr>
      <w:r w:rsidRPr="00FE10D2">
        <w:rPr>
          <w:lang w:val="sv-SE"/>
        </w:rPr>
        <w:t>Åtkomstkontroller</w:t>
      </w:r>
    </w:p>
    <w:p w14:paraId="0CF1F00E" w14:textId="77777777" w:rsidR="004566F9" w:rsidRPr="00FE10D2" w:rsidRDefault="004566F9" w:rsidP="008A06E8">
      <w:pPr>
        <w:pStyle w:val="ListParagraph"/>
        <w:numPr>
          <w:ilvl w:val="0"/>
          <w:numId w:val="101"/>
        </w:numPr>
        <w:spacing w:after="0"/>
        <w:rPr>
          <w:lang w:val="sv-SE"/>
        </w:rPr>
      </w:pPr>
      <w:r w:rsidRPr="00FE10D2">
        <w:rPr>
          <w:lang w:val="sv-SE"/>
        </w:rPr>
        <w:t>Loggbarhet</w:t>
      </w:r>
    </w:p>
    <w:p w14:paraId="3893009C" w14:textId="77777777" w:rsidR="004566F9" w:rsidRPr="00A465DF" w:rsidRDefault="004566F9" w:rsidP="008A06E8">
      <w:pPr>
        <w:pStyle w:val="ListParagraph"/>
        <w:numPr>
          <w:ilvl w:val="0"/>
          <w:numId w:val="101"/>
        </w:numPr>
        <w:spacing w:after="0"/>
      </w:pPr>
      <w:r w:rsidRPr="00A465DF">
        <w:t>AI-</w:t>
      </w:r>
      <w:proofErr w:type="spellStart"/>
      <w:r w:rsidRPr="00A465DF">
        <w:t>specifika</w:t>
      </w:r>
      <w:proofErr w:type="spellEnd"/>
      <w:r w:rsidRPr="00A465DF">
        <w:t xml:space="preserve"> </w:t>
      </w:r>
      <w:proofErr w:type="spellStart"/>
      <w:r w:rsidRPr="00A465DF">
        <w:t>hotbilder</w:t>
      </w:r>
      <w:proofErr w:type="spellEnd"/>
      <w:r w:rsidRPr="00A465DF">
        <w:t xml:space="preserve"> (</w:t>
      </w:r>
      <w:proofErr w:type="spellStart"/>
      <w:r w:rsidRPr="00A465DF">
        <w:t>t.ex</w:t>
      </w:r>
      <w:proofErr w:type="spellEnd"/>
      <w:r w:rsidRPr="00A465DF">
        <w:t xml:space="preserve">. prompt injection, </w:t>
      </w:r>
      <w:proofErr w:type="spellStart"/>
      <w:proofErr w:type="gramStart"/>
      <w:r w:rsidRPr="00A465DF">
        <w:t>dataexfiltration</w:t>
      </w:r>
      <w:proofErr w:type="spellEnd"/>
      <w:proofErr w:type="gramEnd"/>
      <w:r w:rsidRPr="00A465DF">
        <w:t>, supply chain-risk, secrets leakage, unsafe automation)</w:t>
      </w:r>
    </w:p>
    <w:p w14:paraId="7A8B2AFF" w14:textId="77777777" w:rsidR="004566F9" w:rsidRPr="00A465DF" w:rsidRDefault="004566F9" w:rsidP="00FE10D2">
      <w:pPr>
        <w:ind w:left="360"/>
      </w:pPr>
    </w:p>
    <w:p w14:paraId="47FD8008" w14:textId="77777777" w:rsidR="004566F9" w:rsidRPr="004566F9" w:rsidRDefault="004566F9" w:rsidP="00FE10D2">
      <w:pPr>
        <w:ind w:left="360"/>
        <w:rPr>
          <w:b/>
          <w:bCs/>
          <w:lang w:val="sv-SE"/>
        </w:rPr>
      </w:pPr>
      <w:r>
        <w:rPr>
          <w:b/>
          <w:bCs/>
          <w:lang w:val="sv-SE"/>
        </w:rPr>
        <w:t xml:space="preserve">4. </w:t>
      </w:r>
      <w:r w:rsidRPr="004566F9">
        <w:rPr>
          <w:b/>
          <w:bCs/>
          <w:lang w:val="sv-SE"/>
        </w:rPr>
        <w:t xml:space="preserve">Risk- och biasbedömning (vid relevant </w:t>
      </w:r>
      <w:proofErr w:type="spellStart"/>
      <w:r w:rsidRPr="004566F9">
        <w:rPr>
          <w:b/>
          <w:bCs/>
          <w:lang w:val="sv-SE"/>
        </w:rPr>
        <w:t>use</w:t>
      </w:r>
      <w:proofErr w:type="spellEnd"/>
      <w:r w:rsidRPr="004566F9">
        <w:rPr>
          <w:b/>
          <w:bCs/>
          <w:lang w:val="sv-SE"/>
        </w:rPr>
        <w:t xml:space="preserve"> </w:t>
      </w:r>
      <w:proofErr w:type="spellStart"/>
      <w:r w:rsidRPr="004566F9">
        <w:rPr>
          <w:b/>
          <w:bCs/>
          <w:lang w:val="sv-SE"/>
        </w:rPr>
        <w:t>case</w:t>
      </w:r>
      <w:proofErr w:type="spellEnd"/>
      <w:r w:rsidRPr="004566F9">
        <w:rPr>
          <w:b/>
          <w:bCs/>
          <w:lang w:val="sv-SE"/>
        </w:rPr>
        <w:t>)</w:t>
      </w:r>
    </w:p>
    <w:p w14:paraId="6325956F" w14:textId="77777777" w:rsidR="004566F9" w:rsidRPr="00FE10D2" w:rsidRDefault="004566F9" w:rsidP="008A06E8">
      <w:pPr>
        <w:pStyle w:val="ListParagraph"/>
        <w:numPr>
          <w:ilvl w:val="0"/>
          <w:numId w:val="104"/>
        </w:numPr>
        <w:spacing w:after="0"/>
        <w:rPr>
          <w:lang w:val="sv-SE"/>
        </w:rPr>
      </w:pPr>
      <w:r w:rsidRPr="00FE10D2">
        <w:rPr>
          <w:lang w:val="sv-SE"/>
        </w:rPr>
        <w:t>Beslutsstöd</w:t>
      </w:r>
    </w:p>
    <w:p w14:paraId="33E2BE0F" w14:textId="77777777" w:rsidR="004566F9" w:rsidRPr="00FE10D2" w:rsidRDefault="004566F9" w:rsidP="008A06E8">
      <w:pPr>
        <w:pStyle w:val="ListParagraph"/>
        <w:numPr>
          <w:ilvl w:val="0"/>
          <w:numId w:val="104"/>
        </w:numPr>
        <w:spacing w:after="0"/>
        <w:rPr>
          <w:lang w:val="sv-SE"/>
        </w:rPr>
      </w:pPr>
      <w:r w:rsidRPr="00FE10D2">
        <w:rPr>
          <w:lang w:val="sv-SE"/>
        </w:rPr>
        <w:t>Användarpåverkan</w:t>
      </w:r>
    </w:p>
    <w:p w14:paraId="1CA20D28" w14:textId="77777777" w:rsidR="004566F9" w:rsidRPr="00FE10D2" w:rsidRDefault="004566F9" w:rsidP="008A06E8">
      <w:pPr>
        <w:pStyle w:val="ListParagraph"/>
        <w:numPr>
          <w:ilvl w:val="0"/>
          <w:numId w:val="104"/>
        </w:numPr>
        <w:spacing w:after="0"/>
        <w:rPr>
          <w:lang w:val="sv-SE"/>
        </w:rPr>
      </w:pPr>
      <w:r w:rsidRPr="00FE10D2">
        <w:rPr>
          <w:lang w:val="sv-SE"/>
        </w:rPr>
        <w:t>Regelkrav</w:t>
      </w:r>
    </w:p>
    <w:p w14:paraId="0FDF8ADB" w14:textId="77777777" w:rsidR="004566F9" w:rsidRPr="004566F9" w:rsidRDefault="004566F9" w:rsidP="00FE10D2">
      <w:pPr>
        <w:ind w:left="360"/>
        <w:rPr>
          <w:lang w:val="sv-SE"/>
        </w:rPr>
      </w:pPr>
    </w:p>
    <w:p w14:paraId="0DDEA670" w14:textId="77777777" w:rsidR="004566F9" w:rsidRPr="004566F9" w:rsidRDefault="004566F9" w:rsidP="00FE10D2">
      <w:pPr>
        <w:ind w:left="360"/>
        <w:rPr>
          <w:b/>
          <w:bCs/>
          <w:lang w:val="sv-SE"/>
        </w:rPr>
      </w:pPr>
      <w:r>
        <w:rPr>
          <w:b/>
          <w:bCs/>
          <w:lang w:val="sv-SE"/>
        </w:rPr>
        <w:t xml:space="preserve">5. </w:t>
      </w:r>
      <w:r w:rsidRPr="004566F9">
        <w:rPr>
          <w:b/>
          <w:bCs/>
          <w:lang w:val="sv-SE"/>
        </w:rPr>
        <w:t>Reproducerbarhet</w:t>
      </w:r>
    </w:p>
    <w:p w14:paraId="31A3D6FA" w14:textId="77777777" w:rsidR="004566F9" w:rsidRPr="00FE10D2" w:rsidRDefault="004566F9" w:rsidP="008A06E8">
      <w:pPr>
        <w:pStyle w:val="ListParagraph"/>
        <w:numPr>
          <w:ilvl w:val="0"/>
          <w:numId w:val="103"/>
        </w:numPr>
        <w:spacing w:after="0"/>
        <w:rPr>
          <w:lang w:val="sv-SE"/>
        </w:rPr>
      </w:pPr>
      <w:r w:rsidRPr="00FE10D2">
        <w:rPr>
          <w:lang w:val="sv-SE"/>
        </w:rPr>
        <w:t>Spårbar konfiguration</w:t>
      </w:r>
    </w:p>
    <w:p w14:paraId="757B08D0" w14:textId="77777777" w:rsidR="004566F9" w:rsidRPr="00FE10D2" w:rsidRDefault="004566F9" w:rsidP="008A06E8">
      <w:pPr>
        <w:pStyle w:val="ListParagraph"/>
        <w:numPr>
          <w:ilvl w:val="0"/>
          <w:numId w:val="103"/>
        </w:numPr>
        <w:spacing w:after="0"/>
        <w:rPr>
          <w:lang w:val="sv-SE"/>
        </w:rPr>
      </w:pPr>
      <w:r w:rsidRPr="00FE10D2">
        <w:rPr>
          <w:lang w:val="sv-SE"/>
        </w:rPr>
        <w:t>Versionshantering</w:t>
      </w:r>
    </w:p>
    <w:p w14:paraId="10E89119" w14:textId="51584443" w:rsidR="004566F9" w:rsidRDefault="004566F9" w:rsidP="008A06E8">
      <w:pPr>
        <w:pStyle w:val="ListParagraph"/>
        <w:numPr>
          <w:ilvl w:val="0"/>
          <w:numId w:val="103"/>
        </w:numPr>
        <w:spacing w:after="0"/>
        <w:rPr>
          <w:lang w:val="sv-SE"/>
        </w:rPr>
      </w:pPr>
      <w:r w:rsidRPr="00FE10D2">
        <w:rPr>
          <w:lang w:val="sv-SE"/>
        </w:rPr>
        <w:t>Testbar agent-/workflow-struktur</w:t>
      </w:r>
    </w:p>
    <w:p w14:paraId="1B50DECF" w14:textId="77777777" w:rsidR="0050604B" w:rsidRPr="0050604B" w:rsidRDefault="0050604B" w:rsidP="0050604B">
      <w:pPr>
        <w:pStyle w:val="ListParagraph"/>
        <w:spacing w:after="0"/>
        <w:ind w:left="1080"/>
        <w:rPr>
          <w:lang w:val="sv-SE"/>
        </w:rPr>
      </w:pPr>
    </w:p>
    <w:p w14:paraId="45131D16" w14:textId="77777777" w:rsidR="004566F9" w:rsidRPr="004566F9" w:rsidRDefault="004566F9" w:rsidP="004566F9">
      <w:pPr>
        <w:rPr>
          <w:b/>
          <w:bCs/>
          <w:lang w:val="sv-SE"/>
        </w:rPr>
      </w:pPr>
      <w:r w:rsidRPr="004566F9">
        <w:rPr>
          <w:b/>
          <w:bCs/>
          <w:lang w:val="sv-SE"/>
        </w:rPr>
        <w:t>Output</w:t>
      </w:r>
    </w:p>
    <w:p w14:paraId="094FA6E4" w14:textId="77777777" w:rsidR="004566F9" w:rsidRPr="00FE10D2" w:rsidRDefault="004566F9" w:rsidP="008A06E8">
      <w:pPr>
        <w:pStyle w:val="ListParagraph"/>
        <w:numPr>
          <w:ilvl w:val="0"/>
          <w:numId w:val="105"/>
        </w:numPr>
        <w:spacing w:after="0"/>
        <w:rPr>
          <w:lang w:val="sv-SE"/>
        </w:rPr>
      </w:pPr>
      <w:r w:rsidRPr="00FE10D2">
        <w:rPr>
          <w:lang w:val="sv-SE"/>
        </w:rPr>
        <w:t>Arkitekturdokument</w:t>
      </w:r>
    </w:p>
    <w:p w14:paraId="4FC240C2" w14:textId="77777777" w:rsidR="004566F9" w:rsidRPr="00FE10D2" w:rsidRDefault="004566F9" w:rsidP="008A06E8">
      <w:pPr>
        <w:pStyle w:val="ListParagraph"/>
        <w:numPr>
          <w:ilvl w:val="0"/>
          <w:numId w:val="105"/>
        </w:numPr>
        <w:spacing w:after="0"/>
        <w:rPr>
          <w:lang w:val="sv-SE"/>
        </w:rPr>
      </w:pPr>
      <w:r w:rsidRPr="00FE10D2">
        <w:rPr>
          <w:lang w:val="sv-SE"/>
        </w:rPr>
        <w:t xml:space="preserve">AI </w:t>
      </w: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Blueprint (inklusive AI-nivå, riskprofil, </w:t>
      </w:r>
      <w:proofErr w:type="spellStart"/>
      <w:r w:rsidRPr="00FE10D2">
        <w:rPr>
          <w:lang w:val="sv-SE"/>
        </w:rPr>
        <w:t>workflows</w:t>
      </w:r>
      <w:proofErr w:type="spellEnd"/>
      <w:r w:rsidRPr="00FE10D2">
        <w:rPr>
          <w:lang w:val="sv-SE"/>
        </w:rPr>
        <w:t xml:space="preserve">, </w:t>
      </w:r>
      <w:proofErr w:type="spellStart"/>
      <w:r w:rsidRPr="00FE10D2">
        <w:rPr>
          <w:lang w:val="sv-SE"/>
        </w:rPr>
        <w:t>review</w:t>
      </w:r>
      <w:proofErr w:type="spellEnd"/>
      <w:r w:rsidRPr="00FE10D2">
        <w:rPr>
          <w:lang w:val="sv-SE"/>
        </w:rPr>
        <w:t>-krav och reproducerbarhetskrav)</w:t>
      </w:r>
    </w:p>
    <w:p w14:paraId="6A3B3AB3" w14:textId="77777777" w:rsidR="004566F9" w:rsidRPr="00FE10D2" w:rsidRDefault="004566F9" w:rsidP="008A06E8">
      <w:pPr>
        <w:pStyle w:val="ListParagraph"/>
        <w:numPr>
          <w:ilvl w:val="0"/>
          <w:numId w:val="105"/>
        </w:numPr>
        <w:spacing w:after="0"/>
        <w:rPr>
          <w:lang w:val="sv-SE"/>
        </w:rPr>
      </w:pPr>
      <w:r w:rsidRPr="00FE10D2">
        <w:rPr>
          <w:lang w:val="sv-SE"/>
        </w:rPr>
        <w:t>Transition Plan (vid AT)</w:t>
      </w:r>
    </w:p>
    <w:p w14:paraId="7D47D843" w14:textId="77777777" w:rsidR="004566F9" w:rsidRPr="00FE10D2" w:rsidRDefault="004566F9" w:rsidP="008A06E8">
      <w:pPr>
        <w:pStyle w:val="ListParagraph"/>
        <w:numPr>
          <w:ilvl w:val="0"/>
          <w:numId w:val="105"/>
        </w:numPr>
        <w:spacing w:after="0"/>
        <w:rPr>
          <w:lang w:val="sv-SE"/>
        </w:rPr>
      </w:pPr>
      <w:r w:rsidRPr="00FE10D2">
        <w:rPr>
          <w:lang w:val="sv-SE"/>
        </w:rPr>
        <w:t xml:space="preserve">Strukturerade </w:t>
      </w: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Stories</w:t>
      </w:r>
      <w:proofErr w:type="spellEnd"/>
    </w:p>
    <w:p w14:paraId="6FF38830" w14:textId="1D8CCBC7" w:rsidR="004566F9" w:rsidRPr="0050604B" w:rsidRDefault="004566F9" w:rsidP="008A06E8">
      <w:pPr>
        <w:pStyle w:val="ListParagraph"/>
        <w:numPr>
          <w:ilvl w:val="0"/>
          <w:numId w:val="105"/>
        </w:numPr>
        <w:spacing w:after="0"/>
        <w:rPr>
          <w:lang w:val="sv-SE"/>
        </w:rPr>
      </w:pPr>
      <w:r w:rsidRPr="00FE10D2">
        <w:rPr>
          <w:lang w:val="sv-SE"/>
        </w:rPr>
        <w:t>Dokumenterad teststrategi</w:t>
      </w:r>
    </w:p>
    <w:p w14:paraId="6CBC7A8B" w14:textId="77777777" w:rsidR="004566F9" w:rsidRPr="004566F9" w:rsidRDefault="004566F9" w:rsidP="004566F9">
      <w:pPr>
        <w:pStyle w:val="Heading3"/>
        <w:rPr>
          <w:lang w:val="sv-SE"/>
        </w:rPr>
      </w:pPr>
      <w:bookmarkStart w:id="45" w:name="_Toc224296623"/>
      <w:proofErr w:type="spellStart"/>
      <w:r w:rsidRPr="004566F9">
        <w:rPr>
          <w:lang w:val="sv-SE"/>
        </w:rPr>
        <w:t>Tollgate</w:t>
      </w:r>
      <w:proofErr w:type="spellEnd"/>
      <w:r w:rsidRPr="004566F9">
        <w:rPr>
          <w:lang w:val="sv-SE"/>
        </w:rPr>
        <w:t xml:space="preserve"> 2 – Design </w:t>
      </w:r>
      <w:proofErr w:type="spellStart"/>
      <w:r w:rsidRPr="004566F9">
        <w:rPr>
          <w:lang w:val="sv-SE"/>
        </w:rPr>
        <w:t>Approved</w:t>
      </w:r>
      <w:bookmarkEnd w:id="45"/>
      <w:proofErr w:type="spellEnd"/>
    </w:p>
    <w:p w14:paraId="15B60FEC" w14:textId="77777777" w:rsidR="004566F9" w:rsidRPr="004566F9" w:rsidRDefault="004566F9" w:rsidP="004566F9">
      <w:pPr>
        <w:rPr>
          <w:lang w:val="sv-SE"/>
        </w:rPr>
      </w:pPr>
      <w:r w:rsidRPr="004566F9">
        <w:rPr>
          <w:lang w:val="sv-SE"/>
        </w:rPr>
        <w:t>Formellt beslut att påbörja implementation eller transformation.</w:t>
      </w:r>
    </w:p>
    <w:p w14:paraId="048D9A18" w14:textId="77777777" w:rsidR="004566F9" w:rsidRPr="004566F9" w:rsidRDefault="004566F9" w:rsidP="004566F9">
      <w:pPr>
        <w:rPr>
          <w:lang w:val="sv-SE"/>
        </w:rPr>
      </w:pPr>
      <w:r w:rsidRPr="004566F9">
        <w:rPr>
          <w:lang w:val="sv-SE"/>
        </w:rPr>
        <w:t xml:space="preserve">Design </w:t>
      </w:r>
      <w:proofErr w:type="spellStart"/>
      <w:r w:rsidRPr="004566F9">
        <w:rPr>
          <w:lang w:val="sv-SE"/>
        </w:rPr>
        <w:t>Approved</w:t>
      </w:r>
      <w:proofErr w:type="spellEnd"/>
      <w:r w:rsidRPr="004566F9">
        <w:rPr>
          <w:lang w:val="sv-SE"/>
        </w:rPr>
        <w:t xml:space="preserve"> kräver att:</w:t>
      </w:r>
    </w:p>
    <w:p w14:paraId="475D3787" w14:textId="77777777" w:rsidR="004566F9" w:rsidRPr="00FE10D2" w:rsidRDefault="004566F9" w:rsidP="008A06E8">
      <w:pPr>
        <w:pStyle w:val="ListParagraph"/>
        <w:numPr>
          <w:ilvl w:val="0"/>
          <w:numId w:val="106"/>
        </w:numPr>
        <w:spacing w:after="0"/>
        <w:rPr>
          <w:lang w:val="sv-SE"/>
        </w:rPr>
      </w:pPr>
      <w:r w:rsidRPr="00FE10D2">
        <w:rPr>
          <w:lang w:val="sv-SE"/>
        </w:rPr>
        <w:lastRenderedPageBreak/>
        <w:t>Arkitektur är godkänd</w:t>
      </w:r>
    </w:p>
    <w:p w14:paraId="5E280158" w14:textId="77777777" w:rsidR="004566F9" w:rsidRPr="00FE10D2" w:rsidRDefault="004566F9" w:rsidP="008A06E8">
      <w:pPr>
        <w:pStyle w:val="ListParagraph"/>
        <w:numPr>
          <w:ilvl w:val="0"/>
          <w:numId w:val="106"/>
        </w:numPr>
        <w:spacing w:after="0"/>
        <w:rPr>
          <w:lang w:val="sv-SE"/>
        </w:rPr>
      </w:pP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</w:t>
      </w:r>
      <w:proofErr w:type="spellStart"/>
      <w:r w:rsidRPr="00FE10D2">
        <w:rPr>
          <w:lang w:val="sv-SE"/>
        </w:rPr>
        <w:t>Stories</w:t>
      </w:r>
      <w:proofErr w:type="spellEnd"/>
      <w:r w:rsidRPr="00FE10D2">
        <w:rPr>
          <w:lang w:val="sv-SE"/>
        </w:rPr>
        <w:t xml:space="preserve"> är testbara och kopplade till </w:t>
      </w:r>
      <w:proofErr w:type="spellStart"/>
      <w:r w:rsidRPr="00FE10D2">
        <w:rPr>
          <w:lang w:val="sv-SE"/>
        </w:rPr>
        <w:t>Outcome</w:t>
      </w:r>
      <w:proofErr w:type="spellEnd"/>
    </w:p>
    <w:p w14:paraId="3FC87BDD" w14:textId="77777777" w:rsidR="004566F9" w:rsidRPr="00FE10D2" w:rsidRDefault="004566F9" w:rsidP="008A06E8">
      <w:pPr>
        <w:pStyle w:val="ListParagraph"/>
        <w:numPr>
          <w:ilvl w:val="0"/>
          <w:numId w:val="106"/>
        </w:numPr>
        <w:spacing w:after="0"/>
        <w:rPr>
          <w:lang w:val="sv-SE"/>
        </w:rPr>
      </w:pPr>
      <w:r w:rsidRPr="00FE10D2">
        <w:rPr>
          <w:lang w:val="sv-SE"/>
        </w:rPr>
        <w:t>Teststrategi är fastställd</w:t>
      </w:r>
    </w:p>
    <w:p w14:paraId="0944A089" w14:textId="77777777" w:rsidR="004566F9" w:rsidRPr="00FE10D2" w:rsidRDefault="004566F9" w:rsidP="008A06E8">
      <w:pPr>
        <w:pStyle w:val="ListParagraph"/>
        <w:numPr>
          <w:ilvl w:val="0"/>
          <w:numId w:val="106"/>
        </w:numPr>
        <w:spacing w:after="0"/>
        <w:rPr>
          <w:lang w:val="sv-SE"/>
        </w:rPr>
      </w:pPr>
      <w:r w:rsidRPr="00FE10D2">
        <w:rPr>
          <w:lang w:val="sv-SE"/>
        </w:rPr>
        <w:t xml:space="preserve">AI </w:t>
      </w:r>
      <w:proofErr w:type="spellStart"/>
      <w:r w:rsidRPr="00FE10D2">
        <w:rPr>
          <w:lang w:val="sv-SE"/>
        </w:rPr>
        <w:t>Delivery</w:t>
      </w:r>
      <w:proofErr w:type="spellEnd"/>
      <w:r w:rsidRPr="00FE10D2">
        <w:rPr>
          <w:lang w:val="sv-SE"/>
        </w:rPr>
        <w:t xml:space="preserve"> Blueprint är dokumenterad (vid </w:t>
      </w:r>
      <w:proofErr w:type="spellStart"/>
      <w:r w:rsidRPr="00FE10D2">
        <w:rPr>
          <w:lang w:val="sv-SE"/>
        </w:rPr>
        <w:t>Level</w:t>
      </w:r>
      <w:proofErr w:type="spellEnd"/>
      <w:r w:rsidRPr="00FE10D2">
        <w:rPr>
          <w:lang w:val="sv-SE"/>
        </w:rPr>
        <w:t xml:space="preserve"> 2–3)</w:t>
      </w:r>
    </w:p>
    <w:p w14:paraId="28CF53AE" w14:textId="77777777" w:rsidR="004566F9" w:rsidRPr="004566F9" w:rsidRDefault="004566F9" w:rsidP="004566F9">
      <w:pPr>
        <w:rPr>
          <w:lang w:val="sv-SE"/>
        </w:rPr>
      </w:pPr>
    </w:p>
    <w:p w14:paraId="34C9FE9F" w14:textId="77777777" w:rsidR="009863CB" w:rsidRPr="009863CB" w:rsidRDefault="004566F9" w:rsidP="004566F9">
      <w:pPr>
        <w:rPr>
          <w:lang w:val="sv-SE"/>
        </w:rPr>
      </w:pPr>
      <w:r w:rsidRPr="004566F9">
        <w:rPr>
          <w:lang w:val="sv-SE"/>
        </w:rPr>
        <w:t xml:space="preserve">Ingen implementation utan definierade och testbara </w:t>
      </w:r>
      <w:proofErr w:type="spellStart"/>
      <w:r w:rsidRPr="004566F9">
        <w:rPr>
          <w:lang w:val="sv-SE"/>
        </w:rPr>
        <w:t>Delivery</w:t>
      </w:r>
      <w:proofErr w:type="spellEnd"/>
      <w:r w:rsidRPr="004566F9">
        <w:rPr>
          <w:lang w:val="sv-SE"/>
        </w:rPr>
        <w:t xml:space="preserve"> </w:t>
      </w:r>
      <w:proofErr w:type="spellStart"/>
      <w:r w:rsidRPr="004566F9">
        <w:rPr>
          <w:lang w:val="sv-SE"/>
        </w:rPr>
        <w:t>Stories</w:t>
      </w:r>
      <w:proofErr w:type="spellEnd"/>
      <w:r w:rsidRPr="004566F9">
        <w:rPr>
          <w:lang w:val="sv-SE"/>
        </w:rPr>
        <w:t>.</w:t>
      </w:r>
    </w:p>
    <w:p w14:paraId="4439ED62" w14:textId="77777777" w:rsidR="009863CB" w:rsidRPr="009863CB" w:rsidRDefault="009863CB" w:rsidP="009863CB">
      <w:pPr>
        <w:pStyle w:val="Heading2"/>
        <w:rPr>
          <w:lang w:val="sv-SE"/>
        </w:rPr>
      </w:pPr>
      <w:bookmarkStart w:id="46" w:name="_Toc224296624"/>
      <w:r w:rsidRPr="009863CB">
        <w:rPr>
          <w:lang w:val="sv-SE"/>
        </w:rPr>
        <w:t>FAS 3 – BUILD</w:t>
      </w:r>
      <w:bookmarkEnd w:id="46"/>
    </w:p>
    <w:p w14:paraId="7D549759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Kontrollerad </w:t>
      </w:r>
      <w:proofErr w:type="spellStart"/>
      <w:r w:rsidRPr="009863CB">
        <w:rPr>
          <w:lang w:val="sv-SE"/>
        </w:rPr>
        <w:t>Agentic</w:t>
      </w:r>
      <w:proofErr w:type="spellEnd"/>
      <w:r w:rsidRPr="009863CB">
        <w:rPr>
          <w:lang w:val="sv-SE"/>
        </w:rPr>
        <w:t xml:space="preserve"> Implementation</w:t>
      </w:r>
    </w:p>
    <w:p w14:paraId="313F2DDD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Syfte</w:t>
      </w:r>
    </w:p>
    <w:p w14:paraId="5FCF4CED" w14:textId="77777777" w:rsidR="009863CB" w:rsidRPr="00EC12BD" w:rsidRDefault="009863CB" w:rsidP="00EC12BD">
      <w:pPr>
        <w:spacing w:after="160" w:line="259" w:lineRule="auto"/>
        <w:rPr>
          <w:lang w:val="sv-SE"/>
        </w:rPr>
      </w:pPr>
      <w:r w:rsidRPr="00EC12BD">
        <w:rPr>
          <w:lang w:val="sv-SE"/>
        </w:rPr>
        <w:t>Att leverera med acceleration utan att tappa:</w:t>
      </w:r>
    </w:p>
    <w:p w14:paraId="2EC7118A" w14:textId="77777777" w:rsidR="009863CB" w:rsidRDefault="009863CB" w:rsidP="008A06E8">
      <w:pPr>
        <w:pStyle w:val="ListParagraph"/>
        <w:numPr>
          <w:ilvl w:val="0"/>
          <w:numId w:val="80"/>
        </w:numPr>
        <w:spacing w:after="160" w:line="259" w:lineRule="auto"/>
      </w:pPr>
      <w:proofErr w:type="spellStart"/>
      <w:r w:rsidRPr="0051077F">
        <w:t>Kvalitet</w:t>
      </w:r>
      <w:proofErr w:type="spellEnd"/>
      <w:r w:rsidRPr="0051077F">
        <w:t>.</w:t>
      </w:r>
    </w:p>
    <w:p w14:paraId="25F8B520" w14:textId="77777777" w:rsidR="009863CB" w:rsidRDefault="009863CB" w:rsidP="008A06E8">
      <w:pPr>
        <w:pStyle w:val="ListParagraph"/>
        <w:numPr>
          <w:ilvl w:val="0"/>
          <w:numId w:val="80"/>
        </w:numPr>
        <w:spacing w:after="160" w:line="259" w:lineRule="auto"/>
      </w:pPr>
      <w:r w:rsidRPr="0051077F">
        <w:t>Säkerhet.</w:t>
      </w:r>
    </w:p>
    <w:p w14:paraId="514945DF" w14:textId="77777777" w:rsidR="009863CB" w:rsidRDefault="009863CB" w:rsidP="008A06E8">
      <w:pPr>
        <w:pStyle w:val="ListParagraph"/>
        <w:numPr>
          <w:ilvl w:val="0"/>
          <w:numId w:val="80"/>
        </w:numPr>
        <w:spacing w:after="160" w:line="259" w:lineRule="auto"/>
      </w:pPr>
      <w:r w:rsidRPr="0051077F">
        <w:t>Spårbarhet.</w:t>
      </w:r>
    </w:p>
    <w:p w14:paraId="030A4D2A" w14:textId="77777777" w:rsidR="009863CB" w:rsidRDefault="009863CB" w:rsidP="008A06E8">
      <w:pPr>
        <w:pStyle w:val="ListParagraph"/>
        <w:numPr>
          <w:ilvl w:val="0"/>
          <w:numId w:val="80"/>
        </w:numPr>
        <w:spacing w:after="160" w:line="259" w:lineRule="auto"/>
      </w:pPr>
      <w:proofErr w:type="spellStart"/>
      <w:r w:rsidRPr="0051077F">
        <w:t>Reproducerbarhet</w:t>
      </w:r>
      <w:proofErr w:type="spellEnd"/>
      <w:r w:rsidRPr="0051077F">
        <w:t>.</w:t>
      </w:r>
    </w:p>
    <w:p w14:paraId="3D3EECDF" w14:textId="77777777" w:rsidR="009863CB" w:rsidRPr="009863CB" w:rsidRDefault="009863CB" w:rsidP="008A06E8">
      <w:pPr>
        <w:pStyle w:val="ListParagraph"/>
        <w:numPr>
          <w:ilvl w:val="0"/>
          <w:numId w:val="80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Koppling mellan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>, Story och testad kod.</w:t>
      </w:r>
    </w:p>
    <w:p w14:paraId="3211EBB9" w14:textId="77777777" w:rsidR="009863CB" w:rsidRPr="0051077F" w:rsidRDefault="009863CB" w:rsidP="009863CB">
      <w:pPr>
        <w:rPr>
          <w:b/>
          <w:bCs/>
        </w:rPr>
      </w:pPr>
      <w:r w:rsidRPr="0051077F">
        <w:rPr>
          <w:b/>
          <w:bCs/>
        </w:rPr>
        <w:t>Princip</w:t>
      </w:r>
    </w:p>
    <w:p w14:paraId="748CF856" w14:textId="77777777" w:rsidR="009863CB" w:rsidRPr="009863CB" w:rsidRDefault="009863CB" w:rsidP="008A06E8">
      <w:pPr>
        <w:pStyle w:val="ListParagraph"/>
        <w:numPr>
          <w:ilvl w:val="0"/>
          <w:numId w:val="81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All implementation sker via standardiserade </w:t>
      </w:r>
      <w:proofErr w:type="spellStart"/>
      <w:r w:rsidRPr="009863CB">
        <w:rPr>
          <w:lang w:val="sv-SE"/>
        </w:rPr>
        <w:t>Delivery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Stories</w:t>
      </w:r>
      <w:proofErr w:type="spellEnd"/>
      <w:r w:rsidRPr="009863CB">
        <w:rPr>
          <w:lang w:val="sv-SE"/>
        </w:rPr>
        <w:t>.</w:t>
      </w:r>
    </w:p>
    <w:p w14:paraId="5F1FFD2B" w14:textId="77777777" w:rsidR="009863CB" w:rsidRPr="009863CB" w:rsidRDefault="009863CB" w:rsidP="008A06E8">
      <w:pPr>
        <w:pStyle w:val="ListParagraph"/>
        <w:numPr>
          <w:ilvl w:val="0"/>
          <w:numId w:val="81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Ingen kod utan Story-ID.</w:t>
      </w:r>
    </w:p>
    <w:p w14:paraId="69403342" w14:textId="77777777" w:rsidR="009863CB" w:rsidRPr="009863CB" w:rsidRDefault="009863CB" w:rsidP="008A06E8">
      <w:pPr>
        <w:pStyle w:val="ListParagraph"/>
        <w:numPr>
          <w:ilvl w:val="0"/>
          <w:numId w:val="81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Ingen AI-genererad artefakt utan koppling till Story.</w:t>
      </w:r>
    </w:p>
    <w:p w14:paraId="5EFB669B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Typiska aktiviteter</w:t>
      </w:r>
    </w:p>
    <w:p w14:paraId="6D9C3D45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 xml:space="preserve">Typiska aktiviteter: Application </w:t>
      </w:r>
      <w:proofErr w:type="spellStart"/>
      <w:r w:rsidRPr="009863CB">
        <w:rPr>
          <w:b/>
          <w:bCs/>
          <w:lang w:val="sv-SE"/>
        </w:rPr>
        <w:t>Development</w:t>
      </w:r>
      <w:proofErr w:type="spellEnd"/>
    </w:p>
    <w:p w14:paraId="1DE76EAA" w14:textId="77777777" w:rsidR="009863CB" w:rsidRPr="009863CB" w:rsidRDefault="009863CB" w:rsidP="008A06E8">
      <w:pPr>
        <w:pStyle w:val="ListParagraph"/>
        <w:numPr>
          <w:ilvl w:val="0"/>
          <w:numId w:val="82"/>
        </w:numPr>
        <w:spacing w:after="160" w:line="259" w:lineRule="auto"/>
        <w:rPr>
          <w:b/>
          <w:bCs/>
          <w:lang w:val="sv-SE"/>
        </w:rPr>
      </w:pPr>
      <w:r w:rsidRPr="009863CB">
        <w:rPr>
          <w:lang w:val="sv-SE"/>
        </w:rPr>
        <w:t>Kodgenerering kopplad till Story-ID.</w:t>
      </w:r>
    </w:p>
    <w:p w14:paraId="528D2721" w14:textId="77777777" w:rsidR="009863CB" w:rsidRPr="00237FAD" w:rsidRDefault="009863CB" w:rsidP="008A06E8">
      <w:pPr>
        <w:pStyle w:val="ListParagraph"/>
        <w:numPr>
          <w:ilvl w:val="0"/>
          <w:numId w:val="82"/>
        </w:numPr>
        <w:spacing w:after="160" w:line="259" w:lineRule="auto"/>
        <w:rPr>
          <w:b/>
          <w:bCs/>
        </w:rPr>
      </w:pPr>
      <w:proofErr w:type="spellStart"/>
      <w:r w:rsidRPr="0051077F">
        <w:t>Testgenerering</w:t>
      </w:r>
      <w:proofErr w:type="spellEnd"/>
      <w:r w:rsidRPr="0051077F">
        <w:t xml:space="preserve"> </w:t>
      </w:r>
      <w:proofErr w:type="spellStart"/>
      <w:r w:rsidRPr="0051077F">
        <w:t>enligt</w:t>
      </w:r>
      <w:proofErr w:type="spellEnd"/>
      <w:r w:rsidRPr="0051077F">
        <w:t xml:space="preserve"> </w:t>
      </w:r>
      <w:proofErr w:type="spellStart"/>
      <w:r w:rsidRPr="0051077F">
        <w:t>definierad</w:t>
      </w:r>
      <w:proofErr w:type="spellEnd"/>
      <w:r w:rsidRPr="0051077F">
        <w:t xml:space="preserve"> </w:t>
      </w:r>
      <w:proofErr w:type="spellStart"/>
      <w:r w:rsidRPr="0051077F">
        <w:t>testnivå</w:t>
      </w:r>
      <w:proofErr w:type="spellEnd"/>
      <w:r w:rsidRPr="0051077F">
        <w:t>.</w:t>
      </w:r>
    </w:p>
    <w:p w14:paraId="0C22FFBF" w14:textId="77777777" w:rsidR="009863CB" w:rsidRPr="00237FAD" w:rsidRDefault="009863CB" w:rsidP="008A06E8">
      <w:pPr>
        <w:pStyle w:val="ListParagraph"/>
        <w:numPr>
          <w:ilvl w:val="0"/>
          <w:numId w:val="82"/>
        </w:numPr>
        <w:spacing w:after="160" w:line="259" w:lineRule="auto"/>
        <w:rPr>
          <w:b/>
          <w:bCs/>
        </w:rPr>
      </w:pPr>
      <w:proofErr w:type="spellStart"/>
      <w:r w:rsidRPr="0051077F">
        <w:t>Dokumentation</w:t>
      </w:r>
      <w:proofErr w:type="spellEnd"/>
      <w:r w:rsidRPr="0051077F">
        <w:t>.</w:t>
      </w:r>
    </w:p>
    <w:p w14:paraId="35BA054C" w14:textId="77777777" w:rsidR="009863CB" w:rsidRPr="0051077F" w:rsidRDefault="009863CB" w:rsidP="009863CB">
      <w:pPr>
        <w:rPr>
          <w:b/>
          <w:bCs/>
        </w:rPr>
      </w:pPr>
      <w:proofErr w:type="spellStart"/>
      <w:r w:rsidRPr="0051077F">
        <w:rPr>
          <w:b/>
          <w:bCs/>
        </w:rPr>
        <w:t>Typiska</w:t>
      </w:r>
      <w:proofErr w:type="spellEnd"/>
      <w:r w:rsidRPr="0051077F">
        <w:rPr>
          <w:b/>
          <w:bCs/>
        </w:rPr>
        <w:t xml:space="preserve"> </w:t>
      </w:r>
      <w:proofErr w:type="spellStart"/>
      <w:r w:rsidRPr="0051077F">
        <w:rPr>
          <w:b/>
          <w:bCs/>
        </w:rPr>
        <w:t>aktiviteter</w:t>
      </w:r>
      <w:proofErr w:type="spellEnd"/>
      <w:r>
        <w:rPr>
          <w:b/>
          <w:bCs/>
        </w:rPr>
        <w:t xml:space="preserve">: </w:t>
      </w:r>
      <w:r w:rsidRPr="0051077F">
        <w:rPr>
          <w:b/>
          <w:bCs/>
        </w:rPr>
        <w:t>A</w:t>
      </w:r>
      <w:r>
        <w:rPr>
          <w:b/>
          <w:bCs/>
        </w:rPr>
        <w:t xml:space="preserve">pplication </w:t>
      </w:r>
      <w:r w:rsidRPr="0051077F">
        <w:rPr>
          <w:b/>
          <w:bCs/>
        </w:rPr>
        <w:t>T</w:t>
      </w:r>
      <w:r>
        <w:rPr>
          <w:b/>
          <w:bCs/>
        </w:rPr>
        <w:t>ransformation</w:t>
      </w:r>
    </w:p>
    <w:p w14:paraId="3C6A1651" w14:textId="77777777" w:rsidR="009863CB" w:rsidRPr="009863CB" w:rsidRDefault="009863CB" w:rsidP="008A06E8">
      <w:pPr>
        <w:pStyle w:val="ListParagraph"/>
        <w:numPr>
          <w:ilvl w:val="0"/>
          <w:numId w:val="83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Automatisk </w:t>
      </w:r>
      <w:proofErr w:type="spellStart"/>
      <w:r w:rsidRPr="009863CB">
        <w:rPr>
          <w:lang w:val="sv-SE"/>
        </w:rPr>
        <w:t>refaktorering</w:t>
      </w:r>
      <w:proofErr w:type="spellEnd"/>
      <w:r w:rsidRPr="009863CB">
        <w:rPr>
          <w:lang w:val="sv-SE"/>
        </w:rPr>
        <w:t xml:space="preserve"> kopplad till Story-ID.</w:t>
      </w:r>
    </w:p>
    <w:p w14:paraId="4CE6F5DF" w14:textId="77777777" w:rsidR="009863CB" w:rsidRDefault="009863CB" w:rsidP="008A06E8">
      <w:pPr>
        <w:pStyle w:val="ListParagraph"/>
        <w:numPr>
          <w:ilvl w:val="0"/>
          <w:numId w:val="83"/>
        </w:numPr>
        <w:spacing w:after="160" w:line="259" w:lineRule="auto"/>
      </w:pPr>
      <w:proofErr w:type="spellStart"/>
      <w:r w:rsidRPr="0051077F">
        <w:t>Modulär</w:t>
      </w:r>
      <w:proofErr w:type="spellEnd"/>
      <w:r w:rsidRPr="0051077F">
        <w:t xml:space="preserve"> </w:t>
      </w:r>
      <w:proofErr w:type="spellStart"/>
      <w:r w:rsidRPr="0051077F">
        <w:t>omstrukturering</w:t>
      </w:r>
      <w:proofErr w:type="spellEnd"/>
      <w:r w:rsidRPr="0051077F">
        <w:t>.</w:t>
      </w:r>
    </w:p>
    <w:p w14:paraId="53733AB0" w14:textId="77777777" w:rsidR="009863CB" w:rsidRPr="0051077F" w:rsidRDefault="009863CB" w:rsidP="008A06E8">
      <w:pPr>
        <w:pStyle w:val="ListParagraph"/>
        <w:numPr>
          <w:ilvl w:val="0"/>
          <w:numId w:val="83"/>
        </w:numPr>
        <w:spacing w:after="160" w:line="259" w:lineRule="auto"/>
      </w:pPr>
      <w:proofErr w:type="spellStart"/>
      <w:r w:rsidRPr="0051077F">
        <w:t>Regressionstest</w:t>
      </w:r>
      <w:proofErr w:type="spellEnd"/>
      <w:r w:rsidRPr="0051077F">
        <w:t xml:space="preserve"> </w:t>
      </w:r>
      <w:proofErr w:type="spellStart"/>
      <w:r w:rsidRPr="0051077F">
        <w:t>enligt</w:t>
      </w:r>
      <w:proofErr w:type="spellEnd"/>
      <w:r w:rsidRPr="0051077F">
        <w:t xml:space="preserve"> </w:t>
      </w:r>
      <w:proofErr w:type="spellStart"/>
      <w:r w:rsidRPr="0051077F">
        <w:t>teststrategi</w:t>
      </w:r>
      <w:proofErr w:type="spellEnd"/>
      <w:r w:rsidRPr="0051077F">
        <w:t>.</w:t>
      </w:r>
    </w:p>
    <w:p w14:paraId="069F4124" w14:textId="77777777" w:rsidR="009863CB" w:rsidRPr="0051077F" w:rsidRDefault="009863CB" w:rsidP="009863CB">
      <w:pPr>
        <w:rPr>
          <w:b/>
          <w:bCs/>
        </w:rPr>
      </w:pPr>
      <w:proofErr w:type="spellStart"/>
      <w:r w:rsidRPr="0051077F">
        <w:rPr>
          <w:b/>
          <w:bCs/>
        </w:rPr>
        <w:t>Typiska</w:t>
      </w:r>
      <w:proofErr w:type="spellEnd"/>
      <w:r w:rsidRPr="0051077F">
        <w:rPr>
          <w:b/>
          <w:bCs/>
        </w:rPr>
        <w:t xml:space="preserve"> </w:t>
      </w:r>
      <w:proofErr w:type="spellStart"/>
      <w:r w:rsidRPr="0051077F">
        <w:rPr>
          <w:b/>
          <w:bCs/>
        </w:rPr>
        <w:t>aktiviteter</w:t>
      </w:r>
      <w:proofErr w:type="spellEnd"/>
      <w:r>
        <w:rPr>
          <w:b/>
          <w:bCs/>
        </w:rPr>
        <w:t xml:space="preserve">: </w:t>
      </w:r>
      <w:r w:rsidRPr="0051077F">
        <w:rPr>
          <w:b/>
          <w:bCs/>
        </w:rPr>
        <w:t>A</w:t>
      </w:r>
      <w:r>
        <w:rPr>
          <w:b/>
          <w:bCs/>
        </w:rPr>
        <w:t xml:space="preserve">pplication </w:t>
      </w:r>
      <w:r w:rsidRPr="0051077F">
        <w:rPr>
          <w:b/>
          <w:bCs/>
        </w:rPr>
        <w:t>M</w:t>
      </w:r>
      <w:r>
        <w:rPr>
          <w:b/>
          <w:bCs/>
        </w:rPr>
        <w:t>anagement</w:t>
      </w:r>
    </w:p>
    <w:p w14:paraId="2692B555" w14:textId="77777777" w:rsidR="009863CB" w:rsidRPr="00237FAD" w:rsidRDefault="009863CB" w:rsidP="008A06E8">
      <w:pPr>
        <w:pStyle w:val="ListParagraph"/>
        <w:numPr>
          <w:ilvl w:val="0"/>
          <w:numId w:val="84"/>
        </w:numPr>
        <w:spacing w:after="160" w:line="259" w:lineRule="auto"/>
      </w:pPr>
      <w:proofErr w:type="spellStart"/>
      <w:r w:rsidRPr="00237FAD">
        <w:t>Incidenttriage</w:t>
      </w:r>
      <w:proofErr w:type="spellEnd"/>
      <w:r w:rsidRPr="00237FAD">
        <w:t>.</w:t>
      </w:r>
    </w:p>
    <w:p w14:paraId="65433AA5" w14:textId="77777777" w:rsidR="009863CB" w:rsidRPr="00237FAD" w:rsidRDefault="009863CB" w:rsidP="008A06E8">
      <w:pPr>
        <w:pStyle w:val="ListParagraph"/>
        <w:numPr>
          <w:ilvl w:val="0"/>
          <w:numId w:val="84"/>
        </w:numPr>
        <w:spacing w:after="160" w:line="259" w:lineRule="auto"/>
      </w:pPr>
      <w:proofErr w:type="spellStart"/>
      <w:r w:rsidRPr="00237FAD">
        <w:t>Rotorsaksanalys</w:t>
      </w:r>
      <w:proofErr w:type="spellEnd"/>
      <w:r w:rsidRPr="00237FAD">
        <w:t>.</w:t>
      </w:r>
    </w:p>
    <w:p w14:paraId="5F2DB1B1" w14:textId="77777777" w:rsidR="009863CB" w:rsidRPr="00237FAD" w:rsidRDefault="009863CB" w:rsidP="008A06E8">
      <w:pPr>
        <w:pStyle w:val="ListParagraph"/>
        <w:numPr>
          <w:ilvl w:val="0"/>
          <w:numId w:val="84"/>
        </w:numPr>
        <w:spacing w:after="160" w:line="259" w:lineRule="auto"/>
      </w:pPr>
      <w:r w:rsidRPr="00237FAD">
        <w:t xml:space="preserve">Change </w:t>
      </w:r>
      <w:proofErr w:type="gramStart"/>
      <w:r w:rsidRPr="00237FAD">
        <w:t>impact-</w:t>
      </w:r>
      <w:proofErr w:type="spellStart"/>
      <w:r w:rsidRPr="00237FAD">
        <w:t>analys</w:t>
      </w:r>
      <w:proofErr w:type="spellEnd"/>
      <w:proofErr w:type="gramEnd"/>
      <w:r w:rsidRPr="00237FAD">
        <w:t>.</w:t>
      </w:r>
    </w:p>
    <w:p w14:paraId="7706C6C3" w14:textId="77777777" w:rsidR="009863CB" w:rsidRPr="009863CB" w:rsidRDefault="009863CB" w:rsidP="008A06E8">
      <w:pPr>
        <w:pStyle w:val="ListParagraph"/>
        <w:numPr>
          <w:ilvl w:val="0"/>
          <w:numId w:val="84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Operativa förbättringar via strukturerade </w:t>
      </w:r>
      <w:proofErr w:type="spellStart"/>
      <w:r w:rsidRPr="009863CB">
        <w:rPr>
          <w:lang w:val="sv-SE"/>
        </w:rPr>
        <w:t>Stories</w:t>
      </w:r>
      <w:proofErr w:type="spellEnd"/>
      <w:r w:rsidRPr="009863CB">
        <w:rPr>
          <w:lang w:val="sv-SE"/>
        </w:rPr>
        <w:t>.</w:t>
      </w:r>
    </w:p>
    <w:p w14:paraId="5A042385" w14:textId="77777777" w:rsidR="009863CB" w:rsidRPr="0051077F" w:rsidRDefault="009863CB" w:rsidP="009863CB">
      <w:pPr>
        <w:rPr>
          <w:b/>
          <w:bCs/>
        </w:rPr>
      </w:pPr>
      <w:proofErr w:type="spellStart"/>
      <w:r w:rsidRPr="0051077F">
        <w:rPr>
          <w:b/>
          <w:bCs/>
        </w:rPr>
        <w:t>Obligatoriska</w:t>
      </w:r>
      <w:proofErr w:type="spellEnd"/>
      <w:r w:rsidRPr="0051077F">
        <w:rPr>
          <w:b/>
          <w:bCs/>
        </w:rPr>
        <w:t xml:space="preserve"> </w:t>
      </w:r>
      <w:proofErr w:type="spellStart"/>
      <w:r w:rsidRPr="0051077F">
        <w:rPr>
          <w:b/>
          <w:bCs/>
        </w:rPr>
        <w:t>kontrollpunkter</w:t>
      </w:r>
      <w:proofErr w:type="spellEnd"/>
    </w:p>
    <w:p w14:paraId="6BD388BE" w14:textId="77777777" w:rsid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</w:pPr>
      <w:r w:rsidRPr="0051077F">
        <w:t xml:space="preserve">Manuell </w:t>
      </w:r>
      <w:proofErr w:type="spellStart"/>
      <w:r w:rsidRPr="0051077F">
        <w:t>kodreview</w:t>
      </w:r>
      <w:proofErr w:type="spellEnd"/>
      <w:r w:rsidRPr="0051077F">
        <w:t>.</w:t>
      </w:r>
    </w:p>
    <w:p w14:paraId="2D31E2A7" w14:textId="77777777" w:rsid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</w:pPr>
      <w:proofErr w:type="spellStart"/>
      <w:r w:rsidRPr="0051077F">
        <w:t>Säkerhetsvalidering</w:t>
      </w:r>
      <w:proofErr w:type="spellEnd"/>
      <w:r w:rsidRPr="0051077F">
        <w:t>.</w:t>
      </w:r>
    </w:p>
    <w:p w14:paraId="6DD0DD6F" w14:textId="77777777" w:rsid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</w:pPr>
      <w:proofErr w:type="spellStart"/>
      <w:r w:rsidRPr="0051077F">
        <w:t>Arkitektur-efterlevnad</w:t>
      </w:r>
      <w:proofErr w:type="spellEnd"/>
      <w:r w:rsidRPr="0051077F">
        <w:t>.</w:t>
      </w:r>
    </w:p>
    <w:p w14:paraId="00CBD115" w14:textId="77777777" w:rsid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</w:pPr>
      <w:proofErr w:type="spellStart"/>
      <w:r w:rsidRPr="0051077F">
        <w:t>Reproducerbarhetstest</w:t>
      </w:r>
      <w:proofErr w:type="spellEnd"/>
      <w:r w:rsidRPr="0051077F">
        <w:t>.</w:t>
      </w:r>
    </w:p>
    <w:p w14:paraId="2620B985" w14:textId="77777777" w:rsid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</w:pPr>
      <w:proofErr w:type="spellStart"/>
      <w:r w:rsidRPr="0051077F">
        <w:t>Strukturell</w:t>
      </w:r>
      <w:proofErr w:type="spellEnd"/>
      <w:r w:rsidRPr="0051077F">
        <w:t xml:space="preserve"> </w:t>
      </w:r>
      <w:proofErr w:type="spellStart"/>
      <w:r w:rsidRPr="0051077F">
        <w:t>arkitektreview</w:t>
      </w:r>
      <w:proofErr w:type="spellEnd"/>
      <w:r w:rsidRPr="0051077F">
        <w:t xml:space="preserve"> (AT).</w:t>
      </w:r>
    </w:p>
    <w:p w14:paraId="5079E135" w14:textId="77777777" w:rsidR="009863CB" w:rsidRP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Isolerad testning av agentkedjor (</w:t>
      </w:r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 xml:space="preserve"> 3).</w:t>
      </w:r>
    </w:p>
    <w:p w14:paraId="6EC194F1" w14:textId="77777777" w:rsidR="009863CB" w:rsidRP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Verifiering att acceptanskriterier är uppfyllda.</w:t>
      </w:r>
    </w:p>
    <w:p w14:paraId="137BCC40" w14:textId="77777777" w:rsidR="009863CB" w:rsidRPr="009863CB" w:rsidRDefault="009863CB" w:rsidP="008A06E8">
      <w:pPr>
        <w:pStyle w:val="ListParagraph"/>
        <w:numPr>
          <w:ilvl w:val="0"/>
          <w:numId w:val="85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Verifiering att testdefinition och </w:t>
      </w:r>
      <w:proofErr w:type="spellStart"/>
      <w:r w:rsidRPr="009863CB">
        <w:rPr>
          <w:lang w:val="sv-SE"/>
        </w:rPr>
        <w:t>coveragekrav</w:t>
      </w:r>
      <w:proofErr w:type="spellEnd"/>
      <w:r w:rsidRPr="009863CB">
        <w:rPr>
          <w:lang w:val="sv-SE"/>
        </w:rPr>
        <w:t xml:space="preserve"> är uppfyllda.</w:t>
      </w:r>
    </w:p>
    <w:p w14:paraId="0F577FE8" w14:textId="77777777" w:rsidR="00A31262" w:rsidRDefault="009863CB" w:rsidP="009863CB">
      <w:pPr>
        <w:rPr>
          <w:lang w:val="sv-SE"/>
        </w:rPr>
      </w:pPr>
      <w:r w:rsidRPr="009863CB">
        <w:rPr>
          <w:lang w:val="sv-SE"/>
        </w:rPr>
        <w:t>Ingen AI-genererad kod går till produktion utan mänsklig granskning.</w:t>
      </w:r>
      <w:r w:rsidR="00A31262">
        <w:rPr>
          <w:lang w:val="sv-SE"/>
        </w:rPr>
        <w:t xml:space="preserve"> </w:t>
      </w:r>
    </w:p>
    <w:p w14:paraId="2AD293CA" w14:textId="77777777" w:rsidR="009863CB" w:rsidRPr="00A31262" w:rsidRDefault="00A31262" w:rsidP="009863CB">
      <w:pPr>
        <w:rPr>
          <w:lang w:val="sv-SE"/>
        </w:rPr>
      </w:pPr>
      <w:r w:rsidRPr="00A31262">
        <w:rPr>
          <w:lang w:val="sv-SE"/>
        </w:rPr>
        <w:lastRenderedPageBreak/>
        <w:t>Åtgärder som kan påverka produktion, data eller drift ska vara styrda av tydliga regler och kräva dokumenterat beslut.</w:t>
      </w:r>
      <w:r>
        <w:rPr>
          <w:lang w:val="sv-SE"/>
        </w:rPr>
        <w:t xml:space="preserve"> </w:t>
      </w:r>
      <w:r w:rsidRPr="00A31262">
        <w:rPr>
          <w:lang w:val="sv-SE"/>
        </w:rPr>
        <w:t>Det ska i efterhand gå att spåra vem som fattade beslutet, på vilken grund och vid vilken tidpunkt.</w:t>
      </w:r>
    </w:p>
    <w:p w14:paraId="6B7C822C" w14:textId="77777777" w:rsidR="009863CB" w:rsidRPr="0051077F" w:rsidRDefault="009863CB" w:rsidP="009863CB">
      <w:pPr>
        <w:rPr>
          <w:b/>
          <w:bCs/>
        </w:rPr>
      </w:pPr>
      <w:r w:rsidRPr="0051077F">
        <w:rPr>
          <w:b/>
          <w:bCs/>
        </w:rPr>
        <w:t>Output</w:t>
      </w:r>
    </w:p>
    <w:p w14:paraId="229AD15D" w14:textId="77777777" w:rsidR="009863CB" w:rsidRDefault="009863CB" w:rsidP="008A06E8">
      <w:pPr>
        <w:pStyle w:val="ListParagraph"/>
        <w:numPr>
          <w:ilvl w:val="0"/>
          <w:numId w:val="86"/>
        </w:numPr>
        <w:spacing w:after="160" w:line="259" w:lineRule="auto"/>
      </w:pPr>
      <w:proofErr w:type="spellStart"/>
      <w:r w:rsidRPr="0051077F">
        <w:t>Produktionsklar</w:t>
      </w:r>
      <w:proofErr w:type="spellEnd"/>
      <w:r w:rsidRPr="0051077F">
        <w:t xml:space="preserve"> </w:t>
      </w:r>
      <w:proofErr w:type="spellStart"/>
      <w:r w:rsidRPr="0051077F">
        <w:t>lösning</w:t>
      </w:r>
      <w:proofErr w:type="spellEnd"/>
      <w:r w:rsidRPr="0051077F">
        <w:t>.</w:t>
      </w:r>
    </w:p>
    <w:p w14:paraId="285EAE89" w14:textId="77777777" w:rsidR="009863CB" w:rsidRDefault="009863CB" w:rsidP="008A06E8">
      <w:pPr>
        <w:pStyle w:val="ListParagraph"/>
        <w:numPr>
          <w:ilvl w:val="0"/>
          <w:numId w:val="86"/>
        </w:numPr>
        <w:spacing w:after="160" w:line="259" w:lineRule="auto"/>
      </w:pPr>
      <w:proofErr w:type="spellStart"/>
      <w:r w:rsidRPr="0051077F">
        <w:t>Testpaket</w:t>
      </w:r>
      <w:proofErr w:type="spellEnd"/>
      <w:r w:rsidRPr="0051077F">
        <w:t xml:space="preserve"> </w:t>
      </w:r>
      <w:proofErr w:type="spellStart"/>
      <w:r w:rsidRPr="0051077F">
        <w:t>kopplat</w:t>
      </w:r>
      <w:proofErr w:type="spellEnd"/>
      <w:r w:rsidRPr="0051077F">
        <w:t xml:space="preserve"> till Stories.</w:t>
      </w:r>
    </w:p>
    <w:p w14:paraId="535A77C3" w14:textId="77777777" w:rsidR="009863CB" w:rsidRDefault="009863CB" w:rsidP="008A06E8">
      <w:pPr>
        <w:pStyle w:val="ListParagraph"/>
        <w:numPr>
          <w:ilvl w:val="0"/>
          <w:numId w:val="86"/>
        </w:numPr>
        <w:spacing w:after="160" w:line="259" w:lineRule="auto"/>
      </w:pPr>
      <w:proofErr w:type="spellStart"/>
      <w:r w:rsidRPr="0051077F">
        <w:t>Dokumentation</w:t>
      </w:r>
      <w:proofErr w:type="spellEnd"/>
      <w:r w:rsidRPr="0051077F">
        <w:t>.</w:t>
      </w:r>
    </w:p>
    <w:p w14:paraId="50B1644E" w14:textId="77777777" w:rsidR="009863CB" w:rsidRDefault="009863CB" w:rsidP="008A06E8">
      <w:pPr>
        <w:pStyle w:val="ListParagraph"/>
        <w:numPr>
          <w:ilvl w:val="0"/>
          <w:numId w:val="86"/>
        </w:numPr>
        <w:spacing w:after="160" w:line="259" w:lineRule="auto"/>
      </w:pPr>
      <w:proofErr w:type="spellStart"/>
      <w:r w:rsidRPr="0051077F">
        <w:t>Spårbar</w:t>
      </w:r>
      <w:proofErr w:type="spellEnd"/>
      <w:r w:rsidRPr="0051077F">
        <w:t xml:space="preserve"> AI-</w:t>
      </w:r>
      <w:proofErr w:type="spellStart"/>
      <w:r w:rsidRPr="0051077F">
        <w:t>historik</w:t>
      </w:r>
      <w:proofErr w:type="spellEnd"/>
      <w:r w:rsidRPr="0051077F">
        <w:t>.</w:t>
      </w:r>
    </w:p>
    <w:p w14:paraId="4061F6D4" w14:textId="77777777" w:rsidR="009863CB" w:rsidRDefault="009863CB" w:rsidP="008A06E8">
      <w:pPr>
        <w:pStyle w:val="ListParagraph"/>
        <w:numPr>
          <w:ilvl w:val="0"/>
          <w:numId w:val="86"/>
        </w:numPr>
        <w:spacing w:after="160" w:line="259" w:lineRule="auto"/>
      </w:pPr>
      <w:proofErr w:type="spellStart"/>
      <w:r w:rsidRPr="0051077F">
        <w:t>Dokumenterad</w:t>
      </w:r>
      <w:proofErr w:type="spellEnd"/>
      <w:r w:rsidRPr="0051077F">
        <w:t xml:space="preserve"> </w:t>
      </w:r>
      <w:proofErr w:type="spellStart"/>
      <w:r w:rsidRPr="0051077F">
        <w:t>strukturförändring</w:t>
      </w:r>
      <w:proofErr w:type="spellEnd"/>
      <w:r w:rsidRPr="0051077F">
        <w:t xml:space="preserve"> (AT).</w:t>
      </w:r>
    </w:p>
    <w:p w14:paraId="0946EB7A" w14:textId="77777777" w:rsidR="009863CB" w:rsidRPr="0051077F" w:rsidRDefault="009863CB" w:rsidP="008A06E8">
      <w:pPr>
        <w:pStyle w:val="ListParagraph"/>
        <w:numPr>
          <w:ilvl w:val="0"/>
          <w:numId w:val="86"/>
        </w:numPr>
        <w:spacing w:after="160" w:line="259" w:lineRule="auto"/>
      </w:pPr>
      <w:proofErr w:type="spellStart"/>
      <w:r w:rsidRPr="0051077F">
        <w:t>Uppdaterad</w:t>
      </w:r>
      <w:proofErr w:type="spellEnd"/>
      <w:r w:rsidRPr="0051077F">
        <w:t xml:space="preserve"> </w:t>
      </w:r>
      <w:proofErr w:type="gramStart"/>
      <w:r w:rsidRPr="0051077F">
        <w:t>Story-status</w:t>
      </w:r>
      <w:proofErr w:type="gramEnd"/>
      <w:r w:rsidRPr="0051077F">
        <w:t>.</w:t>
      </w:r>
    </w:p>
    <w:p w14:paraId="00C44D3D" w14:textId="77777777" w:rsidR="009863CB" w:rsidRPr="0051077F" w:rsidRDefault="009863CB" w:rsidP="00A25514">
      <w:pPr>
        <w:pStyle w:val="Heading3"/>
      </w:pPr>
      <w:bookmarkStart w:id="47" w:name="_Toc224296625"/>
      <w:r w:rsidRPr="0051077F">
        <w:t>Tollgate 3 – Accept &amp; Release</w:t>
      </w:r>
      <w:bookmarkEnd w:id="47"/>
    </w:p>
    <w:p w14:paraId="05D3CD31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Release får godkännas endast om följande är uppfyllt:</w:t>
      </w:r>
    </w:p>
    <w:p w14:paraId="297394D7" w14:textId="77777777" w:rsidR="009863CB" w:rsidRDefault="009863CB" w:rsidP="008A06E8">
      <w:pPr>
        <w:pStyle w:val="ListParagraph"/>
        <w:numPr>
          <w:ilvl w:val="0"/>
          <w:numId w:val="87"/>
        </w:numPr>
        <w:spacing w:after="160" w:line="259" w:lineRule="auto"/>
      </w:pPr>
      <w:r w:rsidRPr="00237FAD">
        <w:t xml:space="preserve">Acceptanskriterier </w:t>
      </w:r>
      <w:proofErr w:type="spellStart"/>
      <w:r w:rsidRPr="00237FAD">
        <w:t>är</w:t>
      </w:r>
      <w:proofErr w:type="spellEnd"/>
      <w:r w:rsidRPr="00237FAD">
        <w:t xml:space="preserve"> </w:t>
      </w:r>
      <w:proofErr w:type="spellStart"/>
      <w:r w:rsidRPr="00237FAD">
        <w:t>verifierade</w:t>
      </w:r>
      <w:proofErr w:type="spellEnd"/>
    </w:p>
    <w:p w14:paraId="5221B861" w14:textId="77777777" w:rsidR="009863CB" w:rsidRPr="009863CB" w:rsidRDefault="009863CB" w:rsidP="008A06E8">
      <w:pPr>
        <w:pStyle w:val="ListParagraph"/>
        <w:numPr>
          <w:ilvl w:val="0"/>
          <w:numId w:val="87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Definierad testniv</w:t>
      </w:r>
      <w:r w:rsidRPr="009863CB">
        <w:rPr>
          <w:rFonts w:ascii="Aptos" w:hAnsi="Aptos" w:cs="Aptos"/>
          <w:lang w:val="sv-SE"/>
        </w:rPr>
        <w:t>å</w:t>
      </w:r>
      <w:r w:rsidRPr="009863CB">
        <w:rPr>
          <w:lang w:val="sv-SE"/>
        </w:rPr>
        <w:t xml:space="preserve">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>r genomf</w:t>
      </w:r>
      <w:r w:rsidRPr="009863CB">
        <w:rPr>
          <w:rFonts w:ascii="Aptos" w:hAnsi="Aptos" w:cs="Aptos"/>
          <w:lang w:val="sv-SE"/>
        </w:rPr>
        <w:t>ö</w:t>
      </w:r>
      <w:r w:rsidRPr="009863CB">
        <w:rPr>
          <w:lang w:val="sv-SE"/>
        </w:rPr>
        <w:t>rd och godk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>nd</w:t>
      </w:r>
    </w:p>
    <w:p w14:paraId="72AB4B99" w14:textId="77777777" w:rsidR="009863CB" w:rsidRPr="009863CB" w:rsidRDefault="009863CB" w:rsidP="008A06E8">
      <w:pPr>
        <w:pStyle w:val="ListParagraph"/>
        <w:numPr>
          <w:ilvl w:val="0"/>
          <w:numId w:val="87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AI-</w:t>
      </w:r>
      <w:proofErr w:type="spellStart"/>
      <w:r w:rsidRPr="009863CB">
        <w:rPr>
          <w:lang w:val="sv-SE"/>
        </w:rPr>
        <w:t>review</w:t>
      </w:r>
      <w:proofErr w:type="spellEnd"/>
      <w:r w:rsidRPr="009863CB">
        <w:rPr>
          <w:lang w:val="sv-SE"/>
        </w:rPr>
        <w:t xml:space="preserve">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>r genomf</w:t>
      </w:r>
      <w:r w:rsidRPr="009863CB">
        <w:rPr>
          <w:rFonts w:ascii="Aptos" w:hAnsi="Aptos" w:cs="Aptos"/>
          <w:lang w:val="sv-SE"/>
        </w:rPr>
        <w:t>ö</w:t>
      </w:r>
      <w:r w:rsidRPr="009863CB">
        <w:rPr>
          <w:lang w:val="sv-SE"/>
        </w:rPr>
        <w:t xml:space="preserve">rd (vid </w:t>
      </w:r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 xml:space="preserve"> 2</w:t>
      </w:r>
      <w:r w:rsidRPr="009863CB">
        <w:rPr>
          <w:rFonts w:ascii="Aptos" w:hAnsi="Aptos" w:cs="Aptos"/>
          <w:lang w:val="sv-SE"/>
        </w:rPr>
        <w:t>–</w:t>
      </w:r>
      <w:r w:rsidRPr="009863CB">
        <w:rPr>
          <w:lang w:val="sv-SE"/>
        </w:rPr>
        <w:t>3)</w:t>
      </w:r>
    </w:p>
    <w:p w14:paraId="30801363" w14:textId="77777777" w:rsidR="009863CB" w:rsidRPr="00237FAD" w:rsidRDefault="009863CB" w:rsidP="008A06E8">
      <w:pPr>
        <w:pStyle w:val="ListParagraph"/>
        <w:numPr>
          <w:ilvl w:val="0"/>
          <w:numId w:val="87"/>
        </w:numPr>
        <w:spacing w:after="160" w:line="259" w:lineRule="auto"/>
      </w:pPr>
      <w:proofErr w:type="spellStart"/>
      <w:r w:rsidRPr="00237FAD">
        <w:t>Arkitektur</w:t>
      </w:r>
      <w:proofErr w:type="spellEnd"/>
      <w:r w:rsidRPr="00237FAD">
        <w:t xml:space="preserve">- och </w:t>
      </w:r>
      <w:proofErr w:type="spellStart"/>
      <w:r w:rsidRPr="00237FAD">
        <w:t>s</w:t>
      </w:r>
      <w:r w:rsidRPr="00237FAD">
        <w:rPr>
          <w:rFonts w:ascii="Aptos" w:hAnsi="Aptos" w:cs="Aptos"/>
        </w:rPr>
        <w:t>ä</w:t>
      </w:r>
      <w:r w:rsidRPr="00237FAD">
        <w:t>kerhetskrav</w:t>
      </w:r>
      <w:proofErr w:type="spellEnd"/>
      <w:r w:rsidRPr="00237FAD">
        <w:t xml:space="preserve"> </w:t>
      </w:r>
      <w:proofErr w:type="spellStart"/>
      <w:r w:rsidRPr="00237FAD">
        <w:rPr>
          <w:rFonts w:ascii="Aptos" w:hAnsi="Aptos" w:cs="Aptos"/>
        </w:rPr>
        <w:t>ä</w:t>
      </w:r>
      <w:r w:rsidRPr="00237FAD">
        <w:t>r</w:t>
      </w:r>
      <w:proofErr w:type="spellEnd"/>
      <w:r w:rsidRPr="00237FAD">
        <w:t xml:space="preserve"> </w:t>
      </w:r>
      <w:proofErr w:type="spellStart"/>
      <w:r w:rsidRPr="00237FAD">
        <w:t>uppfyllda</w:t>
      </w:r>
      <w:proofErr w:type="spellEnd"/>
    </w:p>
    <w:p w14:paraId="3C747889" w14:textId="77777777" w:rsidR="009863CB" w:rsidRPr="00237FAD" w:rsidRDefault="009863CB" w:rsidP="009863CB">
      <w:proofErr w:type="spellStart"/>
      <w:r w:rsidRPr="00237FAD">
        <w:t>Beslut</w:t>
      </w:r>
      <w:proofErr w:type="spellEnd"/>
      <w:r w:rsidRPr="00237FAD">
        <w:t>:</w:t>
      </w:r>
    </w:p>
    <w:p w14:paraId="5B40E2C1" w14:textId="77777777" w:rsidR="009863CB" w:rsidRPr="009863CB" w:rsidRDefault="000B7DE2" w:rsidP="009863CB">
      <w:pPr>
        <w:rPr>
          <w:lang w:val="sv-SE"/>
        </w:rPr>
      </w:pPr>
      <w:r w:rsidRPr="000B7DE2">
        <w:rPr>
          <w:lang w:val="sv-SE"/>
        </w:rPr>
        <w:t xml:space="preserve">AI </w:t>
      </w:r>
      <w:proofErr w:type="spellStart"/>
      <w:r w:rsidRPr="000B7DE2">
        <w:rPr>
          <w:lang w:val="sv-SE"/>
        </w:rPr>
        <w:t>Quality</w:t>
      </w:r>
      <w:proofErr w:type="spellEnd"/>
      <w:r w:rsidRPr="000B7DE2">
        <w:rPr>
          <w:lang w:val="sv-SE"/>
        </w:rPr>
        <w:t xml:space="preserve"> </w:t>
      </w:r>
      <w:proofErr w:type="spellStart"/>
      <w:r w:rsidRPr="000B7DE2">
        <w:rPr>
          <w:lang w:val="sv-SE"/>
        </w:rPr>
        <w:t>Authority</w:t>
      </w:r>
      <w:proofErr w:type="spellEnd"/>
      <w:r w:rsidRPr="000B7DE2">
        <w:rPr>
          <w:lang w:val="sv-SE"/>
        </w:rPr>
        <w:t xml:space="preserve"> har mandat att temporärt stoppa release vid identifierad kvalitets- eller AI-risk.</w:t>
      </w:r>
      <w:r w:rsidRPr="000B7DE2">
        <w:rPr>
          <w:lang w:val="sv-SE"/>
        </w:rPr>
        <w:br/>
        <w:t xml:space="preserve">Slutligt beslut om riskacceptans fattas av </w:t>
      </w:r>
      <w:proofErr w:type="spellStart"/>
      <w:r w:rsidRPr="000B7DE2">
        <w:rPr>
          <w:lang w:val="sv-SE"/>
        </w:rPr>
        <w:t>Value</w:t>
      </w:r>
      <w:proofErr w:type="spellEnd"/>
      <w:r w:rsidRPr="000B7DE2">
        <w:rPr>
          <w:lang w:val="sv-SE"/>
        </w:rPr>
        <w:t xml:space="preserve"> </w:t>
      </w:r>
      <w:proofErr w:type="spellStart"/>
      <w:r w:rsidRPr="000B7DE2">
        <w:rPr>
          <w:lang w:val="sv-SE"/>
        </w:rPr>
        <w:t>Owner</w:t>
      </w:r>
      <w:proofErr w:type="spellEnd"/>
      <w:r w:rsidRPr="000B7DE2">
        <w:rPr>
          <w:lang w:val="sv-SE"/>
        </w:rPr>
        <w:t xml:space="preserve"> efter formell eskalation</w:t>
      </w:r>
      <w:r w:rsidR="009863CB" w:rsidRPr="009863CB">
        <w:rPr>
          <w:lang w:val="sv-SE"/>
        </w:rPr>
        <w:t>.</w:t>
      </w:r>
    </w:p>
    <w:p w14:paraId="6347EEC9" w14:textId="77777777" w:rsidR="008E6C6D" w:rsidRDefault="009D3F33">
      <w:r>
        <w:rPr>
          <w:b/>
        </w:rPr>
        <w:t>AAS Evidence Pack (</w:t>
      </w:r>
      <w:proofErr w:type="spellStart"/>
      <w:r>
        <w:rPr>
          <w:b/>
        </w:rPr>
        <w:t>minimievidens</w:t>
      </w:r>
      <w:proofErr w:type="spellEnd"/>
      <w:r>
        <w:rPr>
          <w:b/>
        </w:rPr>
        <w:t xml:space="preserve"> per release)</w:t>
      </w:r>
    </w:p>
    <w:p w14:paraId="59A08BB4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 xml:space="preserve">Vid release ska ett AAS </w:t>
      </w:r>
      <w:proofErr w:type="spellStart"/>
      <w:r w:rsidRPr="005871A9">
        <w:rPr>
          <w:lang w:val="sv-SE"/>
        </w:rPr>
        <w:t>Evidence</w:t>
      </w:r>
      <w:proofErr w:type="spellEnd"/>
      <w:r w:rsidRPr="005871A9">
        <w:rPr>
          <w:lang w:val="sv-SE"/>
        </w:rPr>
        <w:t xml:space="preserve"> Pack kunna tas fram automatiskt eller semiautomatiskt från befintliga verktyg (ALM, repo, CI/CD, testverktyg). Syftet är att göra leveransen revisionsbar utan manuell dokumentationsbörda.</w:t>
      </w:r>
    </w:p>
    <w:p w14:paraId="7F1C6DCD" w14:textId="77777777" w:rsidR="008E6C6D" w:rsidRPr="005871A9" w:rsidRDefault="009D3F33">
      <w:pPr>
        <w:rPr>
          <w:lang w:val="sv-SE"/>
        </w:rPr>
      </w:pPr>
      <w:proofErr w:type="spellStart"/>
      <w:r w:rsidRPr="005871A9">
        <w:rPr>
          <w:lang w:val="sv-SE"/>
        </w:rPr>
        <w:t>Evidence</w:t>
      </w:r>
      <w:proofErr w:type="spellEnd"/>
      <w:r w:rsidRPr="005871A9">
        <w:rPr>
          <w:lang w:val="sv-SE"/>
        </w:rPr>
        <w:t xml:space="preserve"> Pack ska minst innehålla:</w:t>
      </w:r>
    </w:p>
    <w:p w14:paraId="00AD4385" w14:textId="77777777" w:rsidR="008E6C6D" w:rsidRDefault="009D3F33" w:rsidP="008A06E8">
      <w:pPr>
        <w:pStyle w:val="ListParagraph"/>
        <w:numPr>
          <w:ilvl w:val="0"/>
          <w:numId w:val="116"/>
        </w:numPr>
      </w:pPr>
      <w:r w:rsidRPr="0050604B">
        <w:rPr>
          <w:b/>
          <w:bCs/>
        </w:rPr>
        <w:t>Trace</w:t>
      </w:r>
      <w:r>
        <w:t xml:space="preserve">: Outcome/Epic/Story → commits → </w:t>
      </w:r>
      <w:proofErr w:type="spellStart"/>
      <w:r>
        <w:t>testkörningar</w:t>
      </w:r>
      <w:proofErr w:type="spellEnd"/>
      <w:r>
        <w:t xml:space="preserve"> (</w:t>
      </w:r>
      <w:proofErr w:type="spellStart"/>
      <w:r>
        <w:t>spårbarhet</w:t>
      </w:r>
      <w:proofErr w:type="spellEnd"/>
      <w:r>
        <w:t>).</w:t>
      </w:r>
    </w:p>
    <w:p w14:paraId="1203E41D" w14:textId="77777777" w:rsidR="008E6C6D" w:rsidRPr="005871A9" w:rsidRDefault="009D3F33" w:rsidP="008A06E8">
      <w:pPr>
        <w:pStyle w:val="ListParagraph"/>
        <w:numPr>
          <w:ilvl w:val="0"/>
          <w:numId w:val="116"/>
        </w:numPr>
        <w:rPr>
          <w:lang w:val="sv-SE"/>
        </w:rPr>
      </w:pPr>
      <w:r w:rsidRPr="0050604B">
        <w:rPr>
          <w:b/>
          <w:bCs/>
          <w:lang w:val="sv-SE"/>
        </w:rPr>
        <w:t xml:space="preserve">AI </w:t>
      </w:r>
      <w:proofErr w:type="spellStart"/>
      <w:r w:rsidRPr="0050604B">
        <w:rPr>
          <w:b/>
          <w:bCs/>
          <w:lang w:val="sv-SE"/>
        </w:rPr>
        <w:t>Usage</w:t>
      </w:r>
      <w:proofErr w:type="spellEnd"/>
      <w:r w:rsidRPr="0050604B">
        <w:rPr>
          <w:b/>
          <w:bCs/>
          <w:lang w:val="sv-SE"/>
        </w:rPr>
        <w:t xml:space="preserve"> Log</w:t>
      </w:r>
      <w:r w:rsidRPr="005871A9">
        <w:rPr>
          <w:lang w:val="sv-SE"/>
        </w:rPr>
        <w:t>: var AI användes (</w:t>
      </w:r>
      <w:proofErr w:type="spellStart"/>
      <w:r w:rsidRPr="005871A9">
        <w:rPr>
          <w:lang w:val="sv-SE"/>
        </w:rPr>
        <w:t>Scope</w:t>
      </w:r>
      <w:proofErr w:type="spellEnd"/>
      <w:r w:rsidRPr="005871A9">
        <w:rPr>
          <w:lang w:val="sv-SE"/>
        </w:rPr>
        <w:t xml:space="preserve">), nivå samt modell-/acceleratorversion (vid </w:t>
      </w:r>
      <w:proofErr w:type="spellStart"/>
      <w:r w:rsidRPr="005871A9">
        <w:rPr>
          <w:lang w:val="sv-SE"/>
        </w:rPr>
        <w:t>Level</w:t>
      </w:r>
      <w:proofErr w:type="spellEnd"/>
      <w:r w:rsidRPr="005871A9">
        <w:rPr>
          <w:lang w:val="sv-SE"/>
        </w:rPr>
        <w:t xml:space="preserve"> 2–3).</w:t>
      </w:r>
    </w:p>
    <w:p w14:paraId="3A52F91D" w14:textId="77777777" w:rsidR="008E6C6D" w:rsidRPr="005871A9" w:rsidRDefault="009D3F33" w:rsidP="008A06E8">
      <w:pPr>
        <w:pStyle w:val="ListParagraph"/>
        <w:numPr>
          <w:ilvl w:val="0"/>
          <w:numId w:val="116"/>
        </w:numPr>
        <w:rPr>
          <w:lang w:val="sv-SE"/>
        </w:rPr>
      </w:pPr>
      <w:r w:rsidRPr="0050604B">
        <w:rPr>
          <w:b/>
          <w:bCs/>
          <w:lang w:val="sv-SE"/>
        </w:rPr>
        <w:t>Review/</w:t>
      </w:r>
      <w:proofErr w:type="spellStart"/>
      <w:r w:rsidRPr="0050604B">
        <w:rPr>
          <w:b/>
          <w:bCs/>
          <w:lang w:val="sv-SE"/>
        </w:rPr>
        <w:t>Approval</w:t>
      </w:r>
      <w:proofErr w:type="spellEnd"/>
      <w:r w:rsidRPr="0050604B">
        <w:rPr>
          <w:b/>
          <w:bCs/>
          <w:lang w:val="sv-SE"/>
        </w:rPr>
        <w:t>-record</w:t>
      </w:r>
      <w:r w:rsidRPr="005871A9">
        <w:rPr>
          <w:lang w:val="sv-SE"/>
        </w:rPr>
        <w:t>: vem granskade, vem godkände, när och referens till underlag.</w:t>
      </w:r>
    </w:p>
    <w:p w14:paraId="1C2BA4F1" w14:textId="77777777" w:rsidR="008E6C6D" w:rsidRPr="005871A9" w:rsidRDefault="009D3F33" w:rsidP="008A06E8">
      <w:pPr>
        <w:pStyle w:val="ListParagraph"/>
        <w:numPr>
          <w:ilvl w:val="0"/>
          <w:numId w:val="116"/>
        </w:numPr>
        <w:rPr>
          <w:lang w:val="sv-SE"/>
        </w:rPr>
      </w:pPr>
      <w:r w:rsidRPr="0050604B">
        <w:rPr>
          <w:b/>
          <w:bCs/>
          <w:lang w:val="sv-SE"/>
        </w:rPr>
        <w:t>Riskacceptans</w:t>
      </w:r>
      <w:r w:rsidRPr="005871A9">
        <w:rPr>
          <w:lang w:val="sv-SE"/>
        </w:rPr>
        <w:t>: kvarstående risker och beslutande roll.</w:t>
      </w:r>
    </w:p>
    <w:p w14:paraId="516373C9" w14:textId="77777777" w:rsidR="008E6C6D" w:rsidRPr="005871A9" w:rsidRDefault="009D3F33" w:rsidP="008A06E8">
      <w:pPr>
        <w:pStyle w:val="ListParagraph"/>
        <w:numPr>
          <w:ilvl w:val="0"/>
          <w:numId w:val="116"/>
        </w:numPr>
        <w:rPr>
          <w:lang w:val="sv-SE"/>
        </w:rPr>
      </w:pPr>
      <w:r w:rsidRPr="0050604B">
        <w:rPr>
          <w:b/>
          <w:bCs/>
          <w:lang w:val="sv-SE"/>
        </w:rPr>
        <w:t>Reproducerbarhet</w:t>
      </w:r>
      <w:r w:rsidRPr="005871A9">
        <w:rPr>
          <w:lang w:val="sv-SE"/>
        </w:rPr>
        <w:t xml:space="preserve">: prompt-/workflow-/agentversion (vid </w:t>
      </w:r>
      <w:proofErr w:type="spellStart"/>
      <w:r w:rsidRPr="005871A9">
        <w:rPr>
          <w:lang w:val="sv-SE"/>
        </w:rPr>
        <w:t>Level</w:t>
      </w:r>
      <w:proofErr w:type="spellEnd"/>
      <w:r w:rsidRPr="005871A9">
        <w:rPr>
          <w:lang w:val="sv-SE"/>
        </w:rPr>
        <w:t xml:space="preserve"> 2–3) och hur exekvering kan återskapas.</w:t>
      </w:r>
    </w:p>
    <w:p w14:paraId="6F5DD5BC" w14:textId="77777777" w:rsidR="009863CB" w:rsidRPr="009863CB" w:rsidRDefault="009863CB" w:rsidP="009863CB">
      <w:pPr>
        <w:pStyle w:val="Heading2"/>
        <w:rPr>
          <w:lang w:val="sv-SE"/>
        </w:rPr>
      </w:pPr>
      <w:bookmarkStart w:id="48" w:name="_Toc224296626"/>
      <w:r w:rsidRPr="009863CB">
        <w:rPr>
          <w:lang w:val="sv-SE"/>
        </w:rPr>
        <w:t>FAS 4 – TRANSFER</w:t>
      </w:r>
      <w:bookmarkEnd w:id="48"/>
    </w:p>
    <w:p w14:paraId="7DDD86D4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Transferfasen säkerställer att leveransen inte bara fungerar vid release, utan är stabil, reproducerbar och förvaltningsbar över tid.</w:t>
      </w:r>
    </w:p>
    <w:p w14:paraId="368A64D5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Fokus i fasen är att:</w:t>
      </w:r>
    </w:p>
    <w:p w14:paraId="764B15EB" w14:textId="77777777" w:rsidR="009863CB" w:rsidRPr="009863CB" w:rsidRDefault="009863CB" w:rsidP="008A06E8">
      <w:pPr>
        <w:numPr>
          <w:ilvl w:val="0"/>
          <w:numId w:val="5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Säkerställa att kunskap, AI-struktur och arbetssätt är dokumenterade och kan vidareutvecklas.</w:t>
      </w:r>
    </w:p>
    <w:p w14:paraId="3994D0B5" w14:textId="77777777" w:rsidR="009863CB" w:rsidRPr="009863CB" w:rsidRDefault="009863CB" w:rsidP="008A06E8">
      <w:pPr>
        <w:numPr>
          <w:ilvl w:val="0"/>
          <w:numId w:val="5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Förankra lösningen i ordinarie drift- och förvaltningsprocesser.</w:t>
      </w:r>
    </w:p>
    <w:p w14:paraId="1D177ECE" w14:textId="77777777" w:rsidR="009863CB" w:rsidRPr="009863CB" w:rsidRDefault="009863CB" w:rsidP="008A06E8">
      <w:pPr>
        <w:numPr>
          <w:ilvl w:val="0"/>
          <w:numId w:val="5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 xml:space="preserve">Etablera effektuppföljning mot definierat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>.</w:t>
      </w:r>
    </w:p>
    <w:p w14:paraId="29687084" w14:textId="77777777" w:rsidR="009863CB" w:rsidRDefault="009863CB" w:rsidP="008A06E8">
      <w:pPr>
        <w:numPr>
          <w:ilvl w:val="0"/>
          <w:numId w:val="5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 xml:space="preserve">Uppdatera </w:t>
      </w:r>
      <w:proofErr w:type="spellStart"/>
      <w:r w:rsidRPr="009863CB">
        <w:rPr>
          <w:lang w:val="sv-SE"/>
        </w:rPr>
        <w:t>baseline</w:t>
      </w:r>
      <w:proofErr w:type="spellEnd"/>
      <w:r w:rsidRPr="009863CB">
        <w:rPr>
          <w:lang w:val="sv-SE"/>
        </w:rPr>
        <w:t xml:space="preserve"> för fortsatt </w:t>
      </w:r>
      <w:proofErr w:type="spellStart"/>
      <w:r w:rsidRPr="009863CB">
        <w:rPr>
          <w:lang w:val="sv-SE"/>
        </w:rPr>
        <w:t>värdemätning</w:t>
      </w:r>
      <w:proofErr w:type="spellEnd"/>
      <w:r w:rsidRPr="009863CB">
        <w:rPr>
          <w:lang w:val="sv-SE"/>
        </w:rPr>
        <w:t>.</w:t>
      </w:r>
    </w:p>
    <w:p w14:paraId="26B13CF7" w14:textId="77777777" w:rsidR="008052E8" w:rsidRPr="009863CB" w:rsidRDefault="008052E8" w:rsidP="008052E8">
      <w:pPr>
        <w:spacing w:after="0" w:line="259" w:lineRule="auto"/>
        <w:ind w:left="720"/>
        <w:rPr>
          <w:lang w:val="sv-SE"/>
        </w:rPr>
      </w:pPr>
    </w:p>
    <w:p w14:paraId="787C8E5E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Transfer är inte en administrativ överlämning. Det är övergången från projekt till kontrollerad och kontinuerlig leverans.</w:t>
      </w:r>
    </w:p>
    <w:p w14:paraId="5D6EA6A8" w14:textId="77777777" w:rsidR="009863CB" w:rsidRPr="0051077F" w:rsidRDefault="009863CB" w:rsidP="009863CB">
      <w:pPr>
        <w:rPr>
          <w:b/>
          <w:bCs/>
        </w:rPr>
      </w:pPr>
      <w:proofErr w:type="spellStart"/>
      <w:r w:rsidRPr="0051077F">
        <w:rPr>
          <w:b/>
          <w:bCs/>
        </w:rPr>
        <w:t>Syfte</w:t>
      </w:r>
      <w:proofErr w:type="spellEnd"/>
    </w:p>
    <w:p w14:paraId="78FC5445" w14:textId="77777777" w:rsidR="009863CB" w:rsidRDefault="009863CB" w:rsidP="008A06E8">
      <w:pPr>
        <w:pStyle w:val="ListParagraph"/>
        <w:numPr>
          <w:ilvl w:val="0"/>
          <w:numId w:val="88"/>
        </w:numPr>
        <w:spacing w:after="160" w:line="259" w:lineRule="auto"/>
      </w:pPr>
      <w:proofErr w:type="spellStart"/>
      <w:r w:rsidRPr="0051077F">
        <w:t>Att</w:t>
      </w:r>
      <w:proofErr w:type="spellEnd"/>
      <w:r w:rsidRPr="0051077F">
        <w:t xml:space="preserve"> </w:t>
      </w:r>
      <w:proofErr w:type="spellStart"/>
      <w:r w:rsidRPr="0051077F">
        <w:t>säkerställa</w:t>
      </w:r>
      <w:proofErr w:type="spellEnd"/>
      <w:r w:rsidRPr="0051077F">
        <w:t xml:space="preserve"> </w:t>
      </w:r>
      <w:proofErr w:type="spellStart"/>
      <w:r w:rsidRPr="0051077F">
        <w:t>att</w:t>
      </w:r>
      <w:proofErr w:type="spellEnd"/>
      <w:r w:rsidRPr="0051077F">
        <w:t>:</w:t>
      </w:r>
    </w:p>
    <w:p w14:paraId="0339C1B9" w14:textId="77777777" w:rsidR="009863CB" w:rsidRDefault="009863CB" w:rsidP="008A06E8">
      <w:pPr>
        <w:pStyle w:val="ListParagraph"/>
        <w:numPr>
          <w:ilvl w:val="0"/>
          <w:numId w:val="88"/>
        </w:numPr>
        <w:spacing w:after="160" w:line="259" w:lineRule="auto"/>
      </w:pPr>
      <w:r w:rsidRPr="0051077F">
        <w:t>AI-</w:t>
      </w:r>
      <w:proofErr w:type="spellStart"/>
      <w:r w:rsidRPr="0051077F">
        <w:t>användningen</w:t>
      </w:r>
      <w:proofErr w:type="spellEnd"/>
      <w:r w:rsidRPr="0051077F">
        <w:t xml:space="preserve"> </w:t>
      </w:r>
      <w:proofErr w:type="spellStart"/>
      <w:r w:rsidRPr="0051077F">
        <w:t>är</w:t>
      </w:r>
      <w:proofErr w:type="spellEnd"/>
      <w:r w:rsidRPr="0051077F">
        <w:t xml:space="preserve"> </w:t>
      </w:r>
      <w:proofErr w:type="spellStart"/>
      <w:r w:rsidRPr="0051077F">
        <w:t>reproducerbar</w:t>
      </w:r>
      <w:proofErr w:type="spellEnd"/>
      <w:r w:rsidRPr="0051077F">
        <w:t>.</w:t>
      </w:r>
    </w:p>
    <w:p w14:paraId="59C983FD" w14:textId="77777777" w:rsidR="009863CB" w:rsidRPr="009863CB" w:rsidRDefault="009863CB" w:rsidP="008A06E8">
      <w:pPr>
        <w:pStyle w:val="ListParagraph"/>
        <w:numPr>
          <w:ilvl w:val="0"/>
          <w:numId w:val="88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Kunskap inte sitter i individer.</w:t>
      </w:r>
    </w:p>
    <w:p w14:paraId="22D95A14" w14:textId="77777777" w:rsidR="009863CB" w:rsidRPr="009863CB" w:rsidRDefault="009863CB" w:rsidP="008A06E8">
      <w:pPr>
        <w:pStyle w:val="ListParagraph"/>
        <w:numPr>
          <w:ilvl w:val="0"/>
          <w:numId w:val="88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Förvaltningen kan fortsätta på samma mognadsnivå.</w:t>
      </w:r>
    </w:p>
    <w:p w14:paraId="07618198" w14:textId="77777777" w:rsidR="009863CB" w:rsidRPr="009863CB" w:rsidRDefault="009863CB" w:rsidP="008A06E8">
      <w:pPr>
        <w:pStyle w:val="ListParagraph"/>
        <w:numPr>
          <w:ilvl w:val="0"/>
          <w:numId w:val="88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Kopplingen mellan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och levererad funktion är dokumenterad.</w:t>
      </w:r>
    </w:p>
    <w:p w14:paraId="42B54CE8" w14:textId="77777777" w:rsidR="009863CB" w:rsidRPr="0051077F" w:rsidRDefault="009863CB" w:rsidP="009863CB">
      <w:pPr>
        <w:rPr>
          <w:b/>
          <w:bCs/>
        </w:rPr>
      </w:pPr>
      <w:proofErr w:type="spellStart"/>
      <w:r w:rsidRPr="0051077F">
        <w:rPr>
          <w:b/>
          <w:bCs/>
        </w:rPr>
        <w:lastRenderedPageBreak/>
        <w:t>Centrala</w:t>
      </w:r>
      <w:proofErr w:type="spellEnd"/>
      <w:r w:rsidRPr="0051077F">
        <w:rPr>
          <w:b/>
          <w:bCs/>
        </w:rPr>
        <w:t xml:space="preserve"> </w:t>
      </w:r>
      <w:proofErr w:type="spellStart"/>
      <w:r w:rsidRPr="0051077F">
        <w:rPr>
          <w:b/>
          <w:bCs/>
        </w:rPr>
        <w:t>aktiviteter</w:t>
      </w:r>
      <w:proofErr w:type="spellEnd"/>
    </w:p>
    <w:p w14:paraId="40542BF6" w14:textId="77777777" w:rsidR="009863CB" w:rsidRDefault="009863CB" w:rsidP="008A06E8">
      <w:pPr>
        <w:pStyle w:val="ListParagraph"/>
        <w:numPr>
          <w:ilvl w:val="1"/>
          <w:numId w:val="89"/>
        </w:numPr>
        <w:spacing w:after="160" w:line="259" w:lineRule="auto"/>
      </w:pPr>
      <w:proofErr w:type="spellStart"/>
      <w:r w:rsidRPr="0051077F">
        <w:t>Överlämning</w:t>
      </w:r>
      <w:proofErr w:type="spellEnd"/>
      <w:r w:rsidRPr="0051077F">
        <w:t xml:space="preserve"> till </w:t>
      </w:r>
      <w:proofErr w:type="spellStart"/>
      <w:r w:rsidRPr="0051077F">
        <w:t>förvaltning</w:t>
      </w:r>
      <w:proofErr w:type="spellEnd"/>
      <w:r w:rsidRPr="0051077F">
        <w:t>.</w:t>
      </w:r>
    </w:p>
    <w:p w14:paraId="7827415F" w14:textId="77777777" w:rsidR="009863CB" w:rsidRDefault="009863CB" w:rsidP="008A06E8">
      <w:pPr>
        <w:pStyle w:val="ListParagraph"/>
        <w:numPr>
          <w:ilvl w:val="1"/>
          <w:numId w:val="89"/>
        </w:numPr>
        <w:spacing w:after="160" w:line="259" w:lineRule="auto"/>
      </w:pPr>
      <w:proofErr w:type="spellStart"/>
      <w:r w:rsidRPr="0051077F">
        <w:t>Dokumenterad</w:t>
      </w:r>
      <w:proofErr w:type="spellEnd"/>
      <w:r w:rsidRPr="0051077F">
        <w:t xml:space="preserve"> </w:t>
      </w:r>
      <w:proofErr w:type="spellStart"/>
      <w:r w:rsidRPr="0051077F">
        <w:t>transformationshistorik</w:t>
      </w:r>
      <w:proofErr w:type="spellEnd"/>
      <w:r w:rsidRPr="0051077F">
        <w:t>.</w:t>
      </w:r>
    </w:p>
    <w:p w14:paraId="1503E4E2" w14:textId="77777777" w:rsidR="009863CB" w:rsidRPr="009863CB" w:rsidRDefault="009863CB" w:rsidP="008A06E8">
      <w:pPr>
        <w:pStyle w:val="ListParagraph"/>
        <w:numPr>
          <w:ilvl w:val="1"/>
          <w:numId w:val="89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Dokumenterad teknisk skuld före och efter.</w:t>
      </w:r>
    </w:p>
    <w:p w14:paraId="51705FE2" w14:textId="77777777" w:rsidR="009863CB" w:rsidRPr="009863CB" w:rsidRDefault="009863CB" w:rsidP="008A06E8">
      <w:pPr>
        <w:pStyle w:val="ListParagraph"/>
        <w:numPr>
          <w:ilvl w:val="1"/>
          <w:numId w:val="89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Integrerad AI-struktur i drift.</w:t>
      </w:r>
    </w:p>
    <w:p w14:paraId="5F1B3A44" w14:textId="77777777" w:rsidR="009863CB" w:rsidRPr="009863CB" w:rsidRDefault="009863CB" w:rsidP="008A06E8">
      <w:pPr>
        <w:pStyle w:val="ListParagraph"/>
        <w:numPr>
          <w:ilvl w:val="1"/>
          <w:numId w:val="89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Dokumenterad koppling mellan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och levererade </w:t>
      </w:r>
      <w:proofErr w:type="spellStart"/>
      <w:r w:rsidRPr="009863CB">
        <w:rPr>
          <w:lang w:val="sv-SE"/>
        </w:rPr>
        <w:t>Stories</w:t>
      </w:r>
      <w:proofErr w:type="spellEnd"/>
      <w:r w:rsidRPr="009863CB">
        <w:rPr>
          <w:lang w:val="sv-SE"/>
        </w:rPr>
        <w:t>.</w:t>
      </w:r>
    </w:p>
    <w:p w14:paraId="32972263" w14:textId="77777777" w:rsidR="009863CB" w:rsidRPr="009863CB" w:rsidRDefault="009863CB" w:rsidP="008A06E8">
      <w:pPr>
        <w:pStyle w:val="ListParagraph"/>
        <w:numPr>
          <w:ilvl w:val="1"/>
          <w:numId w:val="89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Dokumenterad teststatus och </w:t>
      </w:r>
      <w:proofErr w:type="spellStart"/>
      <w:r w:rsidRPr="009863CB">
        <w:rPr>
          <w:lang w:val="sv-SE"/>
        </w:rPr>
        <w:t>baseline</w:t>
      </w:r>
      <w:proofErr w:type="spellEnd"/>
      <w:r w:rsidRPr="009863CB">
        <w:rPr>
          <w:lang w:val="sv-SE"/>
        </w:rPr>
        <w:t>-uppdatering.</w:t>
      </w:r>
    </w:p>
    <w:p w14:paraId="6B0F0814" w14:textId="77777777" w:rsidR="009863CB" w:rsidRPr="0051077F" w:rsidRDefault="009863CB" w:rsidP="009863CB">
      <w:pPr>
        <w:rPr>
          <w:b/>
          <w:bCs/>
        </w:rPr>
      </w:pPr>
      <w:proofErr w:type="spellStart"/>
      <w:r w:rsidRPr="0051077F">
        <w:rPr>
          <w:b/>
          <w:bCs/>
        </w:rPr>
        <w:t>Kontrollpunkter</w:t>
      </w:r>
      <w:proofErr w:type="spellEnd"/>
    </w:p>
    <w:p w14:paraId="3AB5D87C" w14:textId="77777777" w:rsidR="009863CB" w:rsidRDefault="009863CB" w:rsidP="008A06E8">
      <w:pPr>
        <w:pStyle w:val="ListParagraph"/>
        <w:numPr>
          <w:ilvl w:val="0"/>
          <w:numId w:val="90"/>
        </w:numPr>
        <w:spacing w:after="160" w:line="259" w:lineRule="auto"/>
      </w:pPr>
      <w:r w:rsidRPr="0051077F">
        <w:t xml:space="preserve">Prompt-repository </w:t>
      </w:r>
      <w:proofErr w:type="spellStart"/>
      <w:r w:rsidRPr="0051077F">
        <w:t>överlämnat</w:t>
      </w:r>
      <w:proofErr w:type="spellEnd"/>
      <w:r w:rsidRPr="0051077F">
        <w:t>.</w:t>
      </w:r>
    </w:p>
    <w:p w14:paraId="6D3ED234" w14:textId="77777777" w:rsidR="009863CB" w:rsidRDefault="009863CB" w:rsidP="008A06E8">
      <w:pPr>
        <w:pStyle w:val="ListParagraph"/>
        <w:numPr>
          <w:ilvl w:val="0"/>
          <w:numId w:val="90"/>
        </w:numPr>
        <w:spacing w:after="160" w:line="259" w:lineRule="auto"/>
      </w:pPr>
      <w:r w:rsidRPr="0051077F">
        <w:t xml:space="preserve">Agent-workflows </w:t>
      </w:r>
      <w:proofErr w:type="spellStart"/>
      <w:r w:rsidRPr="0051077F">
        <w:t>dokumenterade</w:t>
      </w:r>
      <w:proofErr w:type="spellEnd"/>
      <w:r w:rsidRPr="0051077F">
        <w:t>.</w:t>
      </w:r>
    </w:p>
    <w:p w14:paraId="1E1307D5" w14:textId="77777777" w:rsidR="009863CB" w:rsidRDefault="009863CB" w:rsidP="008A06E8">
      <w:pPr>
        <w:pStyle w:val="ListParagraph"/>
        <w:numPr>
          <w:ilvl w:val="0"/>
          <w:numId w:val="90"/>
        </w:numPr>
        <w:spacing w:after="160" w:line="259" w:lineRule="auto"/>
      </w:pPr>
      <w:proofErr w:type="spellStart"/>
      <w:r w:rsidRPr="0051077F">
        <w:t>Versionshantering</w:t>
      </w:r>
      <w:proofErr w:type="spellEnd"/>
      <w:r w:rsidRPr="0051077F">
        <w:t xml:space="preserve"> </w:t>
      </w:r>
      <w:proofErr w:type="spellStart"/>
      <w:r w:rsidRPr="0051077F">
        <w:t>säkerställd</w:t>
      </w:r>
      <w:proofErr w:type="spellEnd"/>
      <w:r w:rsidRPr="0051077F">
        <w:t>.</w:t>
      </w:r>
    </w:p>
    <w:p w14:paraId="5B20426E" w14:textId="77777777" w:rsidR="00A91805" w:rsidRDefault="009863CB" w:rsidP="008A06E8">
      <w:pPr>
        <w:pStyle w:val="ListParagraph"/>
        <w:numPr>
          <w:ilvl w:val="0"/>
          <w:numId w:val="90"/>
        </w:numPr>
        <w:spacing w:after="160" w:line="259" w:lineRule="auto"/>
      </w:pPr>
      <w:proofErr w:type="spellStart"/>
      <w:r w:rsidRPr="0051077F">
        <w:t>Effektuppföljning</w:t>
      </w:r>
      <w:proofErr w:type="spellEnd"/>
      <w:r w:rsidRPr="0051077F">
        <w:t xml:space="preserve"> </w:t>
      </w:r>
      <w:proofErr w:type="spellStart"/>
      <w:r w:rsidRPr="0051077F">
        <w:t>etablerad</w:t>
      </w:r>
      <w:proofErr w:type="spellEnd"/>
      <w:r w:rsidRPr="0051077F">
        <w:t>.</w:t>
      </w:r>
    </w:p>
    <w:p w14:paraId="7FA15DCF" w14:textId="77777777" w:rsidR="009863CB" w:rsidRDefault="009863CB" w:rsidP="008A06E8">
      <w:pPr>
        <w:pStyle w:val="ListParagraph"/>
        <w:numPr>
          <w:ilvl w:val="0"/>
          <w:numId w:val="90"/>
        </w:numPr>
        <w:spacing w:after="160" w:line="259" w:lineRule="auto"/>
        <w:rPr>
          <w:lang w:val="sv-SE"/>
        </w:rPr>
      </w:pPr>
      <w:proofErr w:type="spellStart"/>
      <w:r w:rsidRPr="009863CB">
        <w:rPr>
          <w:lang w:val="sv-SE"/>
        </w:rPr>
        <w:t>Baseline</w:t>
      </w:r>
      <w:proofErr w:type="spellEnd"/>
      <w:r w:rsidRPr="009863CB">
        <w:rPr>
          <w:lang w:val="sv-SE"/>
        </w:rPr>
        <w:t xml:space="preserve"> uppdaterad för fortsatt </w:t>
      </w:r>
      <w:proofErr w:type="spellStart"/>
      <w:r w:rsidRPr="009863CB">
        <w:rPr>
          <w:lang w:val="sv-SE"/>
        </w:rPr>
        <w:t>värdemätning</w:t>
      </w:r>
      <w:proofErr w:type="spellEnd"/>
      <w:r w:rsidRPr="009863CB">
        <w:rPr>
          <w:lang w:val="sv-SE"/>
        </w:rPr>
        <w:t>.</w:t>
      </w:r>
    </w:p>
    <w:p w14:paraId="6C98C4F5" w14:textId="77777777" w:rsidR="008E6C6D" w:rsidRDefault="009D3F33">
      <w:r>
        <w:rPr>
          <w:b/>
        </w:rPr>
        <w:t xml:space="preserve">Run &amp; Monitor (AI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drift)</w:t>
      </w:r>
    </w:p>
    <w:p w14:paraId="3BC8E776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När AI används (</w:t>
      </w:r>
      <w:proofErr w:type="spellStart"/>
      <w:r w:rsidRPr="005871A9">
        <w:rPr>
          <w:lang w:val="sv-SE"/>
        </w:rPr>
        <w:t>Level</w:t>
      </w:r>
      <w:proofErr w:type="spellEnd"/>
      <w:r w:rsidRPr="005871A9">
        <w:rPr>
          <w:lang w:val="sv-SE"/>
        </w:rPr>
        <w:t xml:space="preserve"> 1–3) ska drift- och förvaltningsorganisationen ha en tydlig AI-</w:t>
      </w:r>
      <w:proofErr w:type="spellStart"/>
      <w:r w:rsidRPr="005871A9">
        <w:rPr>
          <w:lang w:val="sv-SE"/>
        </w:rPr>
        <w:t>monitoring</w:t>
      </w:r>
      <w:proofErr w:type="spellEnd"/>
      <w:r w:rsidRPr="005871A9">
        <w:rPr>
          <w:lang w:val="sv-SE"/>
        </w:rPr>
        <w:t>-miniminivå:</w:t>
      </w:r>
    </w:p>
    <w:p w14:paraId="25646878" w14:textId="77777777" w:rsidR="008E6C6D" w:rsidRPr="005871A9" w:rsidRDefault="009D3F33">
      <w:pPr>
        <w:pStyle w:val="ListParagraph"/>
        <w:rPr>
          <w:lang w:val="sv-SE"/>
        </w:rPr>
      </w:pPr>
      <w:proofErr w:type="spellStart"/>
      <w:r w:rsidRPr="005871A9">
        <w:rPr>
          <w:lang w:val="sv-SE"/>
        </w:rPr>
        <w:t>Observability</w:t>
      </w:r>
      <w:proofErr w:type="spellEnd"/>
      <w:r w:rsidRPr="005871A9">
        <w:rPr>
          <w:lang w:val="sv-SE"/>
        </w:rPr>
        <w:t xml:space="preserve">: loggning av modell/acceleratorversion, kontextkällor och policy-utfall (utan att exponera </w:t>
      </w:r>
      <w:proofErr w:type="gramStart"/>
      <w:r w:rsidRPr="005871A9">
        <w:rPr>
          <w:lang w:val="sv-SE"/>
        </w:rPr>
        <w:t>känslig data</w:t>
      </w:r>
      <w:proofErr w:type="gramEnd"/>
      <w:r w:rsidRPr="005871A9">
        <w:rPr>
          <w:lang w:val="sv-SE"/>
        </w:rPr>
        <w:t>).</w:t>
      </w:r>
    </w:p>
    <w:p w14:paraId="18088BD4" w14:textId="77777777" w:rsidR="008E6C6D" w:rsidRPr="005871A9" w:rsidRDefault="009D3F33">
      <w:pPr>
        <w:pStyle w:val="ListParagraph"/>
        <w:rPr>
          <w:lang w:val="sv-SE"/>
        </w:rPr>
      </w:pPr>
      <w:proofErr w:type="spellStart"/>
      <w:r w:rsidRPr="005871A9">
        <w:rPr>
          <w:lang w:val="sv-SE"/>
        </w:rPr>
        <w:t>Guardrails</w:t>
      </w:r>
      <w:proofErr w:type="spellEnd"/>
      <w:r w:rsidRPr="005871A9">
        <w:rPr>
          <w:lang w:val="sv-SE"/>
        </w:rPr>
        <w:t xml:space="preserve">: </w:t>
      </w:r>
      <w:proofErr w:type="gramStart"/>
      <w:r w:rsidRPr="005871A9">
        <w:rPr>
          <w:lang w:val="sv-SE"/>
        </w:rPr>
        <w:t>rate limits</w:t>
      </w:r>
      <w:proofErr w:type="gramEnd"/>
      <w:r w:rsidRPr="005871A9">
        <w:rPr>
          <w:lang w:val="sv-SE"/>
        </w:rPr>
        <w:t xml:space="preserve">, behörighetsgränser, </w:t>
      </w:r>
      <w:proofErr w:type="spellStart"/>
      <w:proofErr w:type="gramStart"/>
      <w:r w:rsidRPr="005871A9">
        <w:rPr>
          <w:lang w:val="sv-SE"/>
        </w:rPr>
        <w:t>kill</w:t>
      </w:r>
      <w:proofErr w:type="spellEnd"/>
      <w:r w:rsidRPr="005871A9">
        <w:rPr>
          <w:lang w:val="sv-SE"/>
        </w:rPr>
        <w:t xml:space="preserve"> switch</w:t>
      </w:r>
      <w:proofErr w:type="gramEnd"/>
      <w:r w:rsidRPr="005871A9">
        <w:rPr>
          <w:lang w:val="sv-SE"/>
        </w:rPr>
        <w:t xml:space="preserve"> och </w:t>
      </w:r>
      <w:proofErr w:type="spellStart"/>
      <w:r w:rsidRPr="005871A9">
        <w:rPr>
          <w:lang w:val="sv-SE"/>
        </w:rPr>
        <w:t>fallback</w:t>
      </w:r>
      <w:proofErr w:type="spellEnd"/>
      <w:r w:rsidRPr="005871A9">
        <w:rPr>
          <w:lang w:val="sv-SE"/>
        </w:rPr>
        <w:t>-beteende.</w:t>
      </w:r>
    </w:p>
    <w:p w14:paraId="1AE8FB64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 xml:space="preserve">Incidentklassning: prompt </w:t>
      </w:r>
      <w:proofErr w:type="spellStart"/>
      <w:r w:rsidRPr="005871A9">
        <w:rPr>
          <w:lang w:val="sv-SE"/>
        </w:rPr>
        <w:t>injection</w:t>
      </w:r>
      <w:proofErr w:type="spellEnd"/>
      <w:r w:rsidRPr="005871A9">
        <w:rPr>
          <w:lang w:val="sv-SE"/>
        </w:rPr>
        <w:t>, dataexfiltration, felaktiga beslut och regressionsavvikelser.</w:t>
      </w:r>
    </w:p>
    <w:p w14:paraId="7700E7B8" w14:textId="77777777" w:rsidR="008E6C6D" w:rsidRPr="005871A9" w:rsidRDefault="009D3F33">
      <w:pPr>
        <w:pStyle w:val="ListParagraph"/>
        <w:rPr>
          <w:lang w:val="sv-SE"/>
        </w:rPr>
      </w:pPr>
      <w:r w:rsidRPr="005871A9">
        <w:rPr>
          <w:lang w:val="sv-SE"/>
        </w:rPr>
        <w:t>Återkoppling: plan för uppföljning av kvalitet/avvikelser och regelbunden nivåomprövning.</w:t>
      </w:r>
    </w:p>
    <w:p w14:paraId="78C6671D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Syftet är att AI-nivån ska vara stabil även efter release: samma styrning i ”</w:t>
      </w:r>
      <w:proofErr w:type="spellStart"/>
      <w:r w:rsidRPr="005871A9">
        <w:rPr>
          <w:lang w:val="sv-SE"/>
        </w:rPr>
        <w:t>run</w:t>
      </w:r>
      <w:proofErr w:type="spellEnd"/>
      <w:r w:rsidRPr="005871A9">
        <w:rPr>
          <w:lang w:val="sv-SE"/>
        </w:rPr>
        <w:t>” som i ”</w:t>
      </w:r>
      <w:proofErr w:type="spellStart"/>
      <w:r w:rsidRPr="005871A9">
        <w:rPr>
          <w:lang w:val="sv-SE"/>
        </w:rPr>
        <w:t>build</w:t>
      </w:r>
      <w:proofErr w:type="spellEnd"/>
      <w:r w:rsidRPr="005871A9">
        <w:rPr>
          <w:lang w:val="sv-SE"/>
        </w:rPr>
        <w:t>”.</w:t>
      </w:r>
    </w:p>
    <w:p w14:paraId="6E6ECBAD" w14:textId="77777777" w:rsidR="00A91805" w:rsidRPr="00A91805" w:rsidRDefault="00A91805" w:rsidP="00A91805">
      <w:pPr>
        <w:spacing w:after="160" w:line="259" w:lineRule="auto"/>
        <w:ind w:left="360"/>
        <w:rPr>
          <w:lang w:val="sv-SE"/>
        </w:rPr>
      </w:pPr>
      <w:r w:rsidRPr="00A91805">
        <w:rPr>
          <w:lang w:val="sv-SE"/>
        </w:rPr>
        <w:t xml:space="preserve">Effektuppföljning innebär att definierat </w:t>
      </w:r>
      <w:proofErr w:type="spellStart"/>
      <w:r w:rsidRPr="00A91805">
        <w:rPr>
          <w:lang w:val="sv-SE"/>
        </w:rPr>
        <w:t>Outcome</w:t>
      </w:r>
      <w:proofErr w:type="spellEnd"/>
      <w:r w:rsidRPr="00A91805">
        <w:rPr>
          <w:lang w:val="sv-SE"/>
        </w:rPr>
        <w:t xml:space="preserve"> mäts mot fastställd </w:t>
      </w:r>
      <w:proofErr w:type="spellStart"/>
      <w:r w:rsidRPr="00A91805">
        <w:rPr>
          <w:lang w:val="sv-SE"/>
        </w:rPr>
        <w:t>baseline</w:t>
      </w:r>
      <w:proofErr w:type="spellEnd"/>
      <w:r w:rsidRPr="00A91805">
        <w:rPr>
          <w:lang w:val="sv-SE"/>
        </w:rPr>
        <w:t xml:space="preserve"> och dokumenteras.</w:t>
      </w:r>
      <w:r>
        <w:rPr>
          <w:lang w:val="sv-SE"/>
        </w:rPr>
        <w:t xml:space="preserve"> </w:t>
      </w:r>
      <w:r w:rsidRPr="00A91805">
        <w:rPr>
          <w:lang w:val="sv-SE"/>
        </w:rPr>
        <w:t xml:space="preserve">Resultatet ska användas som underlag för fortsatt prioritering, eventuell justering av AI Acceleration </w:t>
      </w:r>
      <w:proofErr w:type="spellStart"/>
      <w:r w:rsidRPr="00A91805">
        <w:rPr>
          <w:lang w:val="sv-SE"/>
        </w:rPr>
        <w:t>Level</w:t>
      </w:r>
      <w:proofErr w:type="spellEnd"/>
      <w:r w:rsidRPr="00A91805">
        <w:rPr>
          <w:lang w:val="sv-SE"/>
        </w:rPr>
        <w:t xml:space="preserve"> och kommande förbättringsinitiativ.</w:t>
      </w:r>
      <w:r>
        <w:rPr>
          <w:lang w:val="sv-SE"/>
        </w:rPr>
        <w:t xml:space="preserve"> </w:t>
      </w:r>
      <w:r w:rsidRPr="00A91805">
        <w:rPr>
          <w:lang w:val="sv-SE"/>
        </w:rPr>
        <w:t>Transfer markerar därmed inte slutet på leveransen, utan övergången till nästa värdecykel inom Application Services.</w:t>
      </w:r>
    </w:p>
    <w:p w14:paraId="2B88ADB3" w14:textId="77777777" w:rsidR="009863CB" w:rsidRPr="0051077F" w:rsidRDefault="009863CB" w:rsidP="009863CB">
      <w:pPr>
        <w:rPr>
          <w:b/>
          <w:bCs/>
        </w:rPr>
      </w:pPr>
      <w:r w:rsidRPr="0051077F">
        <w:rPr>
          <w:b/>
          <w:bCs/>
        </w:rPr>
        <w:t>Output</w:t>
      </w:r>
    </w:p>
    <w:p w14:paraId="357C7DA0" w14:textId="77777777" w:rsidR="009863CB" w:rsidRDefault="009863CB" w:rsidP="008A06E8">
      <w:pPr>
        <w:pStyle w:val="ListParagraph"/>
        <w:numPr>
          <w:ilvl w:val="0"/>
          <w:numId w:val="91"/>
        </w:numPr>
        <w:spacing w:after="160" w:line="259" w:lineRule="auto"/>
      </w:pPr>
      <w:proofErr w:type="spellStart"/>
      <w:r w:rsidRPr="0051077F">
        <w:t>Formell</w:t>
      </w:r>
      <w:proofErr w:type="spellEnd"/>
      <w:r w:rsidRPr="0051077F">
        <w:t xml:space="preserve"> </w:t>
      </w:r>
      <w:proofErr w:type="spellStart"/>
      <w:r w:rsidRPr="0051077F">
        <w:t>överlämning</w:t>
      </w:r>
      <w:proofErr w:type="spellEnd"/>
      <w:r w:rsidRPr="0051077F">
        <w:t>.</w:t>
      </w:r>
    </w:p>
    <w:p w14:paraId="03EC358D" w14:textId="77777777" w:rsidR="009863CB" w:rsidRDefault="009863CB" w:rsidP="008A06E8">
      <w:pPr>
        <w:pStyle w:val="ListParagraph"/>
        <w:numPr>
          <w:ilvl w:val="0"/>
          <w:numId w:val="91"/>
        </w:numPr>
        <w:spacing w:after="160" w:line="259" w:lineRule="auto"/>
      </w:pPr>
      <w:proofErr w:type="spellStart"/>
      <w:r w:rsidRPr="0051077F">
        <w:t>Dokumenterat</w:t>
      </w:r>
      <w:proofErr w:type="spellEnd"/>
      <w:r w:rsidRPr="0051077F">
        <w:t xml:space="preserve"> AI-</w:t>
      </w:r>
      <w:proofErr w:type="spellStart"/>
      <w:r w:rsidRPr="0051077F">
        <w:t>arbetssätt</w:t>
      </w:r>
      <w:proofErr w:type="spellEnd"/>
      <w:r w:rsidRPr="0051077F">
        <w:t>.</w:t>
      </w:r>
    </w:p>
    <w:p w14:paraId="17CF0E35" w14:textId="77777777" w:rsidR="009863CB" w:rsidRDefault="009863CB" w:rsidP="008A06E8">
      <w:pPr>
        <w:pStyle w:val="ListParagraph"/>
        <w:numPr>
          <w:ilvl w:val="0"/>
          <w:numId w:val="91"/>
        </w:numPr>
        <w:spacing w:after="160" w:line="259" w:lineRule="auto"/>
      </w:pPr>
      <w:r w:rsidRPr="0051077F">
        <w:t>Stabil AI-</w:t>
      </w:r>
      <w:proofErr w:type="spellStart"/>
      <w:r w:rsidRPr="0051077F">
        <w:t>struktur</w:t>
      </w:r>
      <w:proofErr w:type="spellEnd"/>
      <w:r w:rsidRPr="0051077F">
        <w:t>.</w:t>
      </w:r>
    </w:p>
    <w:p w14:paraId="7D60D2A1" w14:textId="77777777" w:rsidR="009863CB" w:rsidRPr="009863CB" w:rsidRDefault="009863CB" w:rsidP="008A06E8">
      <w:pPr>
        <w:pStyle w:val="ListParagraph"/>
        <w:numPr>
          <w:ilvl w:val="0"/>
          <w:numId w:val="91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Dokumenterad värderealisering kopplad till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>.</w:t>
      </w:r>
    </w:p>
    <w:p w14:paraId="067D605B" w14:textId="77777777" w:rsidR="009863CB" w:rsidRPr="009863CB" w:rsidRDefault="009863CB" w:rsidP="00A25514">
      <w:pPr>
        <w:pStyle w:val="Heading3"/>
        <w:rPr>
          <w:lang w:val="sv-SE"/>
        </w:rPr>
      </w:pPr>
      <w:bookmarkStart w:id="49" w:name="_Toc224296627"/>
      <w:proofErr w:type="spellStart"/>
      <w:r w:rsidRPr="009863CB">
        <w:rPr>
          <w:lang w:val="sv-SE"/>
        </w:rPr>
        <w:t>Tollgate</w:t>
      </w:r>
      <w:proofErr w:type="spellEnd"/>
      <w:r w:rsidRPr="009863CB">
        <w:rPr>
          <w:lang w:val="sv-SE"/>
        </w:rPr>
        <w:t xml:space="preserve"> 4 – </w:t>
      </w:r>
      <w:proofErr w:type="spellStart"/>
      <w:r w:rsidRPr="009863CB">
        <w:rPr>
          <w:lang w:val="sv-SE"/>
        </w:rPr>
        <w:t>Ownership</w:t>
      </w:r>
      <w:proofErr w:type="spellEnd"/>
      <w:r w:rsidRPr="009863CB">
        <w:rPr>
          <w:lang w:val="sv-SE"/>
        </w:rPr>
        <w:t xml:space="preserve"> Transfer</w:t>
      </w:r>
      <w:bookmarkEnd w:id="49"/>
    </w:p>
    <w:p w14:paraId="12E62BE6" w14:textId="77777777" w:rsidR="00A31262" w:rsidRPr="00A31262" w:rsidRDefault="00A31262" w:rsidP="009863CB">
      <w:pPr>
        <w:rPr>
          <w:lang w:val="sv-SE"/>
        </w:rPr>
      </w:pPr>
      <w:proofErr w:type="spellStart"/>
      <w:r w:rsidRPr="00A31262">
        <w:rPr>
          <w:lang w:val="sv-SE"/>
        </w:rPr>
        <w:t>Operational</w:t>
      </w:r>
      <w:proofErr w:type="spellEnd"/>
      <w:r w:rsidRPr="00A31262">
        <w:rPr>
          <w:lang w:val="sv-SE"/>
        </w:rPr>
        <w:t xml:space="preserve"> </w:t>
      </w:r>
      <w:proofErr w:type="spellStart"/>
      <w:r w:rsidRPr="00A31262">
        <w:rPr>
          <w:lang w:val="sv-SE"/>
        </w:rPr>
        <w:t>Readiness</w:t>
      </w:r>
      <w:proofErr w:type="spellEnd"/>
      <w:r w:rsidRPr="00A31262">
        <w:rPr>
          <w:lang w:val="sv-SE"/>
        </w:rPr>
        <w:t xml:space="preserve"> Review (ORR) ska genomföras i slutet av Transfer-fasen innan lösningen tas över av förvaltningsorganisationen.</w:t>
      </w:r>
    </w:p>
    <w:p w14:paraId="232EC9C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Överlämning får godkännas endast om följande är uppfyllt:</w:t>
      </w:r>
    </w:p>
    <w:p w14:paraId="5500C6F7" w14:textId="77777777" w:rsidR="009863CB" w:rsidRPr="009863CB" w:rsidRDefault="009863CB" w:rsidP="008A06E8">
      <w:pPr>
        <w:pStyle w:val="ListParagraph"/>
        <w:numPr>
          <w:ilvl w:val="0"/>
          <w:numId w:val="92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Lösningens arkitektur och AI-struktur är dokumenterad</w:t>
      </w:r>
    </w:p>
    <w:p w14:paraId="19DDD77C" w14:textId="77777777" w:rsidR="009863CB" w:rsidRPr="009863CB" w:rsidRDefault="009863CB" w:rsidP="008A06E8">
      <w:pPr>
        <w:pStyle w:val="ListParagraph"/>
        <w:numPr>
          <w:ilvl w:val="0"/>
          <w:numId w:val="92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 xml:space="preserve">Prompt </w:t>
      </w:r>
      <w:proofErr w:type="spellStart"/>
      <w:r w:rsidRPr="009863CB">
        <w:rPr>
          <w:lang w:val="sv-SE"/>
        </w:rPr>
        <w:t>repository</w:t>
      </w:r>
      <w:proofErr w:type="spellEnd"/>
      <w:r w:rsidRPr="009863CB">
        <w:rPr>
          <w:lang w:val="sv-SE"/>
        </w:rPr>
        <w:t xml:space="preserve"> och agent-</w:t>
      </w:r>
      <w:proofErr w:type="spellStart"/>
      <w:r w:rsidRPr="009863CB">
        <w:rPr>
          <w:lang w:val="sv-SE"/>
        </w:rPr>
        <w:t>workflows</w:t>
      </w:r>
      <w:proofErr w:type="spellEnd"/>
      <w:r w:rsidRPr="009863CB">
        <w:rPr>
          <w:lang w:val="sv-SE"/>
        </w:rPr>
        <w:t xml:space="preserve">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 xml:space="preserve">r </w:t>
      </w:r>
      <w:r w:rsidRPr="009863CB">
        <w:rPr>
          <w:rFonts w:ascii="Aptos" w:hAnsi="Aptos" w:cs="Aptos"/>
          <w:lang w:val="sv-SE"/>
        </w:rPr>
        <w:t>ö</w:t>
      </w:r>
      <w:r w:rsidRPr="009863CB">
        <w:rPr>
          <w:lang w:val="sv-SE"/>
        </w:rPr>
        <w:t>verl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 xml:space="preserve">mnade (vid </w:t>
      </w:r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 xml:space="preserve"> 2</w:t>
      </w:r>
      <w:r w:rsidRPr="009863CB">
        <w:rPr>
          <w:rFonts w:ascii="Aptos" w:hAnsi="Aptos" w:cs="Aptos"/>
          <w:lang w:val="sv-SE"/>
        </w:rPr>
        <w:t>–</w:t>
      </w:r>
      <w:r w:rsidRPr="009863CB">
        <w:rPr>
          <w:lang w:val="sv-SE"/>
        </w:rPr>
        <w:t>3</w:t>
      </w:r>
      <w:r w:rsidR="004566F9">
        <w:rPr>
          <w:lang w:val="sv-SE"/>
        </w:rPr>
        <w:t>)</w:t>
      </w:r>
    </w:p>
    <w:p w14:paraId="6EA07D25" w14:textId="77777777" w:rsidR="009863CB" w:rsidRDefault="009863CB" w:rsidP="008A06E8">
      <w:pPr>
        <w:pStyle w:val="ListParagraph"/>
        <w:numPr>
          <w:ilvl w:val="0"/>
          <w:numId w:val="92"/>
        </w:numPr>
        <w:spacing w:after="160" w:line="259" w:lineRule="auto"/>
      </w:pPr>
      <w:proofErr w:type="spellStart"/>
      <w:r w:rsidRPr="00AF4C86">
        <w:t>Teststatus</w:t>
      </w:r>
      <w:proofErr w:type="spellEnd"/>
      <w:r w:rsidRPr="00AF4C86">
        <w:t xml:space="preserve"> och </w:t>
      </w:r>
      <w:proofErr w:type="spellStart"/>
      <w:r w:rsidRPr="00AF4C86">
        <w:t>regressionss</w:t>
      </w:r>
      <w:r w:rsidRPr="00AF4C86">
        <w:rPr>
          <w:rFonts w:ascii="Aptos" w:hAnsi="Aptos" w:cs="Aptos"/>
        </w:rPr>
        <w:t>ä</w:t>
      </w:r>
      <w:r w:rsidRPr="00AF4C86">
        <w:t>kring</w:t>
      </w:r>
      <w:proofErr w:type="spellEnd"/>
      <w:r w:rsidRPr="00AF4C86">
        <w:t xml:space="preserve"> </w:t>
      </w:r>
      <w:proofErr w:type="spellStart"/>
      <w:r w:rsidRPr="00AF4C86">
        <w:rPr>
          <w:rFonts w:ascii="Aptos" w:hAnsi="Aptos" w:cs="Aptos"/>
        </w:rPr>
        <w:t>ä</w:t>
      </w:r>
      <w:r w:rsidRPr="00AF4C86">
        <w:t>r</w:t>
      </w:r>
      <w:proofErr w:type="spellEnd"/>
      <w:r w:rsidRPr="00AF4C86">
        <w:t xml:space="preserve"> </w:t>
      </w:r>
      <w:proofErr w:type="spellStart"/>
      <w:r w:rsidRPr="00AF4C86">
        <w:t>dokumenterad</w:t>
      </w:r>
      <w:proofErr w:type="spellEnd"/>
    </w:p>
    <w:p w14:paraId="1DEDF120" w14:textId="77777777" w:rsidR="009863CB" w:rsidRDefault="009863CB" w:rsidP="008A06E8">
      <w:pPr>
        <w:pStyle w:val="ListParagraph"/>
        <w:numPr>
          <w:ilvl w:val="0"/>
          <w:numId w:val="92"/>
        </w:numPr>
        <w:spacing w:after="160" w:line="259" w:lineRule="auto"/>
      </w:pPr>
      <w:proofErr w:type="spellStart"/>
      <w:r w:rsidRPr="00AF4C86">
        <w:t>Effektuppf</w:t>
      </w:r>
      <w:r w:rsidRPr="00AF4C86">
        <w:rPr>
          <w:rFonts w:ascii="Aptos" w:hAnsi="Aptos" w:cs="Aptos"/>
        </w:rPr>
        <w:t>ö</w:t>
      </w:r>
      <w:r w:rsidRPr="00AF4C86">
        <w:t>ljning</w:t>
      </w:r>
      <w:proofErr w:type="spellEnd"/>
      <w:r w:rsidRPr="00AF4C86">
        <w:t xml:space="preserve"> mot Outcome </w:t>
      </w:r>
      <w:proofErr w:type="spellStart"/>
      <w:r w:rsidRPr="00AF4C86">
        <w:rPr>
          <w:rFonts w:ascii="Aptos" w:hAnsi="Aptos" w:cs="Aptos"/>
        </w:rPr>
        <w:t>ä</w:t>
      </w:r>
      <w:r w:rsidRPr="00AF4C86">
        <w:t>r</w:t>
      </w:r>
      <w:proofErr w:type="spellEnd"/>
      <w:r w:rsidRPr="00AF4C86">
        <w:t xml:space="preserve"> </w:t>
      </w:r>
      <w:proofErr w:type="spellStart"/>
      <w:r w:rsidRPr="00AF4C86">
        <w:t>etablerad</w:t>
      </w:r>
      <w:proofErr w:type="spellEnd"/>
    </w:p>
    <w:p w14:paraId="4C4815B1" w14:textId="77777777" w:rsidR="00A31262" w:rsidRDefault="009863CB" w:rsidP="008A06E8">
      <w:pPr>
        <w:pStyle w:val="ListParagraph"/>
        <w:numPr>
          <w:ilvl w:val="0"/>
          <w:numId w:val="92"/>
        </w:numPr>
        <w:spacing w:after="160" w:line="259" w:lineRule="auto"/>
        <w:rPr>
          <w:lang w:val="sv-SE"/>
        </w:rPr>
      </w:pPr>
      <w:r w:rsidRPr="009863CB">
        <w:rPr>
          <w:lang w:val="sv-SE"/>
        </w:rPr>
        <w:t>Drift- och f</w:t>
      </w:r>
      <w:r w:rsidRPr="009863CB">
        <w:rPr>
          <w:rFonts w:ascii="Aptos" w:hAnsi="Aptos" w:cs="Aptos"/>
          <w:lang w:val="sv-SE"/>
        </w:rPr>
        <w:t>ö</w:t>
      </w:r>
      <w:r w:rsidRPr="009863CB">
        <w:rPr>
          <w:lang w:val="sv-SE"/>
        </w:rPr>
        <w:t xml:space="preserve">rvaltningsansvar </w:t>
      </w:r>
      <w:r w:rsidRPr="009863CB">
        <w:rPr>
          <w:rFonts w:ascii="Aptos" w:hAnsi="Aptos" w:cs="Aptos"/>
          <w:lang w:val="sv-SE"/>
        </w:rPr>
        <w:t>ä</w:t>
      </w:r>
      <w:r w:rsidRPr="009863CB">
        <w:rPr>
          <w:lang w:val="sv-SE"/>
        </w:rPr>
        <w:t>r tydligt definierat</w:t>
      </w:r>
    </w:p>
    <w:p w14:paraId="04750291" w14:textId="77777777" w:rsidR="003458BE" w:rsidRDefault="00A31262" w:rsidP="008A06E8">
      <w:pPr>
        <w:pStyle w:val="ListParagraph"/>
        <w:numPr>
          <w:ilvl w:val="0"/>
          <w:numId w:val="92"/>
        </w:numPr>
        <w:spacing w:after="160" w:line="259" w:lineRule="auto"/>
        <w:rPr>
          <w:lang w:val="sv-SE"/>
        </w:rPr>
      </w:pPr>
      <w:r>
        <w:t xml:space="preserve">Larm och </w:t>
      </w:r>
      <w:proofErr w:type="spellStart"/>
      <w:r>
        <w:t>övervakning</w:t>
      </w:r>
      <w:proofErr w:type="spellEnd"/>
    </w:p>
    <w:p w14:paraId="17F0314C" w14:textId="77777777" w:rsidR="003458BE" w:rsidRPr="003458BE" w:rsidRDefault="003458BE" w:rsidP="008A06E8">
      <w:pPr>
        <w:pStyle w:val="ListParagraph"/>
        <w:numPr>
          <w:ilvl w:val="0"/>
          <w:numId w:val="92"/>
        </w:numPr>
        <w:spacing w:after="160" w:line="259" w:lineRule="auto"/>
        <w:rPr>
          <w:lang w:val="sv-SE"/>
        </w:rPr>
      </w:pPr>
      <w:r w:rsidRPr="003458BE">
        <w:rPr>
          <w:lang w:val="sv-SE"/>
        </w:rPr>
        <w:t>Tidsbegränsad förstärkt supportperiod (</w:t>
      </w:r>
      <w:proofErr w:type="spellStart"/>
      <w:r w:rsidRPr="003458BE">
        <w:rPr>
          <w:lang w:val="sv-SE"/>
        </w:rPr>
        <w:t>hypercare</w:t>
      </w:r>
      <w:proofErr w:type="spellEnd"/>
      <w:r w:rsidRPr="003458BE">
        <w:rPr>
          <w:lang w:val="sv-SE"/>
        </w:rPr>
        <w:t>) efter produktionssättning</w:t>
      </w:r>
    </w:p>
    <w:p w14:paraId="749FE20F" w14:textId="77777777" w:rsidR="009863CB" w:rsidRPr="003458BE" w:rsidRDefault="009863CB" w:rsidP="003458BE">
      <w:pPr>
        <w:spacing w:after="160" w:line="259" w:lineRule="auto"/>
        <w:rPr>
          <w:lang w:val="sv-SE"/>
        </w:rPr>
      </w:pPr>
      <w:r w:rsidRPr="003458BE">
        <w:rPr>
          <w:lang w:val="sv-SE"/>
        </w:rPr>
        <w:t>Beslut:</w:t>
      </w:r>
    </w:p>
    <w:p w14:paraId="6BBFB52C" w14:textId="6E9798B1" w:rsidR="003458BE" w:rsidRPr="003458BE" w:rsidRDefault="009863CB" w:rsidP="009863CB">
      <w:pPr>
        <w:pStyle w:val="BodyText"/>
        <w:rPr>
          <w:lang w:val="sv-SE"/>
        </w:rPr>
      </w:pPr>
      <w:r w:rsidRPr="009863CB">
        <w:rPr>
          <w:lang w:val="sv-SE"/>
        </w:rPr>
        <w:t>Operativt ägarskap övertas och ansvarsfördelning fastställs.</w:t>
      </w:r>
    </w:p>
    <w:p w14:paraId="34964A6D" w14:textId="77777777" w:rsidR="00767EE4" w:rsidRPr="00767EE4" w:rsidRDefault="00767EE4" w:rsidP="00F66FA5">
      <w:pPr>
        <w:pStyle w:val="Heading2"/>
        <w:rPr>
          <w:lang w:val="sv-SE"/>
        </w:rPr>
      </w:pPr>
      <w:bookmarkStart w:id="50" w:name="_Toc224296628"/>
      <w:r w:rsidRPr="00767EE4">
        <w:rPr>
          <w:lang w:val="sv-SE"/>
        </w:rPr>
        <w:lastRenderedPageBreak/>
        <w:t xml:space="preserve">Fast </w:t>
      </w:r>
      <w:proofErr w:type="spellStart"/>
      <w:r w:rsidRPr="00767EE4">
        <w:rPr>
          <w:lang w:val="sv-SE"/>
        </w:rPr>
        <w:t>Track</w:t>
      </w:r>
      <w:proofErr w:type="spellEnd"/>
      <w:r w:rsidRPr="00767EE4">
        <w:rPr>
          <w:lang w:val="sv-SE"/>
        </w:rPr>
        <w:t xml:space="preserve"> och </w:t>
      </w:r>
      <w:proofErr w:type="spellStart"/>
      <w:r w:rsidRPr="00767EE4">
        <w:rPr>
          <w:lang w:val="sv-SE"/>
        </w:rPr>
        <w:t>Emergency</w:t>
      </w:r>
      <w:proofErr w:type="spellEnd"/>
      <w:r w:rsidRPr="00767EE4">
        <w:rPr>
          <w:lang w:val="sv-SE"/>
        </w:rPr>
        <w:t>-flöden (AM)</w:t>
      </w:r>
      <w:bookmarkEnd w:id="50"/>
    </w:p>
    <w:p w14:paraId="04B211BE" w14:textId="77777777" w:rsidR="00A31262" w:rsidRPr="00A31262" w:rsidRDefault="00A31262" w:rsidP="00A31262">
      <w:pPr>
        <w:pStyle w:val="BodyText"/>
        <w:rPr>
          <w:lang w:val="sv-SE"/>
        </w:rPr>
      </w:pPr>
      <w:r w:rsidRPr="00A31262">
        <w:rPr>
          <w:lang w:val="sv-SE"/>
        </w:rPr>
        <w:t>För incidentdriven eller tidskritisk förändring (</w:t>
      </w:r>
      <w:proofErr w:type="gramStart"/>
      <w:r w:rsidRPr="00A31262">
        <w:rPr>
          <w:lang w:val="sv-SE"/>
        </w:rPr>
        <w:t>t.ex.</w:t>
      </w:r>
      <w:proofErr w:type="gramEnd"/>
      <w:r w:rsidRPr="00A31262">
        <w:rPr>
          <w:lang w:val="sv-SE"/>
        </w:rPr>
        <w:t xml:space="preserve"> P1-incident eller </w:t>
      </w:r>
      <w:proofErr w:type="spellStart"/>
      <w:r w:rsidRPr="00A31262">
        <w:rPr>
          <w:lang w:val="sv-SE"/>
        </w:rPr>
        <w:t>emergency</w:t>
      </w:r>
      <w:proofErr w:type="spellEnd"/>
      <w:r w:rsidRPr="00A31262">
        <w:rPr>
          <w:lang w:val="sv-SE"/>
        </w:rPr>
        <w:t xml:space="preserve"> </w:t>
      </w:r>
      <w:proofErr w:type="spellStart"/>
      <w:r w:rsidRPr="00A31262">
        <w:rPr>
          <w:lang w:val="sv-SE"/>
        </w:rPr>
        <w:t>change</w:t>
      </w:r>
      <w:proofErr w:type="spellEnd"/>
      <w:r w:rsidRPr="00A31262">
        <w:rPr>
          <w:lang w:val="sv-SE"/>
        </w:rPr>
        <w:t>) kan AAS tillämpas i ett förkortat flöde.</w:t>
      </w:r>
    </w:p>
    <w:p w14:paraId="3E5F46D8" w14:textId="77777777" w:rsidR="00A31262" w:rsidRPr="00A31262" w:rsidRDefault="00A31262" w:rsidP="00A31262">
      <w:pPr>
        <w:pStyle w:val="BodyText"/>
        <w:rPr>
          <w:lang w:val="sv-SE"/>
        </w:rPr>
      </w:pPr>
      <w:r w:rsidRPr="00A31262">
        <w:rPr>
          <w:lang w:val="sv-SE"/>
        </w:rPr>
        <w:t>I dessa situationer gäller följande:</w:t>
      </w:r>
    </w:p>
    <w:p w14:paraId="682D955F" w14:textId="77777777" w:rsidR="00A31262" w:rsidRPr="00A31262" w:rsidRDefault="00A31262" w:rsidP="008A06E8">
      <w:pPr>
        <w:pStyle w:val="BodyText"/>
        <w:numPr>
          <w:ilvl w:val="0"/>
          <w:numId w:val="109"/>
        </w:numPr>
        <w:spacing w:after="0"/>
        <w:rPr>
          <w:lang w:val="sv-SE"/>
        </w:rPr>
      </w:pPr>
      <w:r w:rsidRPr="00A31262">
        <w:rPr>
          <w:lang w:val="sv-SE"/>
        </w:rPr>
        <w:t>Story och spårbarhet etableras så snart situationen är stabiliserad, om det inte är möjligt före åtgärd.</w:t>
      </w:r>
    </w:p>
    <w:p w14:paraId="37C85399" w14:textId="77777777" w:rsidR="00A31262" w:rsidRPr="00A31262" w:rsidRDefault="00A31262" w:rsidP="008A06E8">
      <w:pPr>
        <w:pStyle w:val="BodyText"/>
        <w:numPr>
          <w:ilvl w:val="0"/>
          <w:numId w:val="109"/>
        </w:numPr>
        <w:spacing w:after="0"/>
        <w:rPr>
          <w:lang w:val="sv-SE"/>
        </w:rPr>
      </w:pPr>
      <w:r w:rsidRPr="00A31262">
        <w:rPr>
          <w:lang w:val="sv-SE"/>
        </w:rPr>
        <w:t>AI-nivå ska temporärt begränsas om fullständig riskbedömning inte kan genomföras.</w:t>
      </w:r>
    </w:p>
    <w:p w14:paraId="1B3BF89D" w14:textId="77777777" w:rsidR="00A31262" w:rsidRDefault="00A31262" w:rsidP="008A06E8">
      <w:pPr>
        <w:pStyle w:val="BodyText"/>
        <w:numPr>
          <w:ilvl w:val="0"/>
          <w:numId w:val="109"/>
        </w:numPr>
        <w:spacing w:after="0"/>
        <w:rPr>
          <w:lang w:val="sv-SE"/>
        </w:rPr>
      </w:pPr>
      <w:r w:rsidRPr="00A31262">
        <w:rPr>
          <w:lang w:val="sv-SE"/>
        </w:rPr>
        <w:t>Risk- och releasebeslut ska dokumenteras retrospektivt med ansvarig roll och tidsangivelse.</w:t>
      </w:r>
    </w:p>
    <w:p w14:paraId="66BD6551" w14:textId="77777777" w:rsidR="00A31262" w:rsidRPr="00A31262" w:rsidRDefault="00A31262" w:rsidP="00A31262">
      <w:pPr>
        <w:pStyle w:val="BodyText"/>
        <w:spacing w:after="0"/>
        <w:ind w:left="720"/>
        <w:rPr>
          <w:lang w:val="sv-SE"/>
        </w:rPr>
      </w:pPr>
    </w:p>
    <w:p w14:paraId="0AE4BCCE" w14:textId="77777777" w:rsidR="00A31262" w:rsidRPr="00A31262" w:rsidRDefault="00A31262" w:rsidP="00A31262">
      <w:pPr>
        <w:pStyle w:val="BodyText"/>
        <w:rPr>
          <w:lang w:val="sv-SE"/>
        </w:rPr>
      </w:pPr>
      <w:r w:rsidRPr="00A31262">
        <w:rPr>
          <w:lang w:val="sv-SE"/>
        </w:rPr>
        <w:t>AAS ska inte blockera akuta åtgärder som krävs för att skydda verksamhet, data eller drift.</w:t>
      </w:r>
    </w:p>
    <w:p w14:paraId="042BDF4A" w14:textId="77777777" w:rsidR="00A31262" w:rsidRPr="00A31262" w:rsidRDefault="00A31262" w:rsidP="00A31262">
      <w:pPr>
        <w:pStyle w:val="BodyText"/>
        <w:rPr>
          <w:lang w:val="sv-SE"/>
        </w:rPr>
      </w:pPr>
      <w:r w:rsidRPr="00A31262">
        <w:rPr>
          <w:lang w:val="sv-SE"/>
        </w:rPr>
        <w:t>När situationen är stabiliserad ska följande säkerställas:</w:t>
      </w:r>
    </w:p>
    <w:p w14:paraId="2221D30E" w14:textId="77777777" w:rsidR="00A31262" w:rsidRPr="00A31262" w:rsidRDefault="00A31262" w:rsidP="008A06E8">
      <w:pPr>
        <w:pStyle w:val="BodyText"/>
        <w:numPr>
          <w:ilvl w:val="0"/>
          <w:numId w:val="110"/>
        </w:numPr>
        <w:spacing w:after="0"/>
        <w:rPr>
          <w:lang w:val="sv-SE"/>
        </w:rPr>
      </w:pPr>
      <w:r w:rsidRPr="00A31262">
        <w:rPr>
          <w:lang w:val="sv-SE"/>
        </w:rPr>
        <w:t>Retroaktiv dokumentation av vald AI-nivå.</w:t>
      </w:r>
    </w:p>
    <w:p w14:paraId="06AA8A45" w14:textId="77777777" w:rsidR="00A31262" w:rsidRPr="00A31262" w:rsidRDefault="00A31262" w:rsidP="008A06E8">
      <w:pPr>
        <w:pStyle w:val="BodyText"/>
        <w:numPr>
          <w:ilvl w:val="0"/>
          <w:numId w:val="110"/>
        </w:numPr>
        <w:spacing w:after="0"/>
        <w:rPr>
          <w:lang w:val="sv-SE"/>
        </w:rPr>
      </w:pPr>
      <w:r w:rsidRPr="00A31262">
        <w:rPr>
          <w:lang w:val="sv-SE"/>
        </w:rPr>
        <w:t>Genomförd och dokumenterad riskbedömning.</w:t>
      </w:r>
    </w:p>
    <w:p w14:paraId="578725CC" w14:textId="77777777" w:rsidR="00A31262" w:rsidRPr="00A31262" w:rsidRDefault="00A31262" w:rsidP="008A06E8">
      <w:pPr>
        <w:pStyle w:val="BodyText"/>
        <w:numPr>
          <w:ilvl w:val="0"/>
          <w:numId w:val="110"/>
        </w:numPr>
        <w:spacing w:after="0"/>
        <w:rPr>
          <w:lang w:val="sv-SE"/>
        </w:rPr>
      </w:pPr>
      <w:r w:rsidRPr="00A31262">
        <w:rPr>
          <w:lang w:val="sv-SE"/>
        </w:rPr>
        <w:t>Dokumenterad granskning av genomförda åtgärder.</w:t>
      </w:r>
    </w:p>
    <w:p w14:paraId="76C1EDCE" w14:textId="77777777" w:rsidR="00A31262" w:rsidRPr="00A31262" w:rsidRDefault="00A31262" w:rsidP="008A06E8">
      <w:pPr>
        <w:pStyle w:val="BodyText"/>
        <w:numPr>
          <w:ilvl w:val="0"/>
          <w:numId w:val="110"/>
        </w:numPr>
        <w:spacing w:after="0"/>
        <w:rPr>
          <w:lang w:val="sv-SE"/>
        </w:rPr>
      </w:pPr>
      <w:r w:rsidRPr="00A31262">
        <w:rPr>
          <w:lang w:val="sv-SE"/>
        </w:rPr>
        <w:t>Eventuella avvikelser från ordinarie policy identifieras, motiveras och följs upp.</w:t>
      </w:r>
    </w:p>
    <w:p w14:paraId="08CCEADB" w14:textId="77777777" w:rsidR="00A31262" w:rsidRDefault="00A31262" w:rsidP="008A06E8">
      <w:pPr>
        <w:pStyle w:val="BodyText"/>
        <w:numPr>
          <w:ilvl w:val="0"/>
          <w:numId w:val="110"/>
        </w:numPr>
        <w:spacing w:after="0"/>
        <w:rPr>
          <w:lang w:val="sv-SE"/>
        </w:rPr>
      </w:pPr>
      <w:r w:rsidRPr="00A31262">
        <w:rPr>
          <w:lang w:val="sv-SE"/>
        </w:rPr>
        <w:t>Lärdomar från incidenten integreras i kommande förbättringsarbete.</w:t>
      </w:r>
    </w:p>
    <w:p w14:paraId="385A8024" w14:textId="77777777" w:rsidR="00A31262" w:rsidRPr="00A31262" w:rsidRDefault="00A31262" w:rsidP="00A31262">
      <w:pPr>
        <w:pStyle w:val="BodyText"/>
        <w:spacing w:after="0"/>
        <w:ind w:left="720"/>
        <w:rPr>
          <w:lang w:val="sv-SE"/>
        </w:rPr>
      </w:pPr>
    </w:p>
    <w:p w14:paraId="02F2C1D8" w14:textId="77777777" w:rsidR="00A31262" w:rsidRPr="00A31262" w:rsidRDefault="00A31262" w:rsidP="00A31262">
      <w:pPr>
        <w:pStyle w:val="BodyText"/>
        <w:rPr>
          <w:lang w:val="sv-SE"/>
        </w:rPr>
      </w:pPr>
      <w:proofErr w:type="spellStart"/>
      <w:r w:rsidRPr="00A31262">
        <w:rPr>
          <w:lang w:val="sv-SE"/>
        </w:rPr>
        <w:t>Emergency</w:t>
      </w:r>
      <w:proofErr w:type="spellEnd"/>
      <w:r w:rsidRPr="00A31262">
        <w:rPr>
          <w:lang w:val="sv-SE"/>
        </w:rPr>
        <w:t>-flödet är ett undantag från ordinarie sekvens – inte från modellens grundprinciper om spårbarhet, riskacceptans och mänskligt mandat.</w:t>
      </w:r>
    </w:p>
    <w:p w14:paraId="36032A00" w14:textId="77777777" w:rsidR="00A31262" w:rsidRPr="00A31262" w:rsidRDefault="00A31262" w:rsidP="00A31262">
      <w:pPr>
        <w:pStyle w:val="BodyText"/>
        <w:rPr>
          <w:lang w:val="sv-SE"/>
        </w:rPr>
      </w:pPr>
      <w:r w:rsidRPr="00A31262">
        <w:rPr>
          <w:lang w:val="sv-SE"/>
        </w:rPr>
        <w:t>.</w:t>
      </w:r>
    </w:p>
    <w:p w14:paraId="326F1420" w14:textId="77777777" w:rsidR="00A31262" w:rsidRPr="00767EE4" w:rsidRDefault="00A31262" w:rsidP="00767EE4">
      <w:pPr>
        <w:pStyle w:val="BodyText"/>
        <w:rPr>
          <w:lang w:val="sv-SE"/>
        </w:rPr>
      </w:pPr>
    </w:p>
    <w:p w14:paraId="6A63DD19" w14:textId="77777777" w:rsidR="00946F36" w:rsidRPr="009559BD" w:rsidRDefault="00457B2B" w:rsidP="00214010">
      <w:pPr>
        <w:pStyle w:val="BodyText"/>
        <w:pageBreakBefore/>
        <w:spacing w:after="10320"/>
        <w:rPr>
          <w:lang w:val="sv-SE"/>
        </w:rPr>
      </w:pPr>
      <w:r>
        <w:rPr>
          <w:noProof/>
          <w:lang w:eastAsia="ja-JP"/>
        </w:rPr>
        <w:lastRenderedPageBreak/>
        <w:drawing>
          <wp:anchor distT="0" distB="0" distL="114300" distR="114300" simplePos="0" relativeHeight="251732992" behindDoc="1" locked="1" layoutInCell="1" allowOverlap="1" wp14:anchorId="4E6B516C" wp14:editId="061F6DA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263640" cy="6263640"/>
            <wp:effectExtent l="0" t="0" r="3810" b="3810"/>
            <wp:wrapNone/>
            <wp:docPr id="20" name="Picture 2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6013E" w14:textId="77777777" w:rsidR="00115819" w:rsidRPr="00AE694E" w:rsidRDefault="0068333A" w:rsidP="00435652">
      <w:pPr>
        <w:pStyle w:val="SectionTitle"/>
      </w:pPr>
      <w:r w:rsidRPr="00AE694E">
        <w:t>Appendix</w:t>
      </w:r>
    </w:p>
    <w:p w14:paraId="110A765A" w14:textId="77777777" w:rsidR="00C504E1" w:rsidRPr="00AE694E" w:rsidRDefault="009863CB" w:rsidP="00B77B13">
      <w:pPr>
        <w:pStyle w:val="AppendixHeading1"/>
      </w:pPr>
      <w:proofErr w:type="spellStart"/>
      <w:r>
        <w:lastRenderedPageBreak/>
        <w:t>Definitioner</w:t>
      </w:r>
      <w:proofErr w:type="spellEnd"/>
    </w:p>
    <w:p w14:paraId="596B1177" w14:textId="77777777" w:rsidR="009863CB" w:rsidRPr="00D315EA" w:rsidRDefault="009863CB" w:rsidP="009863CB">
      <w:r w:rsidRPr="00D315EA">
        <w:rPr>
          <w:i/>
          <w:iCs/>
        </w:rPr>
        <w:t xml:space="preserve">These definitions apply within the CGI Augmented Application Services (AAS) Operating Framework. </w:t>
      </w:r>
    </w:p>
    <w:p w14:paraId="7B89F9F6" w14:textId="77777777" w:rsidR="009863CB" w:rsidRPr="009863CB" w:rsidRDefault="009863CB" w:rsidP="009863CB">
      <w:pPr>
        <w:pStyle w:val="AppendixHeading2"/>
      </w:pPr>
      <w:proofErr w:type="spellStart"/>
      <w:r w:rsidRPr="009863CB">
        <w:t>Affär</w:t>
      </w:r>
      <w:proofErr w:type="spellEnd"/>
      <w:r w:rsidRPr="009863CB">
        <w:t xml:space="preserve"> &amp; </w:t>
      </w:r>
      <w:proofErr w:type="spellStart"/>
      <w:r w:rsidRPr="009863CB">
        <w:t>Styrning</w:t>
      </w:r>
      <w:proofErr w:type="spellEnd"/>
    </w:p>
    <w:p w14:paraId="77475C9B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Outcome</w:t>
      </w:r>
      <w:proofErr w:type="spellEnd"/>
    </w:p>
    <w:p w14:paraId="07B8AB76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En mätbar verksamhetseffekt som ska uppnås genom leveransen.</w:t>
      </w:r>
    </w:p>
    <w:p w14:paraId="529678CD" w14:textId="77777777" w:rsidR="009863CB" w:rsidRPr="00D315EA" w:rsidRDefault="009863CB" w:rsidP="009863CB">
      <w:proofErr w:type="spellStart"/>
      <w:r w:rsidRPr="00D315EA">
        <w:t>Måste</w:t>
      </w:r>
      <w:proofErr w:type="spellEnd"/>
      <w:r w:rsidRPr="00D315EA">
        <w:t xml:space="preserve"> </w:t>
      </w:r>
      <w:proofErr w:type="spellStart"/>
      <w:r w:rsidRPr="00D315EA">
        <w:t>innehålla</w:t>
      </w:r>
      <w:proofErr w:type="spellEnd"/>
      <w:r w:rsidRPr="00D315EA">
        <w:t>:</w:t>
      </w:r>
    </w:p>
    <w:p w14:paraId="71A52D62" w14:textId="77777777" w:rsidR="009863CB" w:rsidRPr="00D315EA" w:rsidRDefault="009863CB" w:rsidP="008A06E8">
      <w:pPr>
        <w:numPr>
          <w:ilvl w:val="0"/>
          <w:numId w:val="52"/>
        </w:numPr>
        <w:spacing w:after="0" w:line="259" w:lineRule="auto"/>
      </w:pPr>
      <w:proofErr w:type="spellStart"/>
      <w:r w:rsidRPr="00D315EA">
        <w:t>Effektmål</w:t>
      </w:r>
      <w:proofErr w:type="spellEnd"/>
    </w:p>
    <w:p w14:paraId="68CAEB6E" w14:textId="77777777" w:rsidR="009863CB" w:rsidRPr="00D315EA" w:rsidRDefault="009863CB" w:rsidP="008A06E8">
      <w:pPr>
        <w:numPr>
          <w:ilvl w:val="0"/>
          <w:numId w:val="52"/>
        </w:numPr>
        <w:spacing w:after="0" w:line="259" w:lineRule="auto"/>
      </w:pPr>
      <w:r w:rsidRPr="00D315EA">
        <w:t>Baseline (</w:t>
      </w:r>
      <w:proofErr w:type="spellStart"/>
      <w:r w:rsidRPr="00D315EA">
        <w:t>verifierat</w:t>
      </w:r>
      <w:proofErr w:type="spellEnd"/>
      <w:r w:rsidRPr="00D315EA">
        <w:t xml:space="preserve"> </w:t>
      </w:r>
      <w:proofErr w:type="spellStart"/>
      <w:r w:rsidRPr="00D315EA">
        <w:t>nuläge</w:t>
      </w:r>
      <w:proofErr w:type="spellEnd"/>
      <w:r w:rsidRPr="00D315EA">
        <w:t>)</w:t>
      </w:r>
    </w:p>
    <w:p w14:paraId="4BB6CB47" w14:textId="77777777" w:rsidR="009863CB" w:rsidRPr="00D315EA" w:rsidRDefault="009863CB" w:rsidP="008A06E8">
      <w:pPr>
        <w:numPr>
          <w:ilvl w:val="0"/>
          <w:numId w:val="52"/>
        </w:numPr>
        <w:spacing w:after="0" w:line="259" w:lineRule="auto"/>
      </w:pPr>
      <w:proofErr w:type="spellStart"/>
      <w:r w:rsidRPr="00D315EA">
        <w:t>Tidsram</w:t>
      </w:r>
      <w:proofErr w:type="spellEnd"/>
    </w:p>
    <w:p w14:paraId="3EA14759" w14:textId="77777777" w:rsidR="009863CB" w:rsidRDefault="009863CB" w:rsidP="008A06E8">
      <w:pPr>
        <w:numPr>
          <w:ilvl w:val="0"/>
          <w:numId w:val="52"/>
        </w:numPr>
        <w:spacing w:after="0" w:line="259" w:lineRule="auto"/>
      </w:pPr>
      <w:proofErr w:type="spellStart"/>
      <w:r w:rsidRPr="00D315EA">
        <w:t>Tydlig</w:t>
      </w:r>
      <w:proofErr w:type="spellEnd"/>
      <w:r w:rsidRPr="00D315EA">
        <w:t xml:space="preserve"> </w:t>
      </w:r>
      <w:proofErr w:type="spellStart"/>
      <w:r w:rsidRPr="00D315EA">
        <w:t>ägare</w:t>
      </w:r>
      <w:proofErr w:type="spellEnd"/>
    </w:p>
    <w:p w14:paraId="4C3AF208" w14:textId="77777777" w:rsidR="009863CB" w:rsidRPr="00D315EA" w:rsidRDefault="009863CB" w:rsidP="009863CB">
      <w:pPr>
        <w:spacing w:after="0"/>
        <w:ind w:left="720"/>
      </w:pPr>
    </w:p>
    <w:p w14:paraId="0C63E870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I denna modell avser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alltid en faktisk verksamhetseffekt och inte ett aktivitetsmål, leveransmål eller tekniskt resultat.</w:t>
      </w:r>
    </w:p>
    <w:p w14:paraId="6FD8C7C2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Baseline</w:t>
      </w:r>
      <w:proofErr w:type="spellEnd"/>
    </w:p>
    <w:p w14:paraId="6A744AB8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Den dokumenterade och datastödda nulägesmätning som används som jämförelsepunkt för att utvärdera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>.</w:t>
      </w:r>
    </w:p>
    <w:p w14:paraId="0A636EC1" w14:textId="77777777" w:rsidR="009863CB" w:rsidRP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Baseline</w:t>
      </w:r>
      <w:proofErr w:type="spellEnd"/>
      <w:r w:rsidRPr="009863CB">
        <w:rPr>
          <w:lang w:val="sv-SE"/>
        </w:rPr>
        <w:t xml:space="preserve"> ska vara verifierbar och spårbar till datakälla eller mätmetod.</w:t>
      </w:r>
    </w:p>
    <w:p w14:paraId="239CA9E6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Value</w:t>
      </w:r>
      <w:proofErr w:type="spellEnd"/>
      <w:r w:rsidRPr="009863CB">
        <w:rPr>
          <w:b/>
          <w:bCs/>
          <w:lang w:val="sv-SE"/>
        </w:rPr>
        <w:t xml:space="preserve"> </w:t>
      </w:r>
      <w:proofErr w:type="spellStart"/>
      <w:r w:rsidRPr="009863CB">
        <w:rPr>
          <w:b/>
          <w:bCs/>
          <w:lang w:val="sv-SE"/>
        </w:rPr>
        <w:t>Owner</w:t>
      </w:r>
      <w:proofErr w:type="spellEnd"/>
    </w:p>
    <w:p w14:paraId="4C2E907B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Den roll som äger affärseffekten (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>) och har mandat att:</w:t>
      </w:r>
    </w:p>
    <w:p w14:paraId="316993CE" w14:textId="77777777" w:rsidR="009863CB" w:rsidRPr="00D315EA" w:rsidRDefault="009863CB" w:rsidP="008A06E8">
      <w:pPr>
        <w:numPr>
          <w:ilvl w:val="0"/>
          <w:numId w:val="53"/>
        </w:numPr>
        <w:spacing w:after="0" w:line="259" w:lineRule="auto"/>
      </w:pPr>
      <w:proofErr w:type="spellStart"/>
      <w:r w:rsidRPr="00D315EA">
        <w:t>Godkänna</w:t>
      </w:r>
      <w:proofErr w:type="spellEnd"/>
      <w:r w:rsidRPr="00D315EA">
        <w:t xml:space="preserve"> </w:t>
      </w:r>
      <w:proofErr w:type="spellStart"/>
      <w:r w:rsidRPr="00D315EA">
        <w:t>investering</w:t>
      </w:r>
      <w:proofErr w:type="spellEnd"/>
      <w:r w:rsidRPr="00D315EA">
        <w:t xml:space="preserve"> </w:t>
      </w:r>
      <w:proofErr w:type="spellStart"/>
      <w:r w:rsidRPr="00D315EA">
        <w:t>i</w:t>
      </w:r>
      <w:proofErr w:type="spellEnd"/>
      <w:r w:rsidRPr="00D315EA">
        <w:t xml:space="preserve"> design</w:t>
      </w:r>
    </w:p>
    <w:p w14:paraId="3A580680" w14:textId="77777777" w:rsidR="009863CB" w:rsidRPr="00D315EA" w:rsidRDefault="009863CB" w:rsidP="008A06E8">
      <w:pPr>
        <w:numPr>
          <w:ilvl w:val="0"/>
          <w:numId w:val="53"/>
        </w:numPr>
        <w:spacing w:after="0" w:line="259" w:lineRule="auto"/>
      </w:pPr>
      <w:proofErr w:type="spellStart"/>
      <w:r w:rsidRPr="00D315EA">
        <w:t>Acceptera</w:t>
      </w:r>
      <w:proofErr w:type="spellEnd"/>
      <w:r w:rsidRPr="00D315EA">
        <w:t xml:space="preserve"> </w:t>
      </w:r>
      <w:proofErr w:type="spellStart"/>
      <w:r w:rsidRPr="00D315EA">
        <w:t>definierad</w:t>
      </w:r>
      <w:proofErr w:type="spellEnd"/>
      <w:r w:rsidRPr="00D315EA">
        <w:t xml:space="preserve"> </w:t>
      </w:r>
      <w:proofErr w:type="spellStart"/>
      <w:r w:rsidRPr="00D315EA">
        <w:t>riskprofil</w:t>
      </w:r>
      <w:proofErr w:type="spellEnd"/>
    </w:p>
    <w:p w14:paraId="5DFE2CF9" w14:textId="77777777" w:rsidR="009863CB" w:rsidRDefault="009863CB" w:rsidP="008A06E8">
      <w:pPr>
        <w:numPr>
          <w:ilvl w:val="0"/>
          <w:numId w:val="53"/>
        </w:numPr>
        <w:spacing w:after="0" w:line="259" w:lineRule="auto"/>
      </w:pPr>
      <w:proofErr w:type="spellStart"/>
      <w:r w:rsidRPr="00D315EA">
        <w:t>Godkänna</w:t>
      </w:r>
      <w:proofErr w:type="spellEnd"/>
      <w:r w:rsidRPr="00D315EA">
        <w:t xml:space="preserve"> release</w:t>
      </w:r>
    </w:p>
    <w:p w14:paraId="7B102971" w14:textId="77777777" w:rsidR="009863CB" w:rsidRPr="00D315EA" w:rsidRDefault="009863CB" w:rsidP="009863CB">
      <w:pPr>
        <w:spacing w:after="0"/>
        <w:ind w:left="720"/>
      </w:pPr>
    </w:p>
    <w:p w14:paraId="3612BDDA" w14:textId="77777777" w:rsid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Value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Owner</w:t>
      </w:r>
      <w:proofErr w:type="spellEnd"/>
      <w:r w:rsidRPr="009863CB">
        <w:rPr>
          <w:lang w:val="sv-SE"/>
        </w:rPr>
        <w:t xml:space="preserve"> motsvarar inte nödvändigtvis Product </w:t>
      </w:r>
      <w:proofErr w:type="spellStart"/>
      <w:r w:rsidRPr="009863CB">
        <w:rPr>
          <w:lang w:val="sv-SE"/>
        </w:rPr>
        <w:t>Owner</w:t>
      </w:r>
      <w:proofErr w:type="spellEnd"/>
      <w:r w:rsidRPr="009863CB">
        <w:rPr>
          <w:lang w:val="sv-SE"/>
        </w:rPr>
        <w:t xml:space="preserve">, Service </w:t>
      </w:r>
      <w:proofErr w:type="spellStart"/>
      <w:r w:rsidRPr="009863CB">
        <w:rPr>
          <w:lang w:val="sv-SE"/>
        </w:rPr>
        <w:t>Owner</w:t>
      </w:r>
      <w:proofErr w:type="spellEnd"/>
      <w:r w:rsidRPr="009863CB">
        <w:rPr>
          <w:lang w:val="sv-SE"/>
        </w:rPr>
        <w:t xml:space="preserve"> eller Business </w:t>
      </w:r>
      <w:proofErr w:type="spellStart"/>
      <w:r w:rsidRPr="009863CB">
        <w:rPr>
          <w:lang w:val="sv-SE"/>
        </w:rPr>
        <w:t>Owner</w:t>
      </w:r>
      <w:proofErr w:type="spellEnd"/>
      <w:r w:rsidRPr="009863CB">
        <w:rPr>
          <w:lang w:val="sv-SE"/>
        </w:rPr>
        <w:t xml:space="preserve"> i andra ramverk. Rollen definieras utifrån mandat över affärseffekt och riskacceptans.</w:t>
      </w:r>
    </w:p>
    <w:p w14:paraId="080A19F5" w14:textId="77777777" w:rsidR="000B7DE2" w:rsidRPr="000B7DE2" w:rsidRDefault="000B7DE2" w:rsidP="000B7DE2">
      <w:pPr>
        <w:rPr>
          <w:lang w:val="sv-SE"/>
        </w:rPr>
      </w:pPr>
      <w:proofErr w:type="spellStart"/>
      <w:r w:rsidRPr="000B7DE2">
        <w:rPr>
          <w:lang w:val="sv-SE"/>
        </w:rPr>
        <w:t>Value</w:t>
      </w:r>
      <w:proofErr w:type="spellEnd"/>
      <w:r w:rsidRPr="000B7DE2">
        <w:rPr>
          <w:lang w:val="sv-SE"/>
        </w:rPr>
        <w:t xml:space="preserve"> </w:t>
      </w:r>
      <w:proofErr w:type="spellStart"/>
      <w:r w:rsidRPr="000B7DE2">
        <w:rPr>
          <w:lang w:val="sv-SE"/>
        </w:rPr>
        <w:t>Owner</w:t>
      </w:r>
      <w:proofErr w:type="spellEnd"/>
      <w:r w:rsidRPr="000B7DE2">
        <w:rPr>
          <w:lang w:val="sv-SE"/>
        </w:rPr>
        <w:t xml:space="preserve"> har mandat att fatta affärsbeslut och acceptera identifierad risk.</w:t>
      </w:r>
      <w:r w:rsidRPr="000B7DE2">
        <w:rPr>
          <w:lang w:val="sv-SE"/>
        </w:rPr>
        <w:br/>
        <w:t xml:space="preserve">Detta mandat kompletteras av AI </w:t>
      </w:r>
      <w:proofErr w:type="spellStart"/>
      <w:r w:rsidRPr="000B7DE2">
        <w:rPr>
          <w:lang w:val="sv-SE"/>
        </w:rPr>
        <w:t>Quality</w:t>
      </w:r>
      <w:proofErr w:type="spellEnd"/>
      <w:r w:rsidRPr="000B7DE2">
        <w:rPr>
          <w:lang w:val="sv-SE"/>
        </w:rPr>
        <w:t xml:space="preserve"> </w:t>
      </w:r>
      <w:proofErr w:type="spellStart"/>
      <w:r w:rsidRPr="000B7DE2">
        <w:rPr>
          <w:lang w:val="sv-SE"/>
        </w:rPr>
        <w:t>Authority</w:t>
      </w:r>
      <w:proofErr w:type="spellEnd"/>
      <w:r w:rsidRPr="000B7DE2">
        <w:rPr>
          <w:lang w:val="sv-SE"/>
        </w:rPr>
        <w:t xml:space="preserve"> vid </w:t>
      </w:r>
      <w:proofErr w:type="spellStart"/>
      <w:r w:rsidRPr="000B7DE2">
        <w:rPr>
          <w:lang w:val="sv-SE"/>
        </w:rPr>
        <w:t>Level</w:t>
      </w:r>
      <w:proofErr w:type="spellEnd"/>
      <w:r w:rsidRPr="000B7DE2">
        <w:rPr>
          <w:lang w:val="sv-SE"/>
        </w:rPr>
        <w:t xml:space="preserve"> </w:t>
      </w:r>
      <w:proofErr w:type="gramStart"/>
      <w:r w:rsidRPr="000B7DE2">
        <w:rPr>
          <w:lang w:val="sv-SE"/>
        </w:rPr>
        <w:t>2</w:t>
      </w:r>
      <w:r>
        <w:rPr>
          <w:lang w:val="sv-SE"/>
        </w:rPr>
        <w:t>-</w:t>
      </w:r>
      <w:r w:rsidRPr="000B7DE2">
        <w:rPr>
          <w:lang w:val="sv-SE"/>
        </w:rPr>
        <w:t>3</w:t>
      </w:r>
      <w:proofErr w:type="gramEnd"/>
      <w:r w:rsidRPr="000B7DE2">
        <w:rPr>
          <w:lang w:val="sv-SE"/>
        </w:rPr>
        <w:t xml:space="preserve">, som ansvarar för kvalitets- och riskvalidering men inte ersätter </w:t>
      </w:r>
      <w:proofErr w:type="spellStart"/>
      <w:r w:rsidRPr="000B7DE2">
        <w:rPr>
          <w:lang w:val="sv-SE"/>
        </w:rPr>
        <w:t>Value</w:t>
      </w:r>
      <w:proofErr w:type="spellEnd"/>
      <w:r w:rsidRPr="000B7DE2">
        <w:rPr>
          <w:lang w:val="sv-SE"/>
        </w:rPr>
        <w:t xml:space="preserve"> </w:t>
      </w:r>
      <w:proofErr w:type="spellStart"/>
      <w:r w:rsidRPr="000B7DE2">
        <w:rPr>
          <w:lang w:val="sv-SE"/>
        </w:rPr>
        <w:t>Owners</w:t>
      </w:r>
      <w:proofErr w:type="spellEnd"/>
      <w:r w:rsidRPr="000B7DE2">
        <w:rPr>
          <w:lang w:val="sv-SE"/>
        </w:rPr>
        <w:t xml:space="preserve"> affärsansvar.</w:t>
      </w:r>
    </w:p>
    <w:p w14:paraId="0692839B" w14:textId="77777777" w:rsidR="00EF011F" w:rsidRDefault="00EF011F" w:rsidP="009863CB">
      <w:pPr>
        <w:rPr>
          <w:lang w:val="sv-SE"/>
        </w:rPr>
      </w:pPr>
      <w:r w:rsidRPr="00EF011F">
        <w:rPr>
          <w:lang w:val="sv-SE"/>
        </w:rPr>
        <w:t>Rollen kan innehas av verksamhetsansvarig chef, produktägare eller annan delegerad representant med formellt mandat.</w:t>
      </w:r>
    </w:p>
    <w:p w14:paraId="3DCF7C3E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Riskprofil</w:t>
      </w:r>
    </w:p>
    <w:p w14:paraId="5BDE336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Den sammanvägda bedömningen av affärs-, teknisk-, säkerhets- och AI-relaterad risk kopplad till leveransen.</w:t>
      </w:r>
    </w:p>
    <w:p w14:paraId="76680C27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Riskprofilen beslutas i </w:t>
      </w:r>
      <w:proofErr w:type="spellStart"/>
      <w:r w:rsidRPr="009863CB">
        <w:rPr>
          <w:lang w:val="sv-SE"/>
        </w:rPr>
        <w:t>Framing</w:t>
      </w:r>
      <w:proofErr w:type="spellEnd"/>
      <w:r w:rsidRPr="009863CB">
        <w:rPr>
          <w:lang w:val="sv-SE"/>
        </w:rPr>
        <w:t xml:space="preserve"> och styr vald AI Acceleration </w:t>
      </w:r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>.</w:t>
      </w:r>
    </w:p>
    <w:p w14:paraId="10A7246A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Riskprofilen kompletterar men ersätter inte organisationens formella riskhanteringsprocesser enligt exempelvis ISO 27001 eller motsvarande.</w:t>
      </w:r>
    </w:p>
    <w:p w14:paraId="772CADE0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 xml:space="preserve">AI Acceleration </w:t>
      </w:r>
      <w:proofErr w:type="spellStart"/>
      <w:r w:rsidRPr="009863CB">
        <w:rPr>
          <w:b/>
          <w:bCs/>
          <w:lang w:val="sv-SE"/>
        </w:rPr>
        <w:t>Level</w:t>
      </w:r>
      <w:proofErr w:type="spellEnd"/>
    </w:p>
    <w:p w14:paraId="0817737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Den formellt beslutade nivån av AI-användning i leveransen.</w:t>
      </w:r>
    </w:p>
    <w:p w14:paraId="06B69234" w14:textId="77777777" w:rsidR="009863CB" w:rsidRPr="00D315EA" w:rsidRDefault="009863CB" w:rsidP="009863CB">
      <w:proofErr w:type="spellStart"/>
      <w:r w:rsidRPr="00D315EA">
        <w:t>Nivån</w:t>
      </w:r>
      <w:proofErr w:type="spellEnd"/>
      <w:r w:rsidRPr="00D315EA">
        <w:t xml:space="preserve"> </w:t>
      </w:r>
      <w:proofErr w:type="spellStart"/>
      <w:r w:rsidRPr="00D315EA">
        <w:t>styr</w:t>
      </w:r>
      <w:proofErr w:type="spellEnd"/>
      <w:r w:rsidRPr="00D315EA">
        <w:t>:</w:t>
      </w:r>
    </w:p>
    <w:p w14:paraId="251377CF" w14:textId="77777777" w:rsidR="009863CB" w:rsidRPr="00D315EA" w:rsidRDefault="009863CB" w:rsidP="008A06E8">
      <w:pPr>
        <w:numPr>
          <w:ilvl w:val="0"/>
          <w:numId w:val="54"/>
        </w:numPr>
        <w:spacing w:after="0" w:line="259" w:lineRule="auto"/>
      </w:pPr>
      <w:r w:rsidRPr="00D315EA">
        <w:t>Grad av automation</w:t>
      </w:r>
    </w:p>
    <w:p w14:paraId="76E80C66" w14:textId="77777777" w:rsidR="009863CB" w:rsidRPr="00D315EA" w:rsidRDefault="009863CB" w:rsidP="008A06E8">
      <w:pPr>
        <w:numPr>
          <w:ilvl w:val="0"/>
          <w:numId w:val="54"/>
        </w:numPr>
        <w:spacing w:after="0" w:line="259" w:lineRule="auto"/>
      </w:pPr>
      <w:proofErr w:type="spellStart"/>
      <w:r w:rsidRPr="00D315EA">
        <w:t>Omfattning</w:t>
      </w:r>
      <w:proofErr w:type="spellEnd"/>
      <w:r w:rsidRPr="00D315EA">
        <w:t xml:space="preserve"> av AI-review</w:t>
      </w:r>
    </w:p>
    <w:p w14:paraId="3F309AD8" w14:textId="77777777" w:rsidR="009863CB" w:rsidRPr="00D315EA" w:rsidRDefault="009863CB" w:rsidP="008A06E8">
      <w:pPr>
        <w:numPr>
          <w:ilvl w:val="0"/>
          <w:numId w:val="54"/>
        </w:numPr>
        <w:spacing w:after="0" w:line="259" w:lineRule="auto"/>
      </w:pPr>
      <w:r w:rsidRPr="00D315EA">
        <w:t xml:space="preserve">Krav </w:t>
      </w:r>
      <w:proofErr w:type="spellStart"/>
      <w:r w:rsidRPr="00D315EA">
        <w:t>på</w:t>
      </w:r>
      <w:proofErr w:type="spellEnd"/>
      <w:r w:rsidRPr="00D315EA">
        <w:t xml:space="preserve"> </w:t>
      </w:r>
      <w:proofErr w:type="spellStart"/>
      <w:r w:rsidRPr="00D315EA">
        <w:t>kompetens</w:t>
      </w:r>
      <w:proofErr w:type="spellEnd"/>
      <w:r w:rsidRPr="00D315EA">
        <w:t xml:space="preserve"> och roller</w:t>
      </w:r>
    </w:p>
    <w:p w14:paraId="46B118A0" w14:textId="77777777" w:rsidR="009863CB" w:rsidRDefault="009863CB" w:rsidP="008A06E8">
      <w:pPr>
        <w:numPr>
          <w:ilvl w:val="0"/>
          <w:numId w:val="54"/>
        </w:numPr>
        <w:spacing w:after="0" w:line="259" w:lineRule="auto"/>
      </w:pPr>
      <w:r w:rsidRPr="00D315EA">
        <w:lastRenderedPageBreak/>
        <w:t xml:space="preserve">Risk- och </w:t>
      </w:r>
      <w:proofErr w:type="spellStart"/>
      <w:r w:rsidRPr="00D315EA">
        <w:t>kontrollnivå</w:t>
      </w:r>
      <w:proofErr w:type="spellEnd"/>
    </w:p>
    <w:p w14:paraId="130A88E5" w14:textId="77777777" w:rsidR="009863CB" w:rsidRPr="00D315EA" w:rsidRDefault="009863CB" w:rsidP="009863CB">
      <w:pPr>
        <w:spacing w:after="0"/>
        <w:ind w:left="720"/>
      </w:pPr>
    </w:p>
    <w:p w14:paraId="163279B5" w14:textId="77777777" w:rsidR="009863CB" w:rsidRPr="009863CB" w:rsidRDefault="009863CB" w:rsidP="009863CB">
      <w:pPr>
        <w:rPr>
          <w:lang w:val="sv-SE"/>
        </w:rPr>
      </w:pPr>
      <w:proofErr w:type="spellStart"/>
      <w:r w:rsidRPr="005871A9">
        <w:rPr>
          <w:lang w:val="sv-SE"/>
        </w:rPr>
        <w:t>Level</w:t>
      </w:r>
      <w:proofErr w:type="spellEnd"/>
      <w:r w:rsidRPr="005871A9">
        <w:rPr>
          <w:lang w:val="sv-SE"/>
        </w:rPr>
        <w:t xml:space="preserve"> 0 innebär ingen AI-användning i leveransartefakter.</w:t>
      </w:r>
    </w:p>
    <w:p w14:paraId="2973D74B" w14:textId="77777777" w:rsid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AI Acceleration </w:t>
      </w:r>
      <w:proofErr w:type="spellStart"/>
      <w:r w:rsidRPr="009863CB">
        <w:rPr>
          <w:lang w:val="sv-SE"/>
        </w:rPr>
        <w:t>Level</w:t>
      </w:r>
      <w:proofErr w:type="spellEnd"/>
      <w:r w:rsidRPr="009863CB">
        <w:rPr>
          <w:lang w:val="sv-SE"/>
        </w:rPr>
        <w:t xml:space="preserve"> är en operativ leveransklassificering och ska inte förväxlas med regulatorisk AI-</w:t>
      </w:r>
      <w:proofErr w:type="spellStart"/>
      <w:r w:rsidRPr="009863CB">
        <w:rPr>
          <w:lang w:val="sv-SE"/>
        </w:rPr>
        <w:t>riskklassificering</w:t>
      </w:r>
      <w:proofErr w:type="spellEnd"/>
      <w:r w:rsidRPr="009863CB">
        <w:rPr>
          <w:lang w:val="sv-SE"/>
        </w:rPr>
        <w:t xml:space="preserve"> (exempelvis enligt EU AI </w:t>
      </w:r>
      <w:proofErr w:type="spellStart"/>
      <w:r w:rsidRPr="009863CB">
        <w:rPr>
          <w:lang w:val="sv-SE"/>
        </w:rPr>
        <w:t>Act</w:t>
      </w:r>
      <w:proofErr w:type="spellEnd"/>
      <w:r w:rsidRPr="009863CB">
        <w:rPr>
          <w:lang w:val="sv-SE"/>
        </w:rPr>
        <w:t>).</w:t>
      </w:r>
    </w:p>
    <w:p w14:paraId="57048C34" w14:textId="77777777" w:rsidR="00315517" w:rsidRDefault="00315517" w:rsidP="009863CB">
      <w:pPr>
        <w:rPr>
          <w:lang w:val="sv-SE"/>
        </w:rPr>
      </w:pPr>
    </w:p>
    <w:p w14:paraId="2897B179" w14:textId="77777777" w:rsidR="00315517" w:rsidRPr="00315517" w:rsidRDefault="00315517" w:rsidP="00315517">
      <w:pPr>
        <w:rPr>
          <w:b/>
          <w:bCs/>
          <w:lang w:val="sv-SE"/>
        </w:rPr>
      </w:pPr>
      <w:proofErr w:type="spellStart"/>
      <w:r w:rsidRPr="00315517">
        <w:rPr>
          <w:b/>
          <w:bCs/>
          <w:lang w:val="sv-SE"/>
        </w:rPr>
        <w:t>Exploration</w:t>
      </w:r>
      <w:proofErr w:type="spellEnd"/>
      <w:r w:rsidRPr="00315517">
        <w:rPr>
          <w:b/>
          <w:bCs/>
          <w:lang w:val="sv-SE"/>
        </w:rPr>
        <w:t xml:space="preserve"> Story</w:t>
      </w:r>
    </w:p>
    <w:p w14:paraId="76FA73DF" w14:textId="77777777" w:rsidR="00315517" w:rsidRPr="00315517" w:rsidRDefault="00315517" w:rsidP="00315517">
      <w:pPr>
        <w:rPr>
          <w:lang w:val="sv-SE"/>
        </w:rPr>
      </w:pPr>
      <w:r w:rsidRPr="00315517">
        <w:rPr>
          <w:lang w:val="sv-SE"/>
        </w:rPr>
        <w:t xml:space="preserve">En Story </w:t>
      </w:r>
      <w:proofErr w:type="spellStart"/>
      <w:r w:rsidRPr="00315517">
        <w:rPr>
          <w:lang w:val="sv-SE"/>
        </w:rPr>
        <w:t>Type</w:t>
      </w:r>
      <w:proofErr w:type="spellEnd"/>
      <w:r w:rsidRPr="00315517">
        <w:rPr>
          <w:lang w:val="sv-SE"/>
        </w:rPr>
        <w:t xml:space="preserve"> som används för kontrollerad experimentering inom ramen för AAS.</w:t>
      </w:r>
    </w:p>
    <w:p w14:paraId="013C16F2" w14:textId="77777777" w:rsidR="00315517" w:rsidRPr="00315517" w:rsidRDefault="00315517" w:rsidP="00315517">
      <w:pPr>
        <w:rPr>
          <w:lang w:val="sv-SE"/>
        </w:rPr>
      </w:pPr>
      <w:proofErr w:type="spellStart"/>
      <w:r w:rsidRPr="00315517">
        <w:rPr>
          <w:lang w:val="sv-SE"/>
        </w:rPr>
        <w:t>Exploration</w:t>
      </w:r>
      <w:proofErr w:type="spellEnd"/>
      <w:r w:rsidRPr="00315517">
        <w:rPr>
          <w:lang w:val="sv-SE"/>
        </w:rPr>
        <w:t xml:space="preserve"> </w:t>
      </w:r>
      <w:proofErr w:type="spellStart"/>
      <w:r w:rsidRPr="00315517">
        <w:rPr>
          <w:lang w:val="sv-SE"/>
        </w:rPr>
        <w:t>Stories</w:t>
      </w:r>
      <w:proofErr w:type="spellEnd"/>
      <w:r w:rsidRPr="00315517">
        <w:rPr>
          <w:lang w:val="sv-SE"/>
        </w:rPr>
        <w:t xml:space="preserve"> används för att:</w:t>
      </w:r>
    </w:p>
    <w:p w14:paraId="7948E8CC" w14:textId="77777777" w:rsidR="00315517" w:rsidRPr="00315517" w:rsidRDefault="00315517" w:rsidP="008A06E8">
      <w:pPr>
        <w:numPr>
          <w:ilvl w:val="0"/>
          <w:numId w:val="54"/>
        </w:numPr>
        <w:spacing w:after="0" w:line="259" w:lineRule="auto"/>
      </w:pPr>
      <w:r w:rsidRPr="00315517">
        <w:t>testa tekniska hypoteser</w:t>
      </w:r>
    </w:p>
    <w:p w14:paraId="7D17E4B9" w14:textId="77777777" w:rsidR="00315517" w:rsidRPr="00315517" w:rsidRDefault="00315517" w:rsidP="008A06E8">
      <w:pPr>
        <w:numPr>
          <w:ilvl w:val="0"/>
          <w:numId w:val="54"/>
        </w:numPr>
        <w:spacing w:after="0" w:line="259" w:lineRule="auto"/>
      </w:pPr>
      <w:r w:rsidRPr="00315517">
        <w:t>utvärdera lösningsalternativ</w:t>
      </w:r>
    </w:p>
    <w:p w14:paraId="18AE9A4D" w14:textId="77777777" w:rsidR="00315517" w:rsidRPr="00315517" w:rsidRDefault="00315517" w:rsidP="008A06E8">
      <w:pPr>
        <w:numPr>
          <w:ilvl w:val="0"/>
          <w:numId w:val="54"/>
        </w:numPr>
        <w:spacing w:after="0" w:line="259" w:lineRule="auto"/>
      </w:pPr>
      <w:r w:rsidRPr="00315517">
        <w:t>skapa prototyper</w:t>
      </w:r>
    </w:p>
    <w:p w14:paraId="7D6230A5" w14:textId="77777777" w:rsidR="00315517" w:rsidRDefault="00315517" w:rsidP="008A06E8">
      <w:pPr>
        <w:numPr>
          <w:ilvl w:val="0"/>
          <w:numId w:val="54"/>
        </w:numPr>
        <w:spacing w:after="0" w:line="259" w:lineRule="auto"/>
      </w:pPr>
      <w:proofErr w:type="spellStart"/>
      <w:r w:rsidRPr="00315517">
        <w:t>analysera</w:t>
      </w:r>
      <w:proofErr w:type="spellEnd"/>
      <w:r w:rsidRPr="00315517">
        <w:t xml:space="preserve"> </w:t>
      </w:r>
      <w:proofErr w:type="spellStart"/>
      <w:r w:rsidRPr="00315517">
        <w:t>prestanda</w:t>
      </w:r>
      <w:proofErr w:type="spellEnd"/>
      <w:r w:rsidRPr="00315517">
        <w:t xml:space="preserve"> </w:t>
      </w:r>
      <w:proofErr w:type="spellStart"/>
      <w:r w:rsidRPr="00315517">
        <w:t>eller</w:t>
      </w:r>
      <w:proofErr w:type="spellEnd"/>
      <w:r w:rsidRPr="00315517">
        <w:t xml:space="preserve"> </w:t>
      </w:r>
      <w:proofErr w:type="spellStart"/>
      <w:r w:rsidRPr="00315517">
        <w:t>arkitekturalternativ</w:t>
      </w:r>
      <w:proofErr w:type="spellEnd"/>
    </w:p>
    <w:p w14:paraId="2CAD5A95" w14:textId="77777777" w:rsidR="00006CBC" w:rsidRPr="00315517" w:rsidRDefault="00006CBC" w:rsidP="00006CBC">
      <w:pPr>
        <w:spacing w:after="0" w:line="259" w:lineRule="auto"/>
        <w:ind w:left="720"/>
      </w:pPr>
    </w:p>
    <w:p w14:paraId="3AF11E61" w14:textId="77777777" w:rsidR="00315517" w:rsidRPr="00315517" w:rsidRDefault="00315517" w:rsidP="00315517">
      <w:pPr>
        <w:rPr>
          <w:lang w:val="sv-SE"/>
        </w:rPr>
      </w:pPr>
      <w:r w:rsidRPr="00315517">
        <w:rPr>
          <w:lang w:val="sv-SE"/>
        </w:rPr>
        <w:t xml:space="preserve">Till skillnad från andra Story </w:t>
      </w:r>
      <w:proofErr w:type="spellStart"/>
      <w:r w:rsidRPr="00315517">
        <w:rPr>
          <w:lang w:val="sv-SE"/>
        </w:rPr>
        <w:t>Types</w:t>
      </w:r>
      <w:proofErr w:type="spellEnd"/>
      <w:r w:rsidRPr="00315517">
        <w:rPr>
          <w:lang w:val="sv-SE"/>
        </w:rPr>
        <w:t xml:space="preserve"> producerar </w:t>
      </w:r>
      <w:proofErr w:type="spellStart"/>
      <w:r w:rsidRPr="00315517">
        <w:rPr>
          <w:lang w:val="sv-SE"/>
        </w:rPr>
        <w:t>Exploration</w:t>
      </w:r>
      <w:proofErr w:type="spellEnd"/>
      <w:r w:rsidRPr="00315517">
        <w:rPr>
          <w:lang w:val="sv-SE"/>
        </w:rPr>
        <w:t xml:space="preserve"> </w:t>
      </w:r>
      <w:proofErr w:type="spellStart"/>
      <w:r w:rsidRPr="00315517">
        <w:rPr>
          <w:lang w:val="sv-SE"/>
        </w:rPr>
        <w:t>Stories</w:t>
      </w:r>
      <w:proofErr w:type="spellEnd"/>
      <w:r w:rsidRPr="00315517">
        <w:rPr>
          <w:lang w:val="sv-SE"/>
        </w:rPr>
        <w:t xml:space="preserve"> främst </w:t>
      </w:r>
      <w:r w:rsidRPr="00315517">
        <w:rPr>
          <w:b/>
          <w:bCs/>
          <w:lang w:val="sv-SE"/>
        </w:rPr>
        <w:t>insikter eller beslutsunderlag</w:t>
      </w:r>
      <w:r w:rsidRPr="00315517">
        <w:rPr>
          <w:lang w:val="sv-SE"/>
        </w:rPr>
        <w:t xml:space="preserve"> och behöver inte resultera i levererad funktionalitet.</w:t>
      </w:r>
    </w:p>
    <w:p w14:paraId="4F275391" w14:textId="77777777" w:rsidR="00315517" w:rsidRPr="00315517" w:rsidRDefault="00315517" w:rsidP="00315517">
      <w:pPr>
        <w:rPr>
          <w:lang w:val="sv-SE"/>
        </w:rPr>
      </w:pPr>
      <w:r w:rsidRPr="00315517">
        <w:rPr>
          <w:lang w:val="sv-SE"/>
        </w:rPr>
        <w:t xml:space="preserve">Resultatet från en </w:t>
      </w:r>
      <w:proofErr w:type="spellStart"/>
      <w:r w:rsidRPr="00315517">
        <w:rPr>
          <w:lang w:val="sv-SE"/>
        </w:rPr>
        <w:t>Exploration</w:t>
      </w:r>
      <w:proofErr w:type="spellEnd"/>
      <w:r w:rsidRPr="00315517">
        <w:rPr>
          <w:lang w:val="sv-SE"/>
        </w:rPr>
        <w:t xml:space="preserve"> Story kan vara:</w:t>
      </w:r>
    </w:p>
    <w:p w14:paraId="32BDC3D5" w14:textId="77777777" w:rsidR="00315517" w:rsidRPr="00315517" w:rsidRDefault="00315517" w:rsidP="008A06E8">
      <w:pPr>
        <w:numPr>
          <w:ilvl w:val="0"/>
          <w:numId w:val="126"/>
        </w:numPr>
        <w:spacing w:after="0"/>
        <w:rPr>
          <w:lang w:val="sv-SE"/>
        </w:rPr>
      </w:pPr>
      <w:r w:rsidRPr="00315517">
        <w:rPr>
          <w:lang w:val="sv-SE"/>
        </w:rPr>
        <w:t xml:space="preserve">en ny </w:t>
      </w:r>
      <w:proofErr w:type="spellStart"/>
      <w:r w:rsidRPr="00315517">
        <w:rPr>
          <w:lang w:val="sv-SE"/>
        </w:rPr>
        <w:t>Delivery</w:t>
      </w:r>
      <w:proofErr w:type="spellEnd"/>
      <w:r w:rsidRPr="00315517">
        <w:rPr>
          <w:lang w:val="sv-SE"/>
        </w:rPr>
        <w:t xml:space="preserve"> Story</w:t>
      </w:r>
    </w:p>
    <w:p w14:paraId="350E9A45" w14:textId="77777777" w:rsidR="00315517" w:rsidRPr="00315517" w:rsidRDefault="00315517" w:rsidP="008A06E8">
      <w:pPr>
        <w:numPr>
          <w:ilvl w:val="0"/>
          <w:numId w:val="126"/>
        </w:numPr>
        <w:spacing w:after="0"/>
        <w:rPr>
          <w:lang w:val="sv-SE"/>
        </w:rPr>
      </w:pPr>
      <w:r w:rsidRPr="00315517">
        <w:rPr>
          <w:lang w:val="sv-SE"/>
        </w:rPr>
        <w:t>en ny Epic</w:t>
      </w:r>
    </w:p>
    <w:p w14:paraId="0C412562" w14:textId="77777777" w:rsidR="00315517" w:rsidRPr="00315517" w:rsidRDefault="00315517" w:rsidP="008A06E8">
      <w:pPr>
        <w:numPr>
          <w:ilvl w:val="0"/>
          <w:numId w:val="126"/>
        </w:numPr>
        <w:spacing w:after="0"/>
        <w:rPr>
          <w:lang w:val="sv-SE"/>
        </w:rPr>
      </w:pPr>
      <w:r w:rsidRPr="00315517">
        <w:rPr>
          <w:lang w:val="sv-SE"/>
        </w:rPr>
        <w:t>ett arkitekturbeslut</w:t>
      </w:r>
    </w:p>
    <w:p w14:paraId="3A43CBB0" w14:textId="46568731" w:rsidR="00315517" w:rsidRDefault="00315517" w:rsidP="008A06E8">
      <w:pPr>
        <w:numPr>
          <w:ilvl w:val="0"/>
          <w:numId w:val="126"/>
        </w:numPr>
        <w:spacing w:after="0"/>
        <w:rPr>
          <w:lang w:val="sv-SE"/>
        </w:rPr>
      </w:pPr>
      <w:r w:rsidRPr="00315517">
        <w:rPr>
          <w:lang w:val="sv-SE"/>
        </w:rPr>
        <w:t>beslut att avbryta experimente</w:t>
      </w:r>
      <w:r w:rsidR="00006CBC">
        <w:rPr>
          <w:lang w:val="sv-SE"/>
        </w:rPr>
        <w:t>t</w:t>
      </w:r>
    </w:p>
    <w:p w14:paraId="43A46509" w14:textId="77777777" w:rsidR="00006CBC" w:rsidRPr="00315517" w:rsidRDefault="00006CBC" w:rsidP="00006CBC">
      <w:pPr>
        <w:spacing w:after="0"/>
        <w:ind w:left="720"/>
        <w:rPr>
          <w:lang w:val="sv-SE"/>
        </w:rPr>
      </w:pPr>
    </w:p>
    <w:p w14:paraId="08C680D4" w14:textId="77777777" w:rsidR="00315517" w:rsidRPr="00315517" w:rsidRDefault="00315517" w:rsidP="00006CBC">
      <w:pPr>
        <w:rPr>
          <w:b/>
          <w:bCs/>
          <w:lang w:val="sv-SE"/>
        </w:rPr>
      </w:pPr>
      <w:proofErr w:type="spellStart"/>
      <w:r w:rsidRPr="00315517">
        <w:rPr>
          <w:b/>
          <w:bCs/>
          <w:lang w:val="sv-SE"/>
        </w:rPr>
        <w:t>Experimentation</w:t>
      </w:r>
      <w:proofErr w:type="spellEnd"/>
      <w:r w:rsidRPr="00315517">
        <w:rPr>
          <w:b/>
          <w:bCs/>
          <w:lang w:val="sv-SE"/>
        </w:rPr>
        <w:t xml:space="preserve"> </w:t>
      </w:r>
      <w:proofErr w:type="spellStart"/>
      <w:r w:rsidRPr="00315517">
        <w:rPr>
          <w:b/>
          <w:bCs/>
          <w:lang w:val="sv-SE"/>
        </w:rPr>
        <w:t>Boundary</w:t>
      </w:r>
      <w:proofErr w:type="spellEnd"/>
    </w:p>
    <w:p w14:paraId="022A45B4" w14:textId="77777777" w:rsidR="00315517" w:rsidRPr="00315517" w:rsidRDefault="00315517" w:rsidP="00315517">
      <w:pPr>
        <w:rPr>
          <w:lang w:val="sv-SE"/>
        </w:rPr>
      </w:pPr>
      <w:r w:rsidRPr="00315517">
        <w:rPr>
          <w:lang w:val="sv-SE"/>
        </w:rPr>
        <w:t>En arkitektonisk avgränsning i systemlandskapet som tydliggör var experimentell utveckling och snabb iteration är lämplig utan att påverka stabila eller verksamhetskritiska systemdelar.</w:t>
      </w:r>
    </w:p>
    <w:p w14:paraId="2AC0B600" w14:textId="77777777" w:rsidR="00315517" w:rsidRPr="00315517" w:rsidRDefault="00315517" w:rsidP="00315517">
      <w:pPr>
        <w:rPr>
          <w:lang w:val="sv-SE"/>
        </w:rPr>
      </w:pPr>
      <w:proofErr w:type="spellStart"/>
      <w:r w:rsidRPr="00315517">
        <w:rPr>
          <w:lang w:val="sv-SE"/>
        </w:rPr>
        <w:t>Experimentation</w:t>
      </w:r>
      <w:proofErr w:type="spellEnd"/>
      <w:r w:rsidRPr="00315517">
        <w:rPr>
          <w:lang w:val="sv-SE"/>
        </w:rPr>
        <w:t xml:space="preserve"> </w:t>
      </w:r>
      <w:proofErr w:type="spellStart"/>
      <w:r w:rsidRPr="00315517">
        <w:rPr>
          <w:lang w:val="sv-SE"/>
        </w:rPr>
        <w:t>Boundary</w:t>
      </w:r>
      <w:proofErr w:type="spellEnd"/>
      <w:r w:rsidRPr="00315517">
        <w:rPr>
          <w:lang w:val="sv-SE"/>
        </w:rPr>
        <w:t xml:space="preserve"> används för att skilja mellan:</w:t>
      </w:r>
    </w:p>
    <w:p w14:paraId="3E12ECE7" w14:textId="77777777" w:rsidR="00315517" w:rsidRPr="00315517" w:rsidRDefault="00315517" w:rsidP="008A06E8">
      <w:pPr>
        <w:numPr>
          <w:ilvl w:val="0"/>
          <w:numId w:val="127"/>
        </w:numPr>
        <w:rPr>
          <w:lang w:val="sv-SE"/>
        </w:rPr>
      </w:pPr>
      <w:proofErr w:type="spellStart"/>
      <w:r w:rsidRPr="00315517">
        <w:rPr>
          <w:b/>
          <w:bCs/>
          <w:lang w:val="sv-SE"/>
        </w:rPr>
        <w:t>Exploration</w:t>
      </w:r>
      <w:proofErr w:type="spellEnd"/>
      <w:r w:rsidRPr="00315517">
        <w:rPr>
          <w:b/>
          <w:bCs/>
          <w:lang w:val="sv-SE"/>
        </w:rPr>
        <w:t xml:space="preserve"> </w:t>
      </w:r>
      <w:proofErr w:type="spellStart"/>
      <w:r w:rsidRPr="00315517">
        <w:rPr>
          <w:b/>
          <w:bCs/>
          <w:lang w:val="sv-SE"/>
        </w:rPr>
        <w:t>Layer</w:t>
      </w:r>
      <w:proofErr w:type="spellEnd"/>
      <w:r w:rsidRPr="00315517">
        <w:rPr>
          <w:lang w:val="sv-SE"/>
        </w:rPr>
        <w:t xml:space="preserve"> – komponenter där experiment och snabb iteration är tillåten</w:t>
      </w:r>
    </w:p>
    <w:p w14:paraId="77172EA9" w14:textId="77777777" w:rsidR="00315517" w:rsidRPr="00315517" w:rsidRDefault="00315517" w:rsidP="008A06E8">
      <w:pPr>
        <w:numPr>
          <w:ilvl w:val="0"/>
          <w:numId w:val="127"/>
        </w:numPr>
        <w:rPr>
          <w:lang w:val="sv-SE"/>
        </w:rPr>
      </w:pPr>
      <w:proofErr w:type="spellStart"/>
      <w:r w:rsidRPr="00315517">
        <w:rPr>
          <w:b/>
          <w:bCs/>
          <w:lang w:val="sv-SE"/>
        </w:rPr>
        <w:t>Stable</w:t>
      </w:r>
      <w:proofErr w:type="spellEnd"/>
      <w:r w:rsidRPr="00315517">
        <w:rPr>
          <w:b/>
          <w:bCs/>
          <w:lang w:val="sv-SE"/>
        </w:rPr>
        <w:t xml:space="preserve"> </w:t>
      </w:r>
      <w:proofErr w:type="spellStart"/>
      <w:r w:rsidRPr="00315517">
        <w:rPr>
          <w:b/>
          <w:bCs/>
          <w:lang w:val="sv-SE"/>
        </w:rPr>
        <w:t>Layer</w:t>
      </w:r>
      <w:proofErr w:type="spellEnd"/>
      <w:r w:rsidRPr="00315517">
        <w:rPr>
          <w:lang w:val="sv-SE"/>
        </w:rPr>
        <w:t xml:space="preserve"> – komponenter där stabilitet och kontroll prioriteras</w:t>
      </w:r>
    </w:p>
    <w:p w14:paraId="2586853E" w14:textId="391FE159" w:rsidR="00315517" w:rsidRPr="009863CB" w:rsidRDefault="00315517" w:rsidP="009863CB">
      <w:pPr>
        <w:rPr>
          <w:lang w:val="sv-SE"/>
        </w:rPr>
      </w:pPr>
      <w:r w:rsidRPr="00315517">
        <w:rPr>
          <w:lang w:val="sv-SE"/>
        </w:rPr>
        <w:t>Syftet är att möjliggöra snabb innovation och AI-driven experimentering utan att äventyra systemstabilitet.</w:t>
      </w:r>
    </w:p>
    <w:p w14:paraId="7CDE7638" w14:textId="77777777" w:rsidR="009863CB" w:rsidRPr="009863CB" w:rsidRDefault="009863CB" w:rsidP="009863CB">
      <w:pPr>
        <w:pStyle w:val="AppendixHeading2"/>
      </w:pPr>
      <w:r w:rsidRPr="009863CB">
        <w:t xml:space="preserve">AI &amp; </w:t>
      </w:r>
      <w:proofErr w:type="spellStart"/>
      <w:r w:rsidRPr="009863CB">
        <w:t>Teknisk</w:t>
      </w:r>
      <w:proofErr w:type="spellEnd"/>
      <w:r w:rsidRPr="009863CB">
        <w:t xml:space="preserve"> </w:t>
      </w:r>
      <w:proofErr w:type="spellStart"/>
      <w:r w:rsidRPr="009863CB">
        <w:t>Struktur</w:t>
      </w:r>
      <w:proofErr w:type="spellEnd"/>
    </w:p>
    <w:p w14:paraId="7D6A3581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AI-</w:t>
      </w:r>
      <w:proofErr w:type="spellStart"/>
      <w:r w:rsidRPr="009863CB">
        <w:rPr>
          <w:b/>
          <w:bCs/>
          <w:lang w:val="sv-SE"/>
        </w:rPr>
        <w:t>review</w:t>
      </w:r>
      <w:proofErr w:type="spellEnd"/>
    </w:p>
    <w:p w14:paraId="6E939D1B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En nivåanpassad kvalitetssäkring av AI-genererade artefakter.</w:t>
      </w:r>
    </w:p>
    <w:p w14:paraId="2FFF0FC4" w14:textId="77777777" w:rsidR="009863CB" w:rsidRPr="00D315EA" w:rsidRDefault="009863CB" w:rsidP="009863CB">
      <w:r w:rsidRPr="00D315EA">
        <w:t xml:space="preserve">AI-review </w:t>
      </w:r>
      <w:proofErr w:type="spellStart"/>
      <w:r w:rsidRPr="00D315EA">
        <w:t>kan</w:t>
      </w:r>
      <w:proofErr w:type="spellEnd"/>
      <w:r w:rsidRPr="00D315EA">
        <w:t xml:space="preserve"> </w:t>
      </w:r>
      <w:proofErr w:type="spellStart"/>
      <w:r w:rsidRPr="00D315EA">
        <w:t>omfatta</w:t>
      </w:r>
      <w:proofErr w:type="spellEnd"/>
      <w:r w:rsidRPr="00D315EA">
        <w:t>:</w:t>
      </w:r>
    </w:p>
    <w:p w14:paraId="670CAEE3" w14:textId="77777777" w:rsidR="009863CB" w:rsidRPr="00D315EA" w:rsidRDefault="009863CB" w:rsidP="008A06E8">
      <w:pPr>
        <w:numPr>
          <w:ilvl w:val="0"/>
          <w:numId w:val="55"/>
        </w:numPr>
        <w:spacing w:after="0" w:line="259" w:lineRule="auto"/>
      </w:pPr>
      <w:proofErr w:type="spellStart"/>
      <w:r w:rsidRPr="00D315EA">
        <w:t>Kod</w:t>
      </w:r>
      <w:proofErr w:type="spellEnd"/>
      <w:r w:rsidRPr="00D315EA">
        <w:t xml:space="preserve">- och </w:t>
      </w:r>
      <w:proofErr w:type="spellStart"/>
      <w:r w:rsidRPr="00D315EA">
        <w:t>arkitekturvalidering</w:t>
      </w:r>
      <w:proofErr w:type="spellEnd"/>
    </w:p>
    <w:p w14:paraId="6C9E2EC0" w14:textId="77777777" w:rsidR="009863CB" w:rsidRPr="00D315EA" w:rsidRDefault="009863CB" w:rsidP="008A06E8">
      <w:pPr>
        <w:numPr>
          <w:ilvl w:val="0"/>
          <w:numId w:val="55"/>
        </w:numPr>
        <w:spacing w:after="0" w:line="259" w:lineRule="auto"/>
      </w:pPr>
      <w:r w:rsidRPr="00D315EA">
        <w:t xml:space="preserve">Prompt- och </w:t>
      </w:r>
      <w:proofErr w:type="spellStart"/>
      <w:r w:rsidRPr="00D315EA">
        <w:t>agentgranskning</w:t>
      </w:r>
      <w:proofErr w:type="spellEnd"/>
    </w:p>
    <w:p w14:paraId="0B74785C" w14:textId="77777777" w:rsidR="009863CB" w:rsidRPr="00D315EA" w:rsidRDefault="009863CB" w:rsidP="008A06E8">
      <w:pPr>
        <w:numPr>
          <w:ilvl w:val="0"/>
          <w:numId w:val="55"/>
        </w:numPr>
        <w:spacing w:after="0" w:line="259" w:lineRule="auto"/>
      </w:pPr>
      <w:proofErr w:type="spellStart"/>
      <w:r w:rsidRPr="00D315EA">
        <w:t>Säkerhets</w:t>
      </w:r>
      <w:proofErr w:type="spellEnd"/>
      <w:r w:rsidRPr="00D315EA">
        <w:t xml:space="preserve">- och </w:t>
      </w:r>
      <w:proofErr w:type="spellStart"/>
      <w:r w:rsidRPr="00D315EA">
        <w:t>datavalidering</w:t>
      </w:r>
      <w:proofErr w:type="spellEnd"/>
    </w:p>
    <w:p w14:paraId="0E3A1799" w14:textId="77777777" w:rsidR="009863CB" w:rsidRPr="009863CB" w:rsidRDefault="009863CB" w:rsidP="008A06E8">
      <w:pPr>
        <w:numPr>
          <w:ilvl w:val="0"/>
          <w:numId w:val="55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 xml:space="preserve">Risk- och biasbedömning (vid relevant </w:t>
      </w:r>
      <w:proofErr w:type="spellStart"/>
      <w:r w:rsidRPr="009863CB">
        <w:rPr>
          <w:lang w:val="sv-SE"/>
        </w:rPr>
        <w:t>use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case</w:t>
      </w:r>
      <w:proofErr w:type="spellEnd"/>
      <w:r w:rsidRPr="009863CB">
        <w:rPr>
          <w:lang w:val="sv-SE"/>
        </w:rPr>
        <w:t>)</w:t>
      </w:r>
    </w:p>
    <w:p w14:paraId="65A80892" w14:textId="77777777" w:rsidR="009863CB" w:rsidRDefault="009863CB" w:rsidP="008A06E8">
      <w:pPr>
        <w:numPr>
          <w:ilvl w:val="0"/>
          <w:numId w:val="55"/>
        </w:numPr>
        <w:spacing w:after="0" w:line="259" w:lineRule="auto"/>
      </w:pPr>
      <w:proofErr w:type="spellStart"/>
      <w:r w:rsidRPr="00D315EA">
        <w:t>Reproducerbarhetskontroll</w:t>
      </w:r>
      <w:proofErr w:type="spellEnd"/>
    </w:p>
    <w:p w14:paraId="7A5DA785" w14:textId="77777777" w:rsidR="009863CB" w:rsidRPr="00D315EA" w:rsidRDefault="009863CB" w:rsidP="009863CB">
      <w:pPr>
        <w:spacing w:after="0"/>
        <w:ind w:left="720"/>
      </w:pPr>
    </w:p>
    <w:p w14:paraId="75F09B64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AI-</w:t>
      </w:r>
      <w:proofErr w:type="spellStart"/>
      <w:r w:rsidRPr="009863CB">
        <w:rPr>
          <w:lang w:val="sv-SE"/>
        </w:rPr>
        <w:t>review</w:t>
      </w:r>
      <w:proofErr w:type="spellEnd"/>
      <w:r w:rsidRPr="009863CB">
        <w:rPr>
          <w:lang w:val="sv-SE"/>
        </w:rPr>
        <w:t xml:space="preserve"> är en utökning av befintliga kvalitets- och säkerhetsgranskningar när AI används och ersätter inte etablerade </w:t>
      </w:r>
      <w:proofErr w:type="spellStart"/>
      <w:r w:rsidRPr="009863CB">
        <w:rPr>
          <w:lang w:val="sv-SE"/>
        </w:rPr>
        <w:t>Secure</w:t>
      </w:r>
      <w:proofErr w:type="spellEnd"/>
      <w:r w:rsidRPr="009863CB">
        <w:rPr>
          <w:lang w:val="sv-SE"/>
        </w:rPr>
        <w:t xml:space="preserve"> SDLC-, test- eller revisionsprocesser.</w:t>
      </w:r>
    </w:p>
    <w:p w14:paraId="2A8631C2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Agent</w:t>
      </w:r>
    </w:p>
    <w:p w14:paraId="792F9EA3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lastRenderedPageBreak/>
        <w:t>En AI-baserad komponent som utför en definierad uppgift inom ett arbetsflöde, exempelvis generering, analys eller validering.</w:t>
      </w:r>
    </w:p>
    <w:p w14:paraId="32E5D824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En agent verkar alltid inom definierade och mänskligt godkända ramar och har inget självständigt mandat.</w:t>
      </w:r>
    </w:p>
    <w:p w14:paraId="36A1998C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Agent Workflow / Agentkedja</w:t>
      </w:r>
    </w:p>
    <w:p w14:paraId="708C59BC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En dokumenterad och versionshanterad sekvens av AI-baserade steg där en eller flera agenter samverkar för att producera artefakter eller analysresultat.</w:t>
      </w:r>
    </w:p>
    <w:p w14:paraId="535B853F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Vid högre AI-nivåer ska agentworkflow vara spårbar och testbar.</w:t>
      </w:r>
    </w:p>
    <w:p w14:paraId="791396C7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 xml:space="preserve">Prompt </w:t>
      </w:r>
      <w:proofErr w:type="spellStart"/>
      <w:r w:rsidRPr="009863CB">
        <w:rPr>
          <w:b/>
          <w:bCs/>
          <w:lang w:val="sv-SE"/>
        </w:rPr>
        <w:t>Repository</w:t>
      </w:r>
      <w:proofErr w:type="spellEnd"/>
    </w:p>
    <w:p w14:paraId="7F8C48C6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Versionshanterad lagring av prompts, agentkonfigurationer och relaterade instruktioner som används i leveransen.</w:t>
      </w:r>
    </w:p>
    <w:p w14:paraId="43D0D721" w14:textId="77777777" w:rsidR="009863CB" w:rsidRP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Repositoryt</w:t>
      </w:r>
      <w:proofErr w:type="spellEnd"/>
      <w:r w:rsidRPr="009863CB">
        <w:rPr>
          <w:lang w:val="sv-SE"/>
        </w:rPr>
        <w:t xml:space="preserve"> ska möjliggöra spårbarhet mellan promptversion, agentversion och levererat resultat.</w:t>
      </w:r>
    </w:p>
    <w:p w14:paraId="3DD9E8ED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>Accelerator Manifest</w:t>
      </w:r>
    </w:p>
    <w:p w14:paraId="6BC9A110" w14:textId="77777777" w:rsidR="008E6C6D" w:rsidRPr="005871A9" w:rsidRDefault="009D3F33">
      <w:pPr>
        <w:rPr>
          <w:lang w:val="sv-SE"/>
        </w:rPr>
      </w:pPr>
      <w:r w:rsidRPr="005871A9">
        <w:rPr>
          <w:lang w:val="sv-SE"/>
        </w:rPr>
        <w:t xml:space="preserve">En kort deklaration för ett acceleratorpaket (promptbibliotek, agentkedja eller metodpaket) som används i leveransen vid </w:t>
      </w:r>
      <w:proofErr w:type="spellStart"/>
      <w:r w:rsidRPr="005871A9">
        <w:rPr>
          <w:lang w:val="sv-SE"/>
        </w:rPr>
        <w:t>Level</w:t>
      </w:r>
      <w:proofErr w:type="spellEnd"/>
      <w:r w:rsidRPr="005871A9">
        <w:rPr>
          <w:lang w:val="sv-SE"/>
        </w:rPr>
        <w:t xml:space="preserve"> 2–3 (</w:t>
      </w:r>
      <w:proofErr w:type="gramStart"/>
      <w:r w:rsidRPr="005871A9">
        <w:rPr>
          <w:lang w:val="sv-SE"/>
        </w:rPr>
        <w:t>t.ex.</w:t>
      </w:r>
      <w:proofErr w:type="gramEnd"/>
      <w:r w:rsidRPr="005871A9">
        <w:rPr>
          <w:lang w:val="sv-SE"/>
        </w:rPr>
        <w:t xml:space="preserve"> BMAD eller liknande).</w:t>
      </w:r>
    </w:p>
    <w:p w14:paraId="07183A85" w14:textId="77777777" w:rsidR="0050604B" w:rsidRDefault="009D3F33">
      <w:pPr>
        <w:rPr>
          <w:lang w:val="sv-SE"/>
        </w:rPr>
      </w:pPr>
      <w:r w:rsidRPr="005871A9">
        <w:rPr>
          <w:lang w:val="sv-SE"/>
        </w:rPr>
        <w:t>Manifestet ska minst innehålla:</w:t>
      </w:r>
    </w:p>
    <w:p w14:paraId="4BA6B07C" w14:textId="77777777" w:rsidR="0050604B" w:rsidRPr="0050604B" w:rsidRDefault="009D3F33" w:rsidP="008A06E8">
      <w:pPr>
        <w:pStyle w:val="ListParagraph"/>
        <w:numPr>
          <w:ilvl w:val="0"/>
          <w:numId w:val="115"/>
        </w:numPr>
        <w:rPr>
          <w:lang w:val="sv-SE"/>
        </w:rPr>
      </w:pPr>
      <w:r w:rsidRPr="0050604B">
        <w:rPr>
          <w:lang w:val="sv-SE"/>
        </w:rPr>
        <w:t>Namn, version och syfte.</w:t>
      </w:r>
    </w:p>
    <w:p w14:paraId="72A5881C" w14:textId="77777777" w:rsidR="0050604B" w:rsidRPr="0050604B" w:rsidRDefault="009D3F33" w:rsidP="008A06E8">
      <w:pPr>
        <w:pStyle w:val="ListParagraph"/>
        <w:numPr>
          <w:ilvl w:val="0"/>
          <w:numId w:val="115"/>
        </w:numPr>
        <w:rPr>
          <w:lang w:val="sv-SE"/>
        </w:rPr>
      </w:pPr>
      <w:r w:rsidRPr="0050604B">
        <w:rPr>
          <w:lang w:val="sv-SE"/>
        </w:rPr>
        <w:t xml:space="preserve">Tillåten AI </w:t>
      </w:r>
      <w:proofErr w:type="spellStart"/>
      <w:r w:rsidRPr="0050604B">
        <w:rPr>
          <w:lang w:val="sv-SE"/>
        </w:rPr>
        <w:t>Usage</w:t>
      </w:r>
      <w:proofErr w:type="spellEnd"/>
      <w:r w:rsidRPr="0050604B">
        <w:rPr>
          <w:lang w:val="sv-SE"/>
        </w:rPr>
        <w:t xml:space="preserve"> </w:t>
      </w:r>
      <w:proofErr w:type="spellStart"/>
      <w:r w:rsidRPr="0050604B">
        <w:rPr>
          <w:lang w:val="sv-SE"/>
        </w:rPr>
        <w:t>Scope</w:t>
      </w:r>
      <w:proofErr w:type="spellEnd"/>
      <w:r w:rsidRPr="0050604B">
        <w:rPr>
          <w:lang w:val="sv-SE"/>
        </w:rPr>
        <w:t xml:space="preserve"> (A–F) samt begränsningar.</w:t>
      </w:r>
    </w:p>
    <w:p w14:paraId="2B2271AE" w14:textId="77777777" w:rsidR="0050604B" w:rsidRPr="0050604B" w:rsidRDefault="009D3F33" w:rsidP="008A06E8">
      <w:pPr>
        <w:pStyle w:val="ListParagraph"/>
        <w:numPr>
          <w:ilvl w:val="0"/>
          <w:numId w:val="115"/>
        </w:numPr>
        <w:rPr>
          <w:lang w:val="sv-SE"/>
        </w:rPr>
      </w:pPr>
      <w:r w:rsidRPr="0050604B">
        <w:rPr>
          <w:lang w:val="sv-SE"/>
        </w:rPr>
        <w:t>Inputs/outputs och dataklassning.</w:t>
      </w:r>
    </w:p>
    <w:p w14:paraId="27C0C9BE" w14:textId="77777777" w:rsidR="0050604B" w:rsidRPr="0050604B" w:rsidRDefault="009D3F33" w:rsidP="008A06E8">
      <w:pPr>
        <w:pStyle w:val="ListParagraph"/>
        <w:numPr>
          <w:ilvl w:val="0"/>
          <w:numId w:val="115"/>
        </w:numPr>
        <w:rPr>
          <w:lang w:val="sv-SE"/>
        </w:rPr>
      </w:pPr>
      <w:r w:rsidRPr="0050604B">
        <w:rPr>
          <w:lang w:val="sv-SE"/>
        </w:rPr>
        <w:t>Verktygsbehörigheter (</w:t>
      </w:r>
      <w:proofErr w:type="spellStart"/>
      <w:r w:rsidRPr="0050604B">
        <w:rPr>
          <w:lang w:val="sv-SE"/>
        </w:rPr>
        <w:t>tool</w:t>
      </w:r>
      <w:proofErr w:type="spellEnd"/>
      <w:r w:rsidRPr="0050604B">
        <w:rPr>
          <w:lang w:val="sv-SE"/>
        </w:rPr>
        <w:t xml:space="preserve"> access </w:t>
      </w:r>
      <w:proofErr w:type="spellStart"/>
      <w:r w:rsidRPr="0050604B">
        <w:rPr>
          <w:lang w:val="sv-SE"/>
        </w:rPr>
        <w:t>boundaries</w:t>
      </w:r>
      <w:proofErr w:type="spellEnd"/>
      <w:r w:rsidRPr="0050604B">
        <w:rPr>
          <w:lang w:val="sv-SE"/>
        </w:rPr>
        <w:t>).</w:t>
      </w:r>
    </w:p>
    <w:p w14:paraId="1E3245E5" w14:textId="77777777" w:rsidR="0050604B" w:rsidRPr="0050604B" w:rsidRDefault="009D3F33" w:rsidP="008A06E8">
      <w:pPr>
        <w:pStyle w:val="ListParagraph"/>
        <w:numPr>
          <w:ilvl w:val="0"/>
          <w:numId w:val="115"/>
        </w:numPr>
        <w:rPr>
          <w:lang w:val="sv-SE"/>
        </w:rPr>
      </w:pPr>
      <w:r w:rsidRPr="0050604B">
        <w:rPr>
          <w:lang w:val="sv-SE"/>
        </w:rPr>
        <w:t>Loggning och reproducerbarhet (vad krävs för att återskapa körning).</w:t>
      </w:r>
    </w:p>
    <w:p w14:paraId="1BB536BC" w14:textId="77777777" w:rsidR="0050604B" w:rsidRPr="0050604B" w:rsidRDefault="009D3F33" w:rsidP="008A06E8">
      <w:pPr>
        <w:pStyle w:val="ListParagraph"/>
        <w:numPr>
          <w:ilvl w:val="0"/>
          <w:numId w:val="115"/>
        </w:numPr>
        <w:rPr>
          <w:lang w:val="sv-SE"/>
        </w:rPr>
      </w:pPr>
      <w:proofErr w:type="spellStart"/>
      <w:r w:rsidRPr="0050604B">
        <w:rPr>
          <w:lang w:val="sv-SE"/>
        </w:rPr>
        <w:t>Testharness</w:t>
      </w:r>
      <w:proofErr w:type="spellEnd"/>
      <w:r w:rsidRPr="0050604B">
        <w:rPr>
          <w:lang w:val="sv-SE"/>
        </w:rPr>
        <w:t xml:space="preserve"> (hur acceleratorn testas isolerat).</w:t>
      </w:r>
    </w:p>
    <w:p w14:paraId="67CD07A8" w14:textId="07CE984B" w:rsidR="008E6C6D" w:rsidRDefault="009D3F33" w:rsidP="008A06E8">
      <w:pPr>
        <w:pStyle w:val="ListParagraph"/>
        <w:numPr>
          <w:ilvl w:val="0"/>
          <w:numId w:val="115"/>
        </w:numPr>
        <w:rPr>
          <w:lang w:val="sv-SE"/>
        </w:rPr>
      </w:pPr>
      <w:r w:rsidRPr="0050604B">
        <w:rPr>
          <w:lang w:val="sv-SE"/>
        </w:rPr>
        <w:t xml:space="preserve">Kända </w:t>
      </w:r>
      <w:proofErr w:type="spellStart"/>
      <w:r w:rsidRPr="0050604B">
        <w:rPr>
          <w:lang w:val="sv-SE"/>
        </w:rPr>
        <w:t>failure</w:t>
      </w:r>
      <w:proofErr w:type="spellEnd"/>
      <w:r w:rsidRPr="0050604B">
        <w:rPr>
          <w:lang w:val="sv-SE"/>
        </w:rPr>
        <w:t xml:space="preserve"> modes och rekommenderad </w:t>
      </w:r>
      <w:proofErr w:type="spellStart"/>
      <w:r w:rsidRPr="0050604B">
        <w:rPr>
          <w:lang w:val="sv-SE"/>
        </w:rPr>
        <w:t>fallback</w:t>
      </w:r>
      <w:proofErr w:type="spellEnd"/>
      <w:r w:rsidRPr="0050604B">
        <w:rPr>
          <w:lang w:val="sv-SE"/>
        </w:rPr>
        <w:t>.</w:t>
      </w:r>
    </w:p>
    <w:p w14:paraId="368069ED" w14:textId="77777777" w:rsidR="0050604B" w:rsidRPr="0050604B" w:rsidRDefault="0050604B" w:rsidP="0050604B">
      <w:pPr>
        <w:pStyle w:val="ListParagraph"/>
        <w:rPr>
          <w:lang w:val="sv-SE"/>
        </w:rPr>
      </w:pPr>
    </w:p>
    <w:p w14:paraId="3FAB9CE3" w14:textId="77777777" w:rsidR="009863CB" w:rsidRPr="00D315EA" w:rsidRDefault="009863CB" w:rsidP="009863CB">
      <w:pPr>
        <w:rPr>
          <w:b/>
          <w:bCs/>
        </w:rPr>
      </w:pPr>
      <w:proofErr w:type="spellStart"/>
      <w:proofErr w:type="gramStart"/>
      <w:r w:rsidRPr="00D315EA">
        <w:rPr>
          <w:b/>
          <w:bCs/>
        </w:rPr>
        <w:t>Reproducerbarhet</w:t>
      </w:r>
      <w:proofErr w:type="spellEnd"/>
      <w:proofErr w:type="gramEnd"/>
    </w:p>
    <w:p w14:paraId="35AE76AC" w14:textId="77777777" w:rsidR="009863CB" w:rsidRPr="00D315EA" w:rsidRDefault="009863CB" w:rsidP="009863CB">
      <w:proofErr w:type="spellStart"/>
      <w:r w:rsidRPr="00D315EA">
        <w:t>Förmågan</w:t>
      </w:r>
      <w:proofErr w:type="spellEnd"/>
      <w:r w:rsidRPr="00D315EA">
        <w:t xml:space="preserve"> </w:t>
      </w:r>
      <w:proofErr w:type="spellStart"/>
      <w:r w:rsidRPr="00D315EA">
        <w:t>att</w:t>
      </w:r>
      <w:proofErr w:type="spellEnd"/>
      <w:r w:rsidRPr="00D315EA">
        <w:t>:</w:t>
      </w:r>
    </w:p>
    <w:p w14:paraId="010B85E5" w14:textId="77777777" w:rsidR="009863CB" w:rsidRPr="009863CB" w:rsidRDefault="009863CB" w:rsidP="008A06E8">
      <w:pPr>
        <w:numPr>
          <w:ilvl w:val="0"/>
          <w:numId w:val="56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Spåra vilken konfiguration, prompt och agentversion som använts</w:t>
      </w:r>
    </w:p>
    <w:p w14:paraId="321C5AC3" w14:textId="77777777" w:rsidR="009863CB" w:rsidRPr="009863CB" w:rsidRDefault="009863CB" w:rsidP="008A06E8">
      <w:pPr>
        <w:numPr>
          <w:ilvl w:val="0"/>
          <w:numId w:val="56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Återskapa AI-exekvering under kontrollerade former</w:t>
      </w:r>
    </w:p>
    <w:p w14:paraId="04D2CA01" w14:textId="77777777" w:rsidR="009863CB" w:rsidRDefault="009863CB" w:rsidP="008A06E8">
      <w:pPr>
        <w:numPr>
          <w:ilvl w:val="0"/>
          <w:numId w:val="56"/>
        </w:numPr>
        <w:spacing w:after="0" w:line="259" w:lineRule="auto"/>
      </w:pPr>
      <w:proofErr w:type="spellStart"/>
      <w:r w:rsidRPr="00D315EA">
        <w:t>Verifiera</w:t>
      </w:r>
      <w:proofErr w:type="spellEnd"/>
      <w:r w:rsidRPr="00D315EA">
        <w:t xml:space="preserve"> </w:t>
      </w:r>
      <w:proofErr w:type="spellStart"/>
      <w:r w:rsidRPr="00D315EA">
        <w:t>resultat</w:t>
      </w:r>
      <w:proofErr w:type="spellEnd"/>
      <w:r w:rsidRPr="00D315EA">
        <w:t xml:space="preserve"> mot </w:t>
      </w:r>
      <w:proofErr w:type="spellStart"/>
      <w:r w:rsidRPr="00D315EA">
        <w:t>definierade</w:t>
      </w:r>
      <w:proofErr w:type="spellEnd"/>
      <w:r w:rsidRPr="00D315EA">
        <w:t xml:space="preserve"> </w:t>
      </w:r>
      <w:proofErr w:type="spellStart"/>
      <w:r w:rsidRPr="00D315EA">
        <w:t>testkriterier</w:t>
      </w:r>
      <w:proofErr w:type="spellEnd"/>
    </w:p>
    <w:p w14:paraId="259C3B34" w14:textId="77777777" w:rsidR="009863CB" w:rsidRPr="00D315EA" w:rsidRDefault="009863CB" w:rsidP="009863CB">
      <w:pPr>
        <w:spacing w:after="0"/>
        <w:ind w:left="720"/>
      </w:pPr>
    </w:p>
    <w:p w14:paraId="759809E0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Reproducerbarhet avser spårbar och kontrollerbar exekvering, inte deterministisk eller identisk output vid varje körning.</w:t>
      </w:r>
    </w:p>
    <w:p w14:paraId="64BFBF9C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Bias</w:t>
      </w:r>
    </w:p>
    <w:p w14:paraId="2B26B531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Systematisk snedvridning i AI-genererad output som kan påverka beslut, prioritering eller användare på ett icke-sakligt sätt.</w:t>
      </w:r>
    </w:p>
    <w:p w14:paraId="0701D366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Bias-bedömning krävs när AI påverkar:</w:t>
      </w:r>
    </w:p>
    <w:p w14:paraId="6C17A52D" w14:textId="77777777" w:rsidR="009863CB" w:rsidRPr="00D315EA" w:rsidRDefault="009863CB" w:rsidP="008A06E8">
      <w:pPr>
        <w:numPr>
          <w:ilvl w:val="0"/>
          <w:numId w:val="57"/>
        </w:numPr>
        <w:spacing w:after="0" w:line="259" w:lineRule="auto"/>
      </w:pPr>
      <w:proofErr w:type="spellStart"/>
      <w:r w:rsidRPr="00D315EA">
        <w:t>Beslutsstöd</w:t>
      </w:r>
      <w:proofErr w:type="spellEnd"/>
    </w:p>
    <w:p w14:paraId="6228A73B" w14:textId="77777777" w:rsidR="009863CB" w:rsidRPr="00D315EA" w:rsidRDefault="009863CB" w:rsidP="008A06E8">
      <w:pPr>
        <w:numPr>
          <w:ilvl w:val="0"/>
          <w:numId w:val="57"/>
        </w:numPr>
        <w:spacing w:after="0" w:line="259" w:lineRule="auto"/>
      </w:pPr>
      <w:proofErr w:type="spellStart"/>
      <w:r w:rsidRPr="00D315EA">
        <w:t>Riskklassificering</w:t>
      </w:r>
      <w:proofErr w:type="spellEnd"/>
    </w:p>
    <w:p w14:paraId="4CA47440" w14:textId="77777777" w:rsidR="009863CB" w:rsidRPr="00D315EA" w:rsidRDefault="009863CB" w:rsidP="008A06E8">
      <w:pPr>
        <w:numPr>
          <w:ilvl w:val="0"/>
          <w:numId w:val="57"/>
        </w:numPr>
        <w:spacing w:after="0" w:line="259" w:lineRule="auto"/>
      </w:pPr>
      <w:proofErr w:type="spellStart"/>
      <w:r w:rsidRPr="00D315EA">
        <w:t>Prioritering</w:t>
      </w:r>
      <w:proofErr w:type="spellEnd"/>
    </w:p>
    <w:p w14:paraId="5C0C91B7" w14:textId="77777777" w:rsidR="009863CB" w:rsidRDefault="009863CB" w:rsidP="008A06E8">
      <w:pPr>
        <w:numPr>
          <w:ilvl w:val="0"/>
          <w:numId w:val="57"/>
        </w:numPr>
        <w:spacing w:after="0" w:line="259" w:lineRule="auto"/>
      </w:pPr>
      <w:proofErr w:type="spellStart"/>
      <w:r w:rsidRPr="00D315EA">
        <w:t>Användarinteraktion</w:t>
      </w:r>
      <w:proofErr w:type="spellEnd"/>
    </w:p>
    <w:p w14:paraId="693F0AD8" w14:textId="77777777" w:rsidR="009863CB" w:rsidRPr="00D315EA" w:rsidRDefault="009863CB" w:rsidP="009863CB">
      <w:pPr>
        <w:spacing w:after="0"/>
        <w:ind w:left="720"/>
      </w:pPr>
    </w:p>
    <w:p w14:paraId="328FF9DB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Bias-bedömning ska vara proportionerlig och riskbaserad.</w:t>
      </w:r>
    </w:p>
    <w:p w14:paraId="587103EC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Agentic</w:t>
      </w:r>
      <w:proofErr w:type="spellEnd"/>
      <w:r w:rsidRPr="009863CB">
        <w:rPr>
          <w:b/>
          <w:bCs/>
          <w:lang w:val="sv-SE"/>
        </w:rPr>
        <w:t xml:space="preserve"> </w:t>
      </w:r>
      <w:proofErr w:type="spellStart"/>
      <w:r w:rsidRPr="009863CB">
        <w:rPr>
          <w:b/>
          <w:bCs/>
          <w:lang w:val="sv-SE"/>
        </w:rPr>
        <w:t>Delivery</w:t>
      </w:r>
      <w:proofErr w:type="spellEnd"/>
    </w:p>
    <w:p w14:paraId="02B06BE0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En tillämpning inom AAS där AI-agenter används strukturerat och orkestrerat inom definierade och kontrollerade arbetsflöden.</w:t>
      </w:r>
    </w:p>
    <w:p w14:paraId="45271C82" w14:textId="77777777" w:rsidR="009863CB" w:rsidRP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lastRenderedPageBreak/>
        <w:t>Agentic</w:t>
      </w:r>
      <w:proofErr w:type="spellEnd"/>
      <w:r w:rsidRPr="009863CB">
        <w:rPr>
          <w:lang w:val="sv-SE"/>
        </w:rPr>
        <w:t xml:space="preserve"> </w:t>
      </w:r>
      <w:proofErr w:type="spellStart"/>
      <w:r w:rsidRPr="009863CB">
        <w:rPr>
          <w:lang w:val="sv-SE"/>
        </w:rPr>
        <w:t>Delivery</w:t>
      </w:r>
      <w:proofErr w:type="spellEnd"/>
      <w:r w:rsidRPr="009863CB">
        <w:rPr>
          <w:lang w:val="sv-SE"/>
        </w:rPr>
        <w:t xml:space="preserve"> innebär inte autonomt beslutsfattande utan mänsklig övervakning och ansvar enligt Human </w:t>
      </w:r>
      <w:proofErr w:type="spellStart"/>
      <w:r w:rsidRPr="009863CB">
        <w:rPr>
          <w:lang w:val="sv-SE"/>
        </w:rPr>
        <w:t>Mandate</w:t>
      </w:r>
      <w:proofErr w:type="spellEnd"/>
      <w:r w:rsidRPr="009863CB">
        <w:rPr>
          <w:lang w:val="sv-SE"/>
        </w:rPr>
        <w:t>-principen.</w:t>
      </w:r>
    </w:p>
    <w:p w14:paraId="51B932C1" w14:textId="77777777" w:rsidR="009863CB" w:rsidRPr="009863CB" w:rsidRDefault="009863CB" w:rsidP="009863CB">
      <w:pPr>
        <w:pStyle w:val="AppendixHeading2"/>
      </w:pPr>
      <w:proofErr w:type="spellStart"/>
      <w:r w:rsidRPr="009863CB">
        <w:t>Leverans</w:t>
      </w:r>
      <w:proofErr w:type="spellEnd"/>
      <w:r w:rsidRPr="009863CB">
        <w:t xml:space="preserve"> &amp; </w:t>
      </w:r>
      <w:proofErr w:type="spellStart"/>
      <w:r w:rsidRPr="009863CB">
        <w:t>Kvalitet</w:t>
      </w:r>
      <w:proofErr w:type="spellEnd"/>
    </w:p>
    <w:p w14:paraId="48DD0349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Value</w:t>
      </w:r>
      <w:proofErr w:type="spellEnd"/>
      <w:r w:rsidRPr="009863CB">
        <w:rPr>
          <w:b/>
          <w:bCs/>
          <w:lang w:val="sv-SE"/>
        </w:rPr>
        <w:t xml:space="preserve"> </w:t>
      </w:r>
      <w:proofErr w:type="spellStart"/>
      <w:r w:rsidRPr="009863CB">
        <w:rPr>
          <w:b/>
          <w:bCs/>
          <w:lang w:val="sv-SE"/>
        </w:rPr>
        <w:t>Spine</w:t>
      </w:r>
      <w:proofErr w:type="spellEnd"/>
    </w:p>
    <w:p w14:paraId="61D3D3F2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Den strukturella kopplingen mellan affärsvärde och teknisk implementation:</w:t>
      </w:r>
    </w:p>
    <w:p w14:paraId="1676CF3F" w14:textId="77777777" w:rsidR="009863CB" w:rsidRP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→ Epic → Story → Test</w:t>
      </w:r>
    </w:p>
    <w:p w14:paraId="66F95FAD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All leverans ska vara spårbar genom denna struktur.</w:t>
      </w:r>
    </w:p>
    <w:p w14:paraId="07D86E1B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Epic</w:t>
      </w:r>
    </w:p>
    <w:p w14:paraId="1504B7C3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Ett </w:t>
      </w:r>
      <w:proofErr w:type="spellStart"/>
      <w:r w:rsidRPr="009863CB">
        <w:rPr>
          <w:lang w:val="sv-SE"/>
        </w:rPr>
        <w:t>värdeområde</w:t>
      </w:r>
      <w:proofErr w:type="spellEnd"/>
      <w:r w:rsidRPr="009863CB">
        <w:rPr>
          <w:lang w:val="sv-SE"/>
        </w:rPr>
        <w:t xml:space="preserve"> som bryter ner ett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i hanterbara leveransdelar.</w:t>
      </w:r>
    </w:p>
    <w:p w14:paraId="710A5EEC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Epics ska vara kopplade till definierat </w:t>
      </w:r>
      <w:proofErr w:type="spellStart"/>
      <w:r w:rsidRPr="009863CB">
        <w:rPr>
          <w:lang w:val="sv-SE"/>
        </w:rPr>
        <w:t>Outcome</w:t>
      </w:r>
      <w:proofErr w:type="spellEnd"/>
      <w:r w:rsidRPr="009863CB">
        <w:rPr>
          <w:lang w:val="sv-SE"/>
        </w:rPr>
        <w:t xml:space="preserve"> och ha tydlig </w:t>
      </w:r>
      <w:proofErr w:type="spellStart"/>
      <w:r w:rsidRPr="009863CB">
        <w:rPr>
          <w:lang w:val="sv-SE"/>
        </w:rPr>
        <w:t>scope</w:t>
      </w:r>
      <w:proofErr w:type="spellEnd"/>
      <w:r w:rsidRPr="009863CB">
        <w:rPr>
          <w:lang w:val="sv-SE"/>
        </w:rPr>
        <w:t>-avgränsning.</w:t>
      </w:r>
    </w:p>
    <w:p w14:paraId="35E86E95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Delivery</w:t>
      </w:r>
      <w:proofErr w:type="spellEnd"/>
      <w:r w:rsidRPr="009863CB">
        <w:rPr>
          <w:b/>
          <w:bCs/>
          <w:lang w:val="sv-SE"/>
        </w:rPr>
        <w:t xml:space="preserve"> Story</w:t>
      </w:r>
    </w:p>
    <w:p w14:paraId="30E724DE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Den minsta styrda leveransenheten i modellen.</w:t>
      </w:r>
    </w:p>
    <w:p w14:paraId="2E7E3137" w14:textId="77777777" w:rsidR="009863CB" w:rsidRPr="00D315EA" w:rsidRDefault="009863CB" w:rsidP="009863CB">
      <w:proofErr w:type="spellStart"/>
      <w:r w:rsidRPr="00D315EA">
        <w:t>Måste</w:t>
      </w:r>
      <w:proofErr w:type="spellEnd"/>
      <w:r w:rsidRPr="00D315EA">
        <w:t xml:space="preserve"> </w:t>
      </w:r>
      <w:proofErr w:type="spellStart"/>
      <w:r w:rsidRPr="00D315EA">
        <w:t>innehålla</w:t>
      </w:r>
      <w:proofErr w:type="spellEnd"/>
      <w:r w:rsidRPr="00D315EA">
        <w:t>:</w:t>
      </w:r>
    </w:p>
    <w:p w14:paraId="3A32D948" w14:textId="77777777" w:rsidR="009863CB" w:rsidRPr="00D315EA" w:rsidRDefault="009863CB" w:rsidP="008A06E8">
      <w:pPr>
        <w:numPr>
          <w:ilvl w:val="0"/>
          <w:numId w:val="58"/>
        </w:numPr>
        <w:spacing w:after="0" w:line="259" w:lineRule="auto"/>
      </w:pPr>
      <w:proofErr w:type="spellStart"/>
      <w:r w:rsidRPr="00D315EA">
        <w:t>Koppling</w:t>
      </w:r>
      <w:proofErr w:type="spellEnd"/>
      <w:r w:rsidRPr="00D315EA">
        <w:t xml:space="preserve"> till Epic och Outcome</w:t>
      </w:r>
    </w:p>
    <w:p w14:paraId="4BC671E0" w14:textId="77777777" w:rsidR="009863CB" w:rsidRPr="00D315EA" w:rsidRDefault="009863CB" w:rsidP="008A06E8">
      <w:pPr>
        <w:numPr>
          <w:ilvl w:val="0"/>
          <w:numId w:val="58"/>
        </w:numPr>
        <w:spacing w:after="0" w:line="259" w:lineRule="auto"/>
      </w:pPr>
      <w:proofErr w:type="spellStart"/>
      <w:r w:rsidRPr="00D315EA">
        <w:t>Testbara</w:t>
      </w:r>
      <w:proofErr w:type="spellEnd"/>
      <w:r w:rsidRPr="00D315EA">
        <w:t xml:space="preserve"> </w:t>
      </w:r>
      <w:proofErr w:type="spellStart"/>
      <w:r w:rsidRPr="00D315EA">
        <w:t>acceptanskriterier</w:t>
      </w:r>
      <w:proofErr w:type="spellEnd"/>
    </w:p>
    <w:p w14:paraId="170B8C99" w14:textId="77777777" w:rsidR="009863CB" w:rsidRPr="00D315EA" w:rsidRDefault="009863CB" w:rsidP="008A06E8">
      <w:pPr>
        <w:numPr>
          <w:ilvl w:val="0"/>
          <w:numId w:val="58"/>
        </w:numPr>
        <w:spacing w:after="0" w:line="259" w:lineRule="auto"/>
      </w:pPr>
      <w:proofErr w:type="spellStart"/>
      <w:r w:rsidRPr="00D315EA">
        <w:t>Definierad</w:t>
      </w:r>
      <w:proofErr w:type="spellEnd"/>
      <w:r w:rsidRPr="00D315EA">
        <w:t xml:space="preserve"> </w:t>
      </w:r>
      <w:proofErr w:type="spellStart"/>
      <w:r w:rsidRPr="00D315EA">
        <w:t>testnivå</w:t>
      </w:r>
      <w:proofErr w:type="spellEnd"/>
    </w:p>
    <w:p w14:paraId="311D847A" w14:textId="77777777" w:rsidR="009863CB" w:rsidRDefault="009863CB" w:rsidP="008A06E8">
      <w:pPr>
        <w:numPr>
          <w:ilvl w:val="0"/>
          <w:numId w:val="58"/>
        </w:numPr>
        <w:spacing w:after="0" w:line="259" w:lineRule="auto"/>
      </w:pPr>
      <w:proofErr w:type="spellStart"/>
      <w:r w:rsidRPr="00D315EA">
        <w:t>Angiven</w:t>
      </w:r>
      <w:proofErr w:type="spellEnd"/>
      <w:r w:rsidRPr="00D315EA">
        <w:t xml:space="preserve"> AI Acceleration Level</w:t>
      </w:r>
    </w:p>
    <w:p w14:paraId="4A472C11" w14:textId="77777777" w:rsidR="003817DE" w:rsidRPr="00D315EA" w:rsidRDefault="003817DE" w:rsidP="003817DE">
      <w:pPr>
        <w:spacing w:after="0" w:line="259" w:lineRule="auto"/>
        <w:ind w:left="720"/>
      </w:pPr>
    </w:p>
    <w:p w14:paraId="54700D51" w14:textId="77777777" w:rsidR="008E6C6D" w:rsidRDefault="009D3F33">
      <w:proofErr w:type="spellStart"/>
      <w:r>
        <w:t>Angiven</w:t>
      </w:r>
      <w:proofErr w:type="spellEnd"/>
      <w:r>
        <w:t xml:space="preserve"> AI Usage Scope</w:t>
      </w:r>
    </w:p>
    <w:p w14:paraId="69BBC3D3" w14:textId="77777777" w:rsidR="009863CB" w:rsidRDefault="009863CB" w:rsidP="008A06E8">
      <w:pPr>
        <w:numPr>
          <w:ilvl w:val="0"/>
          <w:numId w:val="58"/>
        </w:numPr>
        <w:spacing w:after="0" w:line="259" w:lineRule="auto"/>
      </w:pPr>
      <w:r w:rsidRPr="00D315EA">
        <w:t>Definition of Done</w:t>
      </w:r>
    </w:p>
    <w:p w14:paraId="635468F7" w14:textId="77777777" w:rsidR="009863CB" w:rsidRPr="00D315EA" w:rsidRDefault="009863CB" w:rsidP="009863CB">
      <w:pPr>
        <w:spacing w:after="0"/>
        <w:ind w:left="720"/>
      </w:pPr>
    </w:p>
    <w:p w14:paraId="384BBA7A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Ingen kod eller AI-genererad artefakt får existera utan kopplad Story.</w:t>
      </w:r>
    </w:p>
    <w:p w14:paraId="4C3D9FA1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 xml:space="preserve">Definition </w:t>
      </w:r>
      <w:proofErr w:type="spellStart"/>
      <w:r w:rsidRPr="009863CB">
        <w:rPr>
          <w:b/>
          <w:bCs/>
          <w:lang w:val="sv-SE"/>
        </w:rPr>
        <w:t>of</w:t>
      </w:r>
      <w:proofErr w:type="spellEnd"/>
      <w:r w:rsidRPr="009863CB">
        <w:rPr>
          <w:b/>
          <w:bCs/>
          <w:lang w:val="sv-SE"/>
        </w:rPr>
        <w:t xml:space="preserve"> </w:t>
      </w:r>
      <w:proofErr w:type="spellStart"/>
      <w:r w:rsidRPr="009863CB">
        <w:rPr>
          <w:b/>
          <w:bCs/>
          <w:lang w:val="sv-SE"/>
        </w:rPr>
        <w:t>Done</w:t>
      </w:r>
      <w:proofErr w:type="spellEnd"/>
      <w:r w:rsidRPr="009863CB">
        <w:rPr>
          <w:b/>
          <w:bCs/>
          <w:lang w:val="sv-SE"/>
        </w:rPr>
        <w:t xml:space="preserve"> (</w:t>
      </w:r>
      <w:proofErr w:type="spellStart"/>
      <w:r w:rsidRPr="009863CB">
        <w:rPr>
          <w:b/>
          <w:bCs/>
          <w:lang w:val="sv-SE"/>
        </w:rPr>
        <w:t>DoD</w:t>
      </w:r>
      <w:proofErr w:type="spellEnd"/>
      <w:r w:rsidRPr="009863CB">
        <w:rPr>
          <w:b/>
          <w:bCs/>
          <w:lang w:val="sv-SE"/>
        </w:rPr>
        <w:t>)</w:t>
      </w:r>
    </w:p>
    <w:p w14:paraId="7321BE00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Den uppsättning kriterier som måste vara uppfyllda innan en Story kan betraktas som färdig.</w:t>
      </w:r>
    </w:p>
    <w:p w14:paraId="7082F005" w14:textId="77777777" w:rsidR="009863CB" w:rsidRPr="00D315EA" w:rsidRDefault="009863CB" w:rsidP="009863CB">
      <w:proofErr w:type="spellStart"/>
      <w:r w:rsidRPr="00D315EA">
        <w:t>Inkluderar</w:t>
      </w:r>
      <w:proofErr w:type="spellEnd"/>
      <w:r w:rsidRPr="00D315EA">
        <w:t>:</w:t>
      </w:r>
    </w:p>
    <w:p w14:paraId="6A3EF0EA" w14:textId="77777777" w:rsidR="009863CB" w:rsidRPr="00D315EA" w:rsidRDefault="009863CB" w:rsidP="008A06E8">
      <w:pPr>
        <w:numPr>
          <w:ilvl w:val="0"/>
          <w:numId w:val="59"/>
        </w:numPr>
        <w:spacing w:after="0" w:line="259" w:lineRule="auto"/>
      </w:pPr>
      <w:proofErr w:type="spellStart"/>
      <w:r w:rsidRPr="00D315EA">
        <w:t>Uppfyllda</w:t>
      </w:r>
      <w:proofErr w:type="spellEnd"/>
      <w:r w:rsidRPr="00D315EA">
        <w:t xml:space="preserve"> </w:t>
      </w:r>
      <w:proofErr w:type="spellStart"/>
      <w:r w:rsidRPr="00D315EA">
        <w:t>acceptanskriterier</w:t>
      </w:r>
      <w:proofErr w:type="spellEnd"/>
    </w:p>
    <w:p w14:paraId="0BAD4004" w14:textId="77777777" w:rsidR="009863CB" w:rsidRPr="00D315EA" w:rsidRDefault="009863CB" w:rsidP="008A06E8">
      <w:pPr>
        <w:numPr>
          <w:ilvl w:val="0"/>
          <w:numId w:val="59"/>
        </w:numPr>
        <w:spacing w:after="0" w:line="259" w:lineRule="auto"/>
      </w:pPr>
      <w:proofErr w:type="spellStart"/>
      <w:r w:rsidRPr="00D315EA">
        <w:t>Genomförd</w:t>
      </w:r>
      <w:proofErr w:type="spellEnd"/>
      <w:r w:rsidRPr="00D315EA">
        <w:t xml:space="preserve"> </w:t>
      </w:r>
      <w:proofErr w:type="spellStart"/>
      <w:r w:rsidRPr="00D315EA">
        <w:t>testning</w:t>
      </w:r>
      <w:proofErr w:type="spellEnd"/>
      <w:r w:rsidRPr="00D315EA">
        <w:t xml:space="preserve"> </w:t>
      </w:r>
      <w:proofErr w:type="spellStart"/>
      <w:r w:rsidRPr="00D315EA">
        <w:t>enligt</w:t>
      </w:r>
      <w:proofErr w:type="spellEnd"/>
      <w:r w:rsidRPr="00D315EA">
        <w:t xml:space="preserve"> </w:t>
      </w:r>
      <w:proofErr w:type="spellStart"/>
      <w:r w:rsidRPr="00D315EA">
        <w:t>definierad</w:t>
      </w:r>
      <w:proofErr w:type="spellEnd"/>
      <w:r w:rsidRPr="00D315EA">
        <w:t xml:space="preserve"> </w:t>
      </w:r>
      <w:proofErr w:type="spellStart"/>
      <w:r w:rsidRPr="00D315EA">
        <w:t>nivå</w:t>
      </w:r>
      <w:proofErr w:type="spellEnd"/>
    </w:p>
    <w:p w14:paraId="107D885D" w14:textId="77777777" w:rsidR="009863CB" w:rsidRPr="009863CB" w:rsidRDefault="009863CB" w:rsidP="008A06E8">
      <w:pPr>
        <w:numPr>
          <w:ilvl w:val="0"/>
          <w:numId w:val="59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Genomförd AI-</w:t>
      </w:r>
      <w:proofErr w:type="spellStart"/>
      <w:r w:rsidRPr="009863CB">
        <w:rPr>
          <w:lang w:val="sv-SE"/>
        </w:rPr>
        <w:t>review</w:t>
      </w:r>
      <w:proofErr w:type="spellEnd"/>
      <w:r w:rsidRPr="009863CB">
        <w:rPr>
          <w:lang w:val="sv-SE"/>
        </w:rPr>
        <w:t xml:space="preserve"> enligt vald AI Acceleration </w:t>
      </w:r>
      <w:proofErr w:type="spellStart"/>
      <w:r w:rsidRPr="009863CB">
        <w:rPr>
          <w:lang w:val="sv-SE"/>
        </w:rPr>
        <w:t>Level</w:t>
      </w:r>
      <w:proofErr w:type="spellEnd"/>
    </w:p>
    <w:p w14:paraId="3AE50006" w14:textId="77777777" w:rsidR="009863CB" w:rsidRPr="009863CB" w:rsidRDefault="009863CB" w:rsidP="009863CB">
      <w:pPr>
        <w:spacing w:after="0"/>
        <w:ind w:left="720"/>
        <w:rPr>
          <w:lang w:val="sv-SE"/>
        </w:rPr>
      </w:pPr>
    </w:p>
    <w:p w14:paraId="7E3EAE68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Test Definition</w:t>
      </w:r>
    </w:p>
    <w:p w14:paraId="45B5CFE1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Anger vilken testnivå (</w:t>
      </w:r>
      <w:proofErr w:type="spellStart"/>
      <w:r w:rsidRPr="009863CB">
        <w:rPr>
          <w:lang w:val="sv-SE"/>
        </w:rPr>
        <w:t>Unit</w:t>
      </w:r>
      <w:proofErr w:type="spellEnd"/>
      <w:r w:rsidRPr="009863CB">
        <w:rPr>
          <w:lang w:val="sv-SE"/>
        </w:rPr>
        <w:t>, Integration, System, Regression, Security) som krävs för en Story samt eventuell automationsgrad.</w:t>
      </w:r>
    </w:p>
    <w:p w14:paraId="6AF4CD91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Test Definition kompletterar organisationens etablerade test- och kvalitetssäkringsprocesser.</w:t>
      </w:r>
    </w:p>
    <w:p w14:paraId="4C7F23EB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Tollgate</w:t>
      </w:r>
      <w:proofErr w:type="spellEnd"/>
    </w:p>
    <w:p w14:paraId="4491CC1B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Formell kontroll- och besluts</w:t>
      </w:r>
      <w:r w:rsidRPr="009863CB">
        <w:rPr>
          <w:lang w:val="sv-SE"/>
        </w:rPr>
        <w:softHyphen/>
        <w:t>punkt mellan modellens faser.</w:t>
      </w:r>
    </w:p>
    <w:p w14:paraId="28500A91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Vid varje </w:t>
      </w:r>
      <w:proofErr w:type="spellStart"/>
      <w:r w:rsidRPr="009863CB">
        <w:rPr>
          <w:lang w:val="sv-SE"/>
        </w:rPr>
        <w:t>Tollgate</w:t>
      </w:r>
      <w:proofErr w:type="spellEnd"/>
      <w:r w:rsidRPr="009863CB">
        <w:rPr>
          <w:lang w:val="sv-SE"/>
        </w:rPr>
        <w:t xml:space="preserve"> verifieras att definierade krav är uppfyllda innan nästa fas påbörjas.</w:t>
      </w:r>
    </w:p>
    <w:p w14:paraId="21B21F97" w14:textId="77777777" w:rsid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Tollgates</w:t>
      </w:r>
      <w:proofErr w:type="spellEnd"/>
      <w:r w:rsidRPr="009863CB">
        <w:rPr>
          <w:lang w:val="sv-SE"/>
        </w:rPr>
        <w:t xml:space="preserve"> ersätter inte organisationens etablerade styr- eller beslutsprocesser utan fungerar som integrerad kontrollstruktur inom denna modell.</w:t>
      </w:r>
    </w:p>
    <w:p w14:paraId="49729F33" w14:textId="77777777" w:rsidR="00F66FA5" w:rsidRPr="00F66FA5" w:rsidRDefault="00F66FA5" w:rsidP="00F66FA5">
      <w:pPr>
        <w:rPr>
          <w:lang w:val="sv-SE"/>
        </w:rPr>
      </w:pPr>
      <w:r w:rsidRPr="00F66FA5">
        <w:rPr>
          <w:lang w:val="sv-SE"/>
        </w:rPr>
        <w:t xml:space="preserve">AAS </w:t>
      </w:r>
      <w:proofErr w:type="spellStart"/>
      <w:r w:rsidRPr="00F66FA5">
        <w:rPr>
          <w:lang w:val="sv-SE"/>
        </w:rPr>
        <w:t>Tollgates</w:t>
      </w:r>
      <w:proofErr w:type="spellEnd"/>
      <w:r w:rsidRPr="00F66FA5">
        <w:rPr>
          <w:lang w:val="sv-SE"/>
        </w:rPr>
        <w:t xml:space="preserve"> ska </w:t>
      </w:r>
      <w:proofErr w:type="spellStart"/>
      <w:r w:rsidRPr="00F66FA5">
        <w:rPr>
          <w:lang w:val="sv-SE"/>
        </w:rPr>
        <w:t>mappas</w:t>
      </w:r>
      <w:proofErr w:type="spellEnd"/>
      <w:r w:rsidRPr="00F66FA5">
        <w:rPr>
          <w:lang w:val="sv-SE"/>
        </w:rPr>
        <w:t xml:space="preserve"> mot organisationens befintliga </w:t>
      </w:r>
      <w:proofErr w:type="spellStart"/>
      <w:r w:rsidRPr="00F66FA5">
        <w:rPr>
          <w:lang w:val="sv-SE"/>
        </w:rPr>
        <w:t>change</w:t>
      </w:r>
      <w:proofErr w:type="spellEnd"/>
      <w:r w:rsidRPr="00F66FA5">
        <w:rPr>
          <w:lang w:val="sv-SE"/>
        </w:rPr>
        <w:t>- och releaseprocesser.</w:t>
      </w:r>
      <w:r w:rsidRPr="00F66FA5">
        <w:rPr>
          <w:lang w:val="sv-SE"/>
        </w:rPr>
        <w:br/>
        <w:t>Exempelvis kan:</w:t>
      </w:r>
    </w:p>
    <w:p w14:paraId="4D523BF9" w14:textId="77777777" w:rsidR="00F66FA5" w:rsidRPr="00F66FA5" w:rsidRDefault="00F66FA5" w:rsidP="008A06E8">
      <w:pPr>
        <w:numPr>
          <w:ilvl w:val="0"/>
          <w:numId w:val="64"/>
        </w:numPr>
        <w:spacing w:after="0"/>
        <w:rPr>
          <w:lang w:val="sv-SE"/>
        </w:rPr>
      </w:pPr>
      <w:proofErr w:type="spellStart"/>
      <w:r w:rsidRPr="00F66FA5">
        <w:rPr>
          <w:lang w:val="sv-SE"/>
        </w:rPr>
        <w:t>Tollgate</w:t>
      </w:r>
      <w:proofErr w:type="spellEnd"/>
      <w:r w:rsidRPr="00F66FA5">
        <w:rPr>
          <w:lang w:val="sv-SE"/>
        </w:rPr>
        <w:t xml:space="preserve"> 1 motsvara investerings- eller portfolio-beslut.</w:t>
      </w:r>
    </w:p>
    <w:p w14:paraId="66D38E21" w14:textId="77777777" w:rsidR="00F66FA5" w:rsidRPr="00F66FA5" w:rsidRDefault="00F66FA5" w:rsidP="008A06E8">
      <w:pPr>
        <w:numPr>
          <w:ilvl w:val="0"/>
          <w:numId w:val="64"/>
        </w:numPr>
        <w:spacing w:after="0"/>
        <w:rPr>
          <w:lang w:val="sv-SE"/>
        </w:rPr>
      </w:pPr>
      <w:proofErr w:type="spellStart"/>
      <w:r w:rsidRPr="00F66FA5">
        <w:rPr>
          <w:lang w:val="sv-SE"/>
        </w:rPr>
        <w:lastRenderedPageBreak/>
        <w:t>Tollgate</w:t>
      </w:r>
      <w:proofErr w:type="spellEnd"/>
      <w:r w:rsidRPr="00F66FA5">
        <w:rPr>
          <w:lang w:val="sv-SE"/>
        </w:rPr>
        <w:t xml:space="preserve"> 2 sammanfalla med arkitektur- eller designgodkännande.</w:t>
      </w:r>
    </w:p>
    <w:p w14:paraId="5D007D8D" w14:textId="77777777" w:rsidR="00F66FA5" w:rsidRPr="00F66FA5" w:rsidRDefault="00F66FA5" w:rsidP="008A06E8">
      <w:pPr>
        <w:numPr>
          <w:ilvl w:val="0"/>
          <w:numId w:val="64"/>
        </w:numPr>
        <w:spacing w:after="0"/>
      </w:pPr>
      <w:r w:rsidRPr="00F66FA5">
        <w:t xml:space="preserve">Tollgate 3 </w:t>
      </w:r>
      <w:proofErr w:type="spellStart"/>
      <w:r w:rsidRPr="00F66FA5">
        <w:t>integreras</w:t>
      </w:r>
      <w:proofErr w:type="spellEnd"/>
      <w:r w:rsidRPr="00F66FA5">
        <w:t xml:space="preserve"> med CAB </w:t>
      </w:r>
      <w:proofErr w:type="spellStart"/>
      <w:r w:rsidRPr="00F66FA5">
        <w:t>eller</w:t>
      </w:r>
      <w:proofErr w:type="spellEnd"/>
      <w:r w:rsidRPr="00F66FA5">
        <w:t xml:space="preserve"> release-approval.</w:t>
      </w:r>
    </w:p>
    <w:p w14:paraId="76DD63D5" w14:textId="77777777" w:rsidR="00F66FA5" w:rsidRDefault="00F66FA5" w:rsidP="008A06E8">
      <w:pPr>
        <w:numPr>
          <w:ilvl w:val="0"/>
          <w:numId w:val="64"/>
        </w:numPr>
        <w:spacing w:after="0"/>
        <w:rPr>
          <w:lang w:val="sv-SE"/>
        </w:rPr>
      </w:pPr>
      <w:proofErr w:type="spellStart"/>
      <w:r w:rsidRPr="00F66FA5">
        <w:rPr>
          <w:lang w:val="sv-SE"/>
        </w:rPr>
        <w:t>Tollgate</w:t>
      </w:r>
      <w:proofErr w:type="spellEnd"/>
      <w:r w:rsidRPr="00F66FA5">
        <w:rPr>
          <w:lang w:val="sv-SE"/>
        </w:rPr>
        <w:t xml:space="preserve"> 4 integreras med </w:t>
      </w:r>
      <w:proofErr w:type="gramStart"/>
      <w:r w:rsidRPr="00F66FA5">
        <w:rPr>
          <w:lang w:val="sv-SE"/>
        </w:rPr>
        <w:t>service transition</w:t>
      </w:r>
      <w:proofErr w:type="gramEnd"/>
      <w:r w:rsidRPr="00F66FA5">
        <w:rPr>
          <w:lang w:val="sv-SE"/>
        </w:rPr>
        <w:t xml:space="preserve"> eller </w:t>
      </w:r>
      <w:proofErr w:type="spellStart"/>
      <w:r w:rsidRPr="00F66FA5">
        <w:rPr>
          <w:lang w:val="sv-SE"/>
        </w:rPr>
        <w:t>handover</w:t>
      </w:r>
      <w:proofErr w:type="spellEnd"/>
      <w:r w:rsidRPr="00F66FA5">
        <w:rPr>
          <w:lang w:val="sv-SE"/>
        </w:rPr>
        <w:t>-process.</w:t>
      </w:r>
    </w:p>
    <w:p w14:paraId="56DCC5A8" w14:textId="77777777" w:rsidR="0050604B" w:rsidRPr="00F66FA5" w:rsidRDefault="0050604B" w:rsidP="0050604B">
      <w:pPr>
        <w:spacing w:after="0"/>
        <w:ind w:left="720"/>
        <w:rPr>
          <w:lang w:val="sv-SE"/>
        </w:rPr>
      </w:pPr>
    </w:p>
    <w:p w14:paraId="22B9538C" w14:textId="3E7358AF" w:rsidR="00F66FA5" w:rsidRPr="009863CB" w:rsidRDefault="00F66FA5" w:rsidP="009863CB">
      <w:pPr>
        <w:rPr>
          <w:lang w:val="sv-SE"/>
        </w:rPr>
      </w:pPr>
      <w:r w:rsidRPr="00F66FA5">
        <w:rPr>
          <w:lang w:val="sv-SE"/>
        </w:rPr>
        <w:t xml:space="preserve">AAS ersätter inte </w:t>
      </w:r>
      <w:proofErr w:type="spellStart"/>
      <w:r w:rsidRPr="00F66FA5">
        <w:rPr>
          <w:lang w:val="sv-SE"/>
        </w:rPr>
        <w:t>change</w:t>
      </w:r>
      <w:proofErr w:type="spellEnd"/>
      <w:r w:rsidRPr="00F66FA5">
        <w:rPr>
          <w:lang w:val="sv-SE"/>
        </w:rPr>
        <w:t>-klassificering (standard/normal/</w:t>
      </w:r>
      <w:proofErr w:type="spellStart"/>
      <w:r w:rsidRPr="00F66FA5">
        <w:rPr>
          <w:lang w:val="sv-SE"/>
        </w:rPr>
        <w:t>emergency</w:t>
      </w:r>
      <w:proofErr w:type="spellEnd"/>
      <w:r w:rsidRPr="00F66FA5">
        <w:rPr>
          <w:lang w:val="sv-SE"/>
        </w:rPr>
        <w:t>) utan kompletterar dessa med AI-specifik styrning.</w:t>
      </w:r>
    </w:p>
    <w:p w14:paraId="3AC6DF4D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Accept &amp; Release</w:t>
      </w:r>
    </w:p>
    <w:p w14:paraId="7A7164B6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Formellt beslut att godkänna leverans för produktion baserat på:</w:t>
      </w:r>
    </w:p>
    <w:p w14:paraId="6B318EDA" w14:textId="77777777" w:rsidR="009863CB" w:rsidRPr="00D315EA" w:rsidRDefault="009863CB" w:rsidP="008A06E8">
      <w:pPr>
        <w:numPr>
          <w:ilvl w:val="0"/>
          <w:numId w:val="60"/>
        </w:numPr>
        <w:spacing w:after="0" w:line="259" w:lineRule="auto"/>
      </w:pPr>
      <w:proofErr w:type="spellStart"/>
      <w:r w:rsidRPr="00D315EA">
        <w:t>Verifierade</w:t>
      </w:r>
      <w:proofErr w:type="spellEnd"/>
      <w:r w:rsidRPr="00D315EA">
        <w:t xml:space="preserve"> </w:t>
      </w:r>
      <w:proofErr w:type="spellStart"/>
      <w:r w:rsidRPr="00D315EA">
        <w:t>acceptanskriterier</w:t>
      </w:r>
      <w:proofErr w:type="spellEnd"/>
    </w:p>
    <w:p w14:paraId="67424165" w14:textId="77777777" w:rsidR="009863CB" w:rsidRPr="00D315EA" w:rsidRDefault="009863CB" w:rsidP="008A06E8">
      <w:pPr>
        <w:numPr>
          <w:ilvl w:val="0"/>
          <w:numId w:val="60"/>
        </w:numPr>
        <w:spacing w:after="0" w:line="259" w:lineRule="auto"/>
      </w:pPr>
      <w:proofErr w:type="spellStart"/>
      <w:r w:rsidRPr="00D315EA">
        <w:t>Genomförd</w:t>
      </w:r>
      <w:proofErr w:type="spellEnd"/>
      <w:r w:rsidRPr="00D315EA">
        <w:t xml:space="preserve"> </w:t>
      </w:r>
      <w:proofErr w:type="spellStart"/>
      <w:r w:rsidRPr="00D315EA">
        <w:t>testning</w:t>
      </w:r>
      <w:proofErr w:type="spellEnd"/>
    </w:p>
    <w:p w14:paraId="73D3B7CC" w14:textId="77777777" w:rsidR="009863CB" w:rsidRPr="00D315EA" w:rsidRDefault="009863CB" w:rsidP="008A06E8">
      <w:pPr>
        <w:numPr>
          <w:ilvl w:val="0"/>
          <w:numId w:val="60"/>
        </w:numPr>
        <w:spacing w:after="0" w:line="259" w:lineRule="auto"/>
      </w:pPr>
      <w:r w:rsidRPr="00D315EA">
        <w:t xml:space="preserve">AI-review </w:t>
      </w:r>
      <w:proofErr w:type="spellStart"/>
      <w:r w:rsidRPr="00D315EA">
        <w:t>enligt</w:t>
      </w:r>
      <w:proofErr w:type="spellEnd"/>
      <w:r w:rsidRPr="00D315EA">
        <w:t xml:space="preserve"> </w:t>
      </w:r>
      <w:proofErr w:type="spellStart"/>
      <w:r w:rsidRPr="00D315EA">
        <w:t>vald</w:t>
      </w:r>
      <w:proofErr w:type="spellEnd"/>
      <w:r w:rsidRPr="00D315EA">
        <w:t xml:space="preserve"> </w:t>
      </w:r>
      <w:proofErr w:type="spellStart"/>
      <w:r w:rsidRPr="00D315EA">
        <w:t>nivå</w:t>
      </w:r>
      <w:proofErr w:type="spellEnd"/>
    </w:p>
    <w:p w14:paraId="1C3F13D5" w14:textId="77777777" w:rsidR="009863CB" w:rsidRDefault="009863CB" w:rsidP="008A06E8">
      <w:pPr>
        <w:numPr>
          <w:ilvl w:val="0"/>
          <w:numId w:val="60"/>
        </w:numPr>
        <w:spacing w:after="0" w:line="259" w:lineRule="auto"/>
      </w:pPr>
      <w:proofErr w:type="spellStart"/>
      <w:r w:rsidRPr="00D315EA">
        <w:t>Uppfyllda</w:t>
      </w:r>
      <w:proofErr w:type="spellEnd"/>
      <w:r w:rsidRPr="00D315EA">
        <w:t xml:space="preserve"> </w:t>
      </w:r>
      <w:proofErr w:type="spellStart"/>
      <w:r w:rsidRPr="00D315EA">
        <w:t>säkerhets</w:t>
      </w:r>
      <w:proofErr w:type="spellEnd"/>
      <w:r w:rsidRPr="00D315EA">
        <w:t xml:space="preserve">- och </w:t>
      </w:r>
      <w:proofErr w:type="spellStart"/>
      <w:r w:rsidRPr="00D315EA">
        <w:t>arkitekturkrav</w:t>
      </w:r>
      <w:proofErr w:type="spellEnd"/>
    </w:p>
    <w:p w14:paraId="3AE89CA2" w14:textId="77777777" w:rsidR="009863CB" w:rsidRPr="00D315EA" w:rsidRDefault="009863CB" w:rsidP="009863CB">
      <w:pPr>
        <w:spacing w:after="0"/>
        <w:ind w:left="720"/>
      </w:pPr>
    </w:p>
    <w:p w14:paraId="08CDCCEB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 xml:space="preserve">Accept &amp; Release genomförs i enlighet med organisationens etablerade release- och </w:t>
      </w:r>
      <w:proofErr w:type="spellStart"/>
      <w:r w:rsidRPr="009863CB">
        <w:rPr>
          <w:lang w:val="sv-SE"/>
        </w:rPr>
        <w:t>changeprocesser</w:t>
      </w:r>
      <w:proofErr w:type="spellEnd"/>
      <w:r w:rsidRPr="009863CB">
        <w:rPr>
          <w:lang w:val="sv-SE"/>
        </w:rPr>
        <w:t>.</w:t>
      </w:r>
    </w:p>
    <w:p w14:paraId="5A3B1395" w14:textId="77777777" w:rsidR="009863CB" w:rsidRPr="009863CB" w:rsidRDefault="009863CB" w:rsidP="009863CB">
      <w:pPr>
        <w:rPr>
          <w:b/>
          <w:bCs/>
          <w:lang w:val="sv-SE"/>
        </w:rPr>
      </w:pPr>
      <w:proofErr w:type="spellStart"/>
      <w:r w:rsidRPr="009863CB">
        <w:rPr>
          <w:b/>
          <w:bCs/>
          <w:lang w:val="sv-SE"/>
        </w:rPr>
        <w:t>Ownership</w:t>
      </w:r>
      <w:proofErr w:type="spellEnd"/>
      <w:r w:rsidRPr="009863CB">
        <w:rPr>
          <w:b/>
          <w:bCs/>
          <w:lang w:val="sv-SE"/>
        </w:rPr>
        <w:t xml:space="preserve"> Transfer</w:t>
      </w:r>
    </w:p>
    <w:p w14:paraId="276B2E85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Formellt överlämnande av operativt ansvar från projektorganisation till linje- eller förvaltningsorganisation.</w:t>
      </w:r>
    </w:p>
    <w:p w14:paraId="55E473AA" w14:textId="77777777" w:rsidR="009863CB" w:rsidRPr="00D315EA" w:rsidRDefault="009863CB" w:rsidP="009863CB">
      <w:proofErr w:type="spellStart"/>
      <w:r w:rsidRPr="00D315EA">
        <w:t>Inkluderar</w:t>
      </w:r>
      <w:proofErr w:type="spellEnd"/>
      <w:r w:rsidRPr="00D315EA">
        <w:t xml:space="preserve"> </w:t>
      </w:r>
      <w:proofErr w:type="spellStart"/>
      <w:r w:rsidRPr="00D315EA">
        <w:t>dokumentation</w:t>
      </w:r>
      <w:proofErr w:type="spellEnd"/>
      <w:r w:rsidRPr="00D315EA">
        <w:t xml:space="preserve"> av:</w:t>
      </w:r>
    </w:p>
    <w:p w14:paraId="3836284F" w14:textId="77777777" w:rsidR="009863CB" w:rsidRPr="00D315EA" w:rsidRDefault="009863CB" w:rsidP="008A06E8">
      <w:pPr>
        <w:numPr>
          <w:ilvl w:val="0"/>
          <w:numId w:val="61"/>
        </w:numPr>
        <w:spacing w:after="0" w:line="259" w:lineRule="auto"/>
      </w:pPr>
      <w:proofErr w:type="spellStart"/>
      <w:r w:rsidRPr="00D315EA">
        <w:t>Arkitektur</w:t>
      </w:r>
      <w:proofErr w:type="spellEnd"/>
      <w:r w:rsidRPr="00D315EA">
        <w:t xml:space="preserve"> och </w:t>
      </w:r>
      <w:proofErr w:type="spellStart"/>
      <w:r w:rsidRPr="00D315EA">
        <w:t>teknisk</w:t>
      </w:r>
      <w:proofErr w:type="spellEnd"/>
      <w:r w:rsidRPr="00D315EA">
        <w:t xml:space="preserve"> </w:t>
      </w:r>
      <w:proofErr w:type="spellStart"/>
      <w:r w:rsidRPr="00D315EA">
        <w:t>struktur</w:t>
      </w:r>
      <w:proofErr w:type="spellEnd"/>
    </w:p>
    <w:p w14:paraId="10B53997" w14:textId="77777777" w:rsidR="009863CB" w:rsidRPr="009863CB" w:rsidRDefault="009863CB" w:rsidP="008A06E8">
      <w:pPr>
        <w:numPr>
          <w:ilvl w:val="0"/>
          <w:numId w:val="61"/>
        </w:numPr>
        <w:spacing w:after="0" w:line="259" w:lineRule="auto"/>
        <w:rPr>
          <w:lang w:val="sv-SE"/>
        </w:rPr>
      </w:pPr>
      <w:r w:rsidRPr="009863CB">
        <w:rPr>
          <w:lang w:val="sv-SE"/>
        </w:rPr>
        <w:t>AI-struktur och agentworkflow (vid relevant nivå)</w:t>
      </w:r>
    </w:p>
    <w:p w14:paraId="136F15FF" w14:textId="77777777" w:rsidR="009863CB" w:rsidRPr="00D315EA" w:rsidRDefault="009863CB" w:rsidP="008A06E8">
      <w:pPr>
        <w:numPr>
          <w:ilvl w:val="0"/>
          <w:numId w:val="61"/>
        </w:numPr>
        <w:spacing w:after="0" w:line="259" w:lineRule="auto"/>
      </w:pPr>
      <w:proofErr w:type="spellStart"/>
      <w:r w:rsidRPr="00D315EA">
        <w:t>Teststatus</w:t>
      </w:r>
      <w:proofErr w:type="spellEnd"/>
    </w:p>
    <w:p w14:paraId="27AB9DB2" w14:textId="77777777" w:rsidR="009863CB" w:rsidRDefault="009863CB" w:rsidP="008A06E8">
      <w:pPr>
        <w:numPr>
          <w:ilvl w:val="0"/>
          <w:numId w:val="61"/>
        </w:numPr>
        <w:spacing w:after="0" w:line="259" w:lineRule="auto"/>
      </w:pPr>
      <w:proofErr w:type="spellStart"/>
      <w:r w:rsidRPr="00D315EA">
        <w:t>Effektuppföljning</w:t>
      </w:r>
      <w:proofErr w:type="spellEnd"/>
    </w:p>
    <w:p w14:paraId="7DCD8921" w14:textId="77777777" w:rsidR="009863CB" w:rsidRPr="00D315EA" w:rsidRDefault="009863CB" w:rsidP="009863CB">
      <w:pPr>
        <w:spacing w:after="0"/>
        <w:ind w:left="720"/>
      </w:pPr>
    </w:p>
    <w:p w14:paraId="5112C487" w14:textId="77777777" w:rsidR="009863CB" w:rsidRPr="009863CB" w:rsidRDefault="009863CB" w:rsidP="009863CB">
      <w:pPr>
        <w:rPr>
          <w:lang w:val="sv-SE"/>
        </w:rPr>
      </w:pPr>
      <w:proofErr w:type="spellStart"/>
      <w:r w:rsidRPr="009863CB">
        <w:rPr>
          <w:lang w:val="sv-SE"/>
        </w:rPr>
        <w:t>Ownership</w:t>
      </w:r>
      <w:proofErr w:type="spellEnd"/>
      <w:r w:rsidRPr="009863CB">
        <w:rPr>
          <w:lang w:val="sv-SE"/>
        </w:rPr>
        <w:t xml:space="preserve"> Transfer integreras i organisationens etablerade överlämnings- eller transitionprocesser.</w:t>
      </w:r>
    </w:p>
    <w:p w14:paraId="580A4D87" w14:textId="77777777" w:rsidR="009863CB" w:rsidRPr="009863CB" w:rsidRDefault="009863CB" w:rsidP="009863CB">
      <w:pPr>
        <w:rPr>
          <w:b/>
          <w:bCs/>
          <w:lang w:val="sv-SE"/>
        </w:rPr>
      </w:pPr>
    </w:p>
    <w:p w14:paraId="1E4D0FC2" w14:textId="77777777" w:rsidR="009863CB" w:rsidRPr="009863CB" w:rsidRDefault="009863CB" w:rsidP="009863CB">
      <w:pPr>
        <w:pStyle w:val="AppendixHeading2"/>
      </w:pPr>
      <w:r w:rsidRPr="009863CB">
        <w:t>Ansvar &amp; Mandat</w:t>
      </w:r>
    </w:p>
    <w:p w14:paraId="0D62458B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 xml:space="preserve">Human </w:t>
      </w:r>
      <w:proofErr w:type="spellStart"/>
      <w:r w:rsidRPr="009863CB">
        <w:rPr>
          <w:b/>
          <w:bCs/>
          <w:lang w:val="sv-SE"/>
        </w:rPr>
        <w:t>Mandate</w:t>
      </w:r>
      <w:proofErr w:type="spellEnd"/>
    </w:p>
    <w:p w14:paraId="0E12A497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Principen att en människa alltid:</w:t>
      </w:r>
    </w:p>
    <w:p w14:paraId="7C40E614" w14:textId="77777777" w:rsidR="009863CB" w:rsidRPr="00D315EA" w:rsidRDefault="009863CB" w:rsidP="008A06E8">
      <w:pPr>
        <w:numPr>
          <w:ilvl w:val="0"/>
          <w:numId w:val="62"/>
        </w:numPr>
        <w:spacing w:after="0" w:line="259" w:lineRule="auto"/>
      </w:pPr>
      <w:proofErr w:type="spellStart"/>
      <w:r w:rsidRPr="00D315EA">
        <w:t>Äger</w:t>
      </w:r>
      <w:proofErr w:type="spellEnd"/>
      <w:r w:rsidRPr="00D315EA">
        <w:t xml:space="preserve"> </w:t>
      </w:r>
      <w:proofErr w:type="spellStart"/>
      <w:r w:rsidRPr="00D315EA">
        <w:t>beslut</w:t>
      </w:r>
      <w:proofErr w:type="spellEnd"/>
    </w:p>
    <w:p w14:paraId="60C79A6E" w14:textId="77777777" w:rsidR="009863CB" w:rsidRPr="00D315EA" w:rsidRDefault="009863CB" w:rsidP="008A06E8">
      <w:pPr>
        <w:numPr>
          <w:ilvl w:val="0"/>
          <w:numId w:val="62"/>
        </w:numPr>
        <w:spacing w:after="0" w:line="259" w:lineRule="auto"/>
      </w:pPr>
      <w:r w:rsidRPr="00D315EA">
        <w:t>Godkänner release</w:t>
      </w:r>
    </w:p>
    <w:p w14:paraId="647C4FE4" w14:textId="77777777" w:rsidR="009863CB" w:rsidRDefault="009863CB" w:rsidP="008A06E8">
      <w:pPr>
        <w:numPr>
          <w:ilvl w:val="0"/>
          <w:numId w:val="62"/>
        </w:numPr>
        <w:spacing w:after="0" w:line="259" w:lineRule="auto"/>
      </w:pPr>
      <w:r w:rsidRPr="00D315EA">
        <w:t xml:space="preserve">Bär </w:t>
      </w:r>
      <w:proofErr w:type="spellStart"/>
      <w:r w:rsidRPr="00D315EA">
        <w:t>juridiskt</w:t>
      </w:r>
      <w:proofErr w:type="spellEnd"/>
      <w:r w:rsidRPr="00D315EA">
        <w:t xml:space="preserve"> och </w:t>
      </w:r>
      <w:proofErr w:type="spellStart"/>
      <w:r w:rsidRPr="00D315EA">
        <w:t>affärsmässigt</w:t>
      </w:r>
      <w:proofErr w:type="spellEnd"/>
      <w:r w:rsidRPr="00D315EA">
        <w:t xml:space="preserve"> </w:t>
      </w:r>
      <w:proofErr w:type="spellStart"/>
      <w:r w:rsidRPr="00D315EA">
        <w:t>ansvar</w:t>
      </w:r>
      <w:proofErr w:type="spellEnd"/>
    </w:p>
    <w:p w14:paraId="1011C72E" w14:textId="77777777" w:rsidR="009863CB" w:rsidRPr="00D315EA" w:rsidRDefault="009863CB" w:rsidP="009863CB">
      <w:pPr>
        <w:spacing w:after="0"/>
        <w:ind w:left="720"/>
      </w:pPr>
    </w:p>
    <w:p w14:paraId="1512F207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AI kan stödja arbete men kan aldrig bära juridiskt eller affärsmässigt ansvar.</w:t>
      </w:r>
    </w:p>
    <w:p w14:paraId="12DBA082" w14:textId="77777777" w:rsidR="009863CB" w:rsidRPr="009863CB" w:rsidRDefault="009863CB" w:rsidP="009863CB">
      <w:pPr>
        <w:rPr>
          <w:b/>
          <w:bCs/>
          <w:lang w:val="sv-SE"/>
        </w:rPr>
      </w:pPr>
      <w:r w:rsidRPr="009863CB">
        <w:rPr>
          <w:b/>
          <w:bCs/>
          <w:lang w:val="sv-SE"/>
        </w:rPr>
        <w:t>Riskacceptans</w:t>
      </w:r>
    </w:p>
    <w:p w14:paraId="0EA943EA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Formellt dokumenterat beslut att acceptera identifierade risker kopplade till vald AI-nivå och leveransens omfattning.</w:t>
      </w:r>
    </w:p>
    <w:p w14:paraId="0E9F33B0" w14:textId="77777777" w:rsidR="009863CB" w:rsidRPr="009863CB" w:rsidRDefault="009863CB" w:rsidP="009863CB">
      <w:pPr>
        <w:rPr>
          <w:lang w:val="sv-SE"/>
        </w:rPr>
      </w:pPr>
      <w:r w:rsidRPr="009863CB">
        <w:rPr>
          <w:lang w:val="sv-SE"/>
        </w:rPr>
        <w:t>Riskacceptans ska vara tydligt kopplad till ansvarig roll och dokumenterad i enlighet med organisationens styrmodell.</w:t>
      </w:r>
    </w:p>
    <w:p w14:paraId="0C8EABF3" w14:textId="77777777" w:rsidR="00CB1457" w:rsidRPr="009559BD" w:rsidRDefault="00CB1457" w:rsidP="00C01CA5">
      <w:pPr>
        <w:pStyle w:val="BodyText"/>
        <w:rPr>
          <w:lang w:val="sv-SE"/>
        </w:rPr>
        <w:sectPr w:rsidR="00CB1457" w:rsidRPr="009559BD" w:rsidSect="008F7F0E">
          <w:footerReference w:type="even" r:id="rId19"/>
          <w:footerReference w:type="default" r:id="rId20"/>
          <w:footerReference w:type="first" r:id="rId21"/>
          <w:pgSz w:w="11906" w:h="16838" w:code="9"/>
          <w:pgMar w:top="1020" w:right="1020" w:bottom="1020" w:left="1020" w:header="720" w:footer="562" w:gutter="0"/>
          <w:pgNumType w:start="1"/>
          <w:cols w:space="708"/>
          <w:docGrid w:linePitch="360"/>
        </w:sectPr>
      </w:pPr>
    </w:p>
    <w:p w14:paraId="586747EB" w14:textId="77777777" w:rsidR="00FB691D" w:rsidRPr="00AE694E" w:rsidRDefault="004478CC" w:rsidP="004F1953">
      <w:pPr>
        <w:pStyle w:val="BodyText"/>
        <w:spacing w:after="0"/>
        <w:jc w:val="right"/>
      </w:pPr>
      <w:r>
        <w:rPr>
          <w:noProof/>
          <w:lang w:eastAsia="ja-JP"/>
        </w:rPr>
        <w:lastRenderedPageBreak/>
        <mc:AlternateContent>
          <mc:Choice Requires="wpg">
            <w:drawing>
              <wp:inline distT="0" distB="0" distL="0" distR="0" wp14:anchorId="7EBF970E" wp14:editId="1712F50A">
                <wp:extent cx="3683000" cy="3683000"/>
                <wp:effectExtent l="0" t="0" r="0" b="0"/>
                <wp:docPr id="21" name="Group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683000" cy="3683000"/>
                          <a:chOff x="0" y="0"/>
                          <a:chExt cx="6263844" cy="6263843"/>
                        </a:xfrm>
                      </wpg:grpSpPr>
                      <wps:wsp>
                        <wps:cNvPr id="18" name="Freeform 5"/>
                        <wps:cNvSpPr>
                          <a:spLocks/>
                        </wps:cNvSpPr>
                        <wps:spPr bwMode="auto">
                          <a:xfrm>
                            <a:off x="3131389" y="0"/>
                            <a:ext cx="3132455" cy="3132455"/>
                          </a:xfrm>
                          <a:custGeom>
                            <a:avLst/>
                            <a:gdLst>
                              <a:gd name="T0" fmla="*/ 2027 w 4933"/>
                              <a:gd name="T1" fmla="*/ 0 h 4933"/>
                              <a:gd name="T2" fmla="*/ 0 w 4933"/>
                              <a:gd name="T3" fmla="*/ 0 h 4933"/>
                              <a:gd name="T4" fmla="*/ 0 w 4933"/>
                              <a:gd name="T5" fmla="*/ 4933 h 4933"/>
                              <a:gd name="T6" fmla="*/ 4933 w 4933"/>
                              <a:gd name="T7" fmla="*/ 4933 h 4933"/>
                              <a:gd name="T8" fmla="*/ 4933 w 4933"/>
                              <a:gd name="T9" fmla="*/ 2906 h 4933"/>
                              <a:gd name="T10" fmla="*/ 2027 w 4933"/>
                              <a:gd name="T11" fmla="*/ 2906 h 4933"/>
                              <a:gd name="T12" fmla="*/ 2027 w 4933"/>
                              <a:gd name="T13" fmla="*/ 0 h 49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933" h="4933">
                                <a:moveTo>
                                  <a:pt x="2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3"/>
                                </a:lnTo>
                                <a:lnTo>
                                  <a:pt x="4933" y="4933"/>
                                </a:lnTo>
                                <a:lnTo>
                                  <a:pt x="4933" y="2906"/>
                                </a:lnTo>
                                <a:lnTo>
                                  <a:pt x="2027" y="2906"/>
                                </a:lnTo>
                                <a:lnTo>
                                  <a:pt x="2027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FCDD2"/>
                              </a:gs>
                              <a:gs pos="33000">
                                <a:srgbClr val="FF6A00"/>
                              </a:gs>
                              <a:gs pos="66000">
                                <a:srgbClr val="E31937"/>
                              </a:gs>
                              <a:gs pos="100000">
                                <a:srgbClr val="991F3D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6"/>
                        <wps:cNvSpPr>
                          <a:spLocks/>
                        </wps:cNvSpPr>
                        <wps:spPr bwMode="auto">
                          <a:xfrm>
                            <a:off x="0" y="3131388"/>
                            <a:ext cx="3132455" cy="3132455"/>
                          </a:xfrm>
                          <a:custGeom>
                            <a:avLst/>
                            <a:gdLst>
                              <a:gd name="T0" fmla="*/ 2894 w 4933"/>
                              <a:gd name="T1" fmla="*/ 4933 h 4933"/>
                              <a:gd name="T2" fmla="*/ 4933 w 4933"/>
                              <a:gd name="T3" fmla="*/ 4933 h 4933"/>
                              <a:gd name="T4" fmla="*/ 4933 w 4933"/>
                              <a:gd name="T5" fmla="*/ 0 h 4933"/>
                              <a:gd name="T6" fmla="*/ 0 w 4933"/>
                              <a:gd name="T7" fmla="*/ 0 h 4933"/>
                              <a:gd name="T8" fmla="*/ 0 w 4933"/>
                              <a:gd name="T9" fmla="*/ 2039 h 4933"/>
                              <a:gd name="T10" fmla="*/ 2894 w 4933"/>
                              <a:gd name="T11" fmla="*/ 2039 h 4933"/>
                              <a:gd name="T12" fmla="*/ 2894 w 4933"/>
                              <a:gd name="T13" fmla="*/ 4933 h 49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933" h="4933">
                                <a:moveTo>
                                  <a:pt x="2894" y="4933"/>
                                </a:moveTo>
                                <a:lnTo>
                                  <a:pt x="4933" y="4933"/>
                                </a:lnTo>
                                <a:lnTo>
                                  <a:pt x="49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9"/>
                                </a:lnTo>
                                <a:lnTo>
                                  <a:pt x="2894" y="2039"/>
                                </a:lnTo>
                                <a:lnTo>
                                  <a:pt x="2894" y="493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31937"/>
                              </a:gs>
                              <a:gs pos="60000">
                                <a:srgbClr val="A82465"/>
                              </a:gs>
                              <a:gs pos="100000">
                                <a:srgbClr val="5236AB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8D295" id="Group 21" o:spid="_x0000_s1026" alt="&quot;&quot;" style="width:290pt;height:290pt;mso-position-horizontal-relative:char;mso-position-vertical-relative:line" coordsize="62638,62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5GTpgQAAMISAAAOAAAAZHJzL2Uyb0RvYy54bWzsWNtu4zYQfS/QfyD0WKCxLo5iG3EWbrwO&#10;CmzbBTb9AFqiLqgkqqQcOfv1nSFFmXYkwdg2DwUWASxRPBzNnBlyTnT/4VgW5IUJmfNq7Xg3rkNY&#10;FfE4r9K18+fz7ueFQ2RDq5gWvGJr55VJ58PDjz/ct/WK+TzjRcwEASOVXLX12smapl7NZjLKWEnl&#10;Da9ZBZMJFyVtYCjSWSxoC9bLYua7bjhruYhrwSMmJTzd6knnQdlPEhY1fySJZA0p1g741qhfoX73&#10;+Dt7uKerVNA6y6PODfoNXpQ0r+ClvaktbSg5iPyNqTKPBJc8aW4iXs54kuQRUzFANJ57Ec2T4Ida&#10;xZKu2rTuaQJqL3j6ZrPR7y9Pov5Sfxbae7j9xKO/JKn4Y0arlG1kDSRCapGqWVunK3sJjtPT+mMi&#10;SrQDcZGjIvm1J5kdGxLBwyBcBK4LuYhgzgxUGqIMcvVmXZR97FaGfhgs5nO9Ug8C5RVd6Rcr93p3&#10;2hpKSp5Yk/+OtS8ZrZlKhkQKPguSx0AL1HdFS6jsnWAM65Tcok/4ckAZYqVmVVNozSBMAvlk3/7G&#10;Y7BCDw1XhXRBZeDB32LpkAFCvcCf3952hHYDfJOhha6ig2yeGFe5oS+fZKP4TmO4U2mPuxieIS1J&#10;WcAO+GlGfNe/Iy2ZLwPFMtR2D/MsmEuyQYx/hhm2E5xhhu1AvnuX3BF/IPgeg/6OuBRewoa9uruE&#10;DTsGmT9/6bA1yFkP85duOOKbdy31NvdT9mz+p1I5lgMon75AaGZqJjpWXdHAHYEDAvc31lDNJW5d&#10;rCAo0Wd9XEDlHSucHQGDjwg2u3gaDIWAYLW9wLlpMKQawXfd+TANhkwieHkVGBOFaO+6EL0uRu8s&#10;SO1/x6SAA/ayPwmHQH/ao0fALW0wAeaWtGtH7UqSdTc4U/IX9swVpsFMYM6Vp6rJwQtPgKKygToe&#10;gzJz5lorYxpjjgIwZqbNVcO0V8DO9Ugs4Y53Y8tctc0+juuRl7FEBZdMn4hIpToae04xFdbxCFog&#10;3uVFgUSmsmM9lQTq25S6FOn+sRDkhYKo2O0et1u/iyCVeplGB6rP4ZOLFeEG+p/253xFGGJnfLPi&#10;Y+AtA1PK5ys8WDC0ZLn0dsHWegmE2YdT5P3WJTKiBYNG1jtkxV+ovVtx5EO7i0+gy+qmpbvcnsev&#10;0MAE19oKtCDcZFx8dUgLumrtyL8PVDCHFL9WQOHSm8+hmho1mN/e+TAQ9szenqFVBKbWTuPAWYO3&#10;j40Wb4da5GkGb/IUXRXfQONMcmxsyj/tVTcAFaB9fX85AKf9hRxQ1f1fywG9H7UoWGCW6arXV+8l&#10;BxbL+Uj7tVsS7vyRFmd3JAUbbph2Q5qwZuuCCWu2NBiTKrYuGJMYtigYs2MrgjE7Z3LADZYjXJ3L&#10;gQnqbe79CXs2+f6EvQn28QgxkvG7IjhJnv+NIoC0K0WA26VrDWOiQEFQ51hY05fN9aLnmw5ips3V&#10;VhDXYLCKO++MCXPtFIGJ43rkQBTvKQomGjZ2+IEWv1n489BI2+ta/K0fhJtfvrd41e9Vi1f//8OH&#10;EiXwuo86+CXGHitJcPr09PAPAAAA//8DAFBLAwQUAAYACAAAACEA6oluVtkAAAAFAQAADwAAAGRy&#10;cy9kb3ducmV2LnhtbEyPQUvDQBCF74L/YRnBm91EqZSYTSlFPRXBVhBv0+w0Cc3Ohuw2Sf+9owj2&#10;MszjDW++ly8n16qB+tB4NpDOElDEpbcNVwY+di93C1AhIltsPZOBMwVYFtdXOWbWj/xOwzZWSkI4&#10;ZGigjrHLtA5lTQ7DzHfE4h187zCK7Cttexwl3LX6PkketcOG5UONHa1rKo/bkzPwOuK4ekifh83x&#10;sD5/7eZvn5uUjLm9mVZPoCJN8f8YfvAFHQph2vsT26BaA1Ik/k7x5otE5P5v0UWuL+mLbwAAAP//&#10;AwBQSwECLQAUAAYACAAAACEAtoM4kv4AAADhAQAAEwAAAAAAAAAAAAAAAAAAAAAAW0NvbnRlbnRf&#10;VHlwZXNdLnhtbFBLAQItABQABgAIAAAAIQA4/SH/1gAAAJQBAAALAAAAAAAAAAAAAAAAAC8BAABf&#10;cmVscy8ucmVsc1BLAQItABQABgAIAAAAIQASo5GTpgQAAMISAAAOAAAAAAAAAAAAAAAAAC4CAABk&#10;cnMvZTJvRG9jLnhtbFBLAQItABQABgAIAAAAIQDqiW5W2QAAAAUBAAAPAAAAAAAAAAAAAAAAAAAH&#10;AABkcnMvZG93bnJldi54bWxQSwUGAAAAAAQABADzAAAABggAAAAA&#10;">
                <o:lock v:ext="edit" aspectratio="t"/>
                <v:shape id="Freeform 5" o:spid="_x0000_s1027" style="position:absolute;left:31313;width:31325;height:31324;visibility:visible;mso-wrap-style:square;v-text-anchor:top" coordsize="4933,4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HMtxAAAANsAAAAPAAAAZHJzL2Rvd25yZXYueG1sRI9Ba8JA&#10;EIXvgv9hGcGL6KYeikRXqVZBKD2ohaa3ITtNQrOzIbvq+u87h0JvM7w3732z2iTXqhv1ofFs4GmW&#10;gSIuvW24MvBxOUwXoEJEtth6JgMPCrBZDwcrzK2/84lu51gpCeGQo4E6xi7XOpQ1OQwz3xGL9u17&#10;h1HWvtK2x7uEu1bPs+xZO2xYGmrsaFdT+XO+OgP47ouimHztP68WXy+p3Pr0lowZj9LLElSkFP/N&#10;f9dHK/gCK7/IAHr9CwAA//8DAFBLAQItABQABgAIAAAAIQDb4fbL7gAAAIUBAAATAAAAAAAAAAAA&#10;AAAAAAAAAABbQ29udGVudF9UeXBlc10ueG1sUEsBAi0AFAAGAAgAAAAhAFr0LFu/AAAAFQEAAAsA&#10;AAAAAAAAAAAAAAAAHwEAAF9yZWxzLy5yZWxzUEsBAi0AFAAGAAgAAAAhAGVQcy3EAAAA2wAAAA8A&#10;AAAAAAAAAAAAAAAABwIAAGRycy9kb3ducmV2LnhtbFBLBQYAAAAAAwADALcAAAD4AgAAAAA=&#10;" path="m2027,l,,,4933r4933,l4933,2906r-2906,l2027,xe" fillcolor="#ffcdd2" stroked="f">
                  <v:fill color2="#991f3d" angle="90" colors="0 #ffcdd2;21627f #ff6a00;43254f #e31937;1 #991f3d" focus="100%" type="gradient">
                    <o:fill v:ext="view" type="gradientUnscaled"/>
                  </v:fill>
                  <v:path arrowok="t" o:connecttype="custom" o:connectlocs="1287145,0;0,0;0,3132455;3132455,3132455;3132455,1845310;1287145,1845310;1287145,0" o:connectangles="0,0,0,0,0,0,0"/>
                </v:shape>
                <v:shape id="Freeform 6" o:spid="_x0000_s1028" style="position:absolute;top:31313;width:31324;height:31325;visibility:visible;mso-wrap-style:square;v-text-anchor:top" coordsize="4933,4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lBwwAAAANsAAAAPAAAAZHJzL2Rvd25yZXYueG1sRE89b8Iw&#10;EN0r8R+sQ2IrDgyoDZgIgRAMLFCWbtf4iKPE5xCbEP49roTEdk/v8xZZb2vRUetLxwom4wQEce50&#10;yYWC88/28wuED8gaa8ek4EEesuXgY4Gpdnc+UncKhYgh7FNUYEJoUil9bsiiH7uGOHIX11oMEbaF&#10;1C3eY7it5TRJZtJiybHBYENrQ3l1ulkFf3Jjj4ecTWdM4neH63k1+a2UGg371RxEoD68xS/3Xsf5&#10;3/D/SzxALp8AAAD//wMAUEsBAi0AFAAGAAgAAAAhANvh9svuAAAAhQEAABMAAAAAAAAAAAAAAAAA&#10;AAAAAFtDb250ZW50X1R5cGVzXS54bWxQSwECLQAUAAYACAAAACEAWvQsW78AAAAVAQAACwAAAAAA&#10;AAAAAAAAAAAfAQAAX3JlbHMvLnJlbHNQSwECLQAUAAYACAAAACEAH+5QcMAAAADbAAAADwAAAAAA&#10;AAAAAAAAAAAHAgAAZHJzL2Rvd25yZXYueG1sUEsFBgAAAAADAAMAtwAAAPQCAAAAAA==&#10;" path="m2894,4933r2039,l4933,,,,,2039r2894,l2894,4933xe" fillcolor="#e31937" stroked="f">
                  <v:fill color2="#5236ab" angle="90" colors="0 #e31937;39322f #a82465;1 #5236ab" focus="100%" type="gradient">
                    <o:fill v:ext="view" type="gradientUnscaled"/>
                  </v:fill>
                  <v:path arrowok="t" o:connecttype="custom" o:connectlocs="1837690,3132455;3132455,3132455;3132455,0;0,0;0,1294765;1837690,1294765;1837690,3132455" o:connectangles="0,0,0,0,0,0,0"/>
                </v:shape>
                <w10:anchorlock/>
              </v:group>
            </w:pict>
          </mc:Fallback>
        </mc:AlternateContent>
      </w:r>
      <w:r w:rsidR="003F354D">
        <w:rPr>
          <w:noProof/>
          <w:lang w:eastAsia="ja-JP"/>
        </w:rPr>
        <w:drawing>
          <wp:anchor distT="0" distB="0" distL="114300" distR="114300" simplePos="0" relativeHeight="251726848" behindDoc="1" locked="1" layoutInCell="1" allowOverlap="1" wp14:anchorId="4D4F4B56" wp14:editId="7609FFC0">
            <wp:simplePos x="0" y="0"/>
            <wp:positionH relativeFrom="margin">
              <wp:posOffset>4979670</wp:posOffset>
            </wp:positionH>
            <wp:positionV relativeFrom="margin">
              <wp:posOffset>9045575</wp:posOffset>
            </wp:positionV>
            <wp:extent cx="1295400" cy="602615"/>
            <wp:effectExtent l="0" t="0" r="0" b="6985"/>
            <wp:wrapNone/>
            <wp:docPr id="8" name="Picture 8" descr="CGI Inc. logo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GI Inc. logo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ED685" w14:textId="77777777" w:rsidR="00CB3F7B" w:rsidRPr="00AE694E" w:rsidRDefault="00CB3F7B" w:rsidP="00A06CEB">
      <w:pPr>
        <w:pStyle w:val="BodyText"/>
      </w:pPr>
    </w:p>
    <w:sectPr w:rsidR="00CB3F7B" w:rsidRPr="00AE694E" w:rsidSect="008F7F0E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020" w:right="1020" w:bottom="1020" w:left="1020" w:header="720" w:footer="5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E3CF5" w14:textId="77777777" w:rsidR="00AC58A4" w:rsidRDefault="00AC58A4" w:rsidP="0068333A">
      <w:pPr>
        <w:spacing w:after="0" w:line="240" w:lineRule="auto"/>
      </w:pPr>
      <w:r>
        <w:separator/>
      </w:r>
    </w:p>
  </w:endnote>
  <w:endnote w:type="continuationSeparator" w:id="0">
    <w:p w14:paraId="0B04E7C9" w14:textId="77777777" w:rsidR="00AC58A4" w:rsidRDefault="00AC58A4" w:rsidP="00683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8880" w14:textId="77777777" w:rsidR="000278A1" w:rsidRDefault="00A81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6E25B9BF" wp14:editId="3853CB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101669150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F0630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25B9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05pt;height:53.4pt;z-index:25166540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NNDAIAABUEAAAOAAAAZHJzL2Uyb0RvYy54bWysU01v2zAMvQ/YfxB0X5y0S5oZcYqsRYYB&#10;QVsgHXpWZCk2YIkCpcTOfv0oxW66bqdhF5kmKX6897S47UzDjgp9Dbbgk9GYM2UllLXdF/zH8/rT&#10;nDMfhC1FA1YV/KQ8v11+/LBoXa6uoIKmVMioiPV56wpeheDyLPOyUkb4EThlKagBjQj0i/usRNFS&#10;ddNkV+PxLGsBS4cglffkvT8H+TLV11rJ8Ki1V4E1BafZQjoxnbt4ZsuFyPcoXFXLfgzxD1MYUVtq&#10;+lrqXgTBDlj/UcrUEsGDDiMJJgOta6nSDrTNZPxum20lnEq7EDjevcLk/19Z+XDcuidkofsKHREY&#10;AWmdzz054z6dRhO/NCmjOEF4eoVNdYFJcn6efLm5nnImKTS7mU/mCdbsctmhD98UGBaNgiOxksAS&#10;x40P1JBSh5TYy8K6bprETGN/c1Bi9GSXCaMVul3Xj72D8kTbIJyJ9k6ua+q5ET48CSRmaQFSa3ik&#10;QzfQFhx6i7MK8Off/DGfAKcoZy0ppeCWpMxZ890SEVFUg4GDsUvG9XQ6G1PcHswdkP4m9BScTCZ5&#10;MTSDqRHMC+l4FRtRSFhJ7Qq+G8y7cJYsvQOpVquURPpxImzs1slYOuIUQXzuXgS6HulAFD3AICOR&#10;vwP8nBtverc6BII9sRExPQPZQ03aSyT17ySK++1/yrq85uUvAAAA//8DAFBLAwQUAAYACAAAACEA&#10;Kdpq3N0AAAAEAQAADwAAAGRycy9kb3ducmV2LnhtbEyPQUvDQBCF74L/YRnBi9hNe4g1ZlNUEASV&#10;YttDj9vsNInJzobdbZv46x292MuD4T3e+yZfDLYTR/ShcaRgOklAIJXONFQp2KxfbucgQtRkdOcI&#10;FYwYYFFcXuQ6M+5En3hcxUpwCYVMK6hj7DMpQ1mj1WHieiT29s5bHfn0lTRen7jcdnKWJKm0uiFe&#10;qHWPzzWW7epgFbzj93jz9db65dP+rh0/thFnr/dKXV8Njw8gIg7xPwy/+IwOBTPt3IFMEJ0CfiT+&#10;KXtpOgWx40ySzkEWuTyHL34AAAD//wMAUEsBAi0AFAAGAAgAAAAhALaDOJL+AAAA4QEAABMAAAAA&#10;AAAAAAAAAAAAAAAAAFtDb250ZW50X1R5cGVzXS54bWxQSwECLQAUAAYACAAAACEAOP0h/9YAAACU&#10;AQAACwAAAAAAAAAAAAAAAAAvAQAAX3JlbHMvLnJlbHNQSwECLQAUAAYACAAAACEAnMVzTQwCAAAV&#10;BAAADgAAAAAAAAAAAAAAAAAuAgAAZHJzL2Uyb0RvYy54bWxQSwECLQAUAAYACAAAACEAKdpq3N0A&#10;AAAEAQAADwAAAAAAAAAAAAAAAABmBAAAZHJzL2Rvd25yZXYueG1sUEsFBgAAAAAEAAQA8wAAAHAF&#10;AAAAAA==&#10;" filled="f" stroked="f">
              <v:textbox style="mso-fit-shape-to-text:t" inset="0,0,0,28pt">
                <w:txbxContent>
                  <w:p w14:paraId="56AF0630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98AB" w14:textId="7DF8BED9" w:rsidR="00C10602" w:rsidRPr="00BA6550" w:rsidRDefault="00A81215" w:rsidP="00BA65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1B68620" wp14:editId="52442F6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178983659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0BEB3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B686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05pt;height:53.4pt;z-index:25166643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IAkDgIAABwEAAAOAAAAZHJzL2Uyb0RvYy54bWysU99v2jAQfp+0/8Hy+wi0g7KIULFWTJNQ&#10;W4lOfTaOTSLFPutsSNhfv7Mh0HV7qvriXO7O9+P7Ps9uO9OwvUJfgy34aDDkTFkJZW23Bf/1vPwy&#10;5cwHYUvRgFUFPyjPb+efP81al6srqKApFTIqYn3euoJXIbg8y7yslBF+AE5ZCmpAIwL94jYrUbRU&#10;3TTZ1XA4yVrA0iFI5T15749BPk/1tVYyPGrtVWBNwWm2kE5M5yae2Xwm8i0KV9XyNIZ4xxRG1Jaa&#10;nkvdiyDYDut/SplaInjQYSDBZKB1LVXagbYZDd9ss66EU2kXAse7M0z+48rKh/3aPSEL3XfoiMAI&#10;SOt87skZ9+k0mvilSRnFCcLDGTbVBSbJ+XX07eZ6zJmk0ORmOpomWLPLZYc+/FBgWDQKjsRKAkvs&#10;Vz5QQ0rtU2IvC8u6aRIzjf3LQYnRk10mjFboNh2ry1fTb6A80FIIR769k8uaWq+ED08CiWDag0Qb&#10;HunQDbQFh5PFWQX4+3/+mE+4U5SzlgRTcEuK5qz5aYmPqK3ewN7YJON6PJ4MKW535g5IhiN6EU4m&#10;k7wYmt7UCOaF5LyIjSgkrKR2Bd/05l04Kpeeg1SLRUoiGTkRVnbtZCwd4YpYPncvAt0J8EBMPUCv&#10;JpG/wf2YG296t9gFQj+REqE9AnlCnCSYuDo9l6jx1/8p6/Ko538AAAD//wMAUEsDBBQABgAIAAAA&#10;IQAp2mrc3QAAAAQBAAAPAAAAZHJzL2Rvd25yZXYueG1sTI9BS8NAEIXvgv9hGcGL2E17iDVmU1QQ&#10;BJVi20OP2+w0icnOht1tm/jrHb3Yy4PhPd77Jl8MthNH9KFxpGA6SUAglc40VCnYrF9u5yBC1GR0&#10;5wgVjBhgUVxe5Doz7kSfeFzFSnAJhUwrqGPsMylDWaPVYeJ6JPb2zlsd+fSVNF6fuNx2cpYkqbS6&#10;IV6odY/PNZbt6mAVvOP3ePP11vrl0/6uHT+2EWev90pdXw2PDyAiDvE/DL/4jA4FM+3cgUwQnQJ+&#10;JP4pe2k6BbHjTJLOQRa5PIcvfgAAAP//AwBQSwECLQAUAAYACAAAACEAtoM4kv4AAADhAQAAEwAA&#10;AAAAAAAAAAAAAAAAAAAAW0NvbnRlbnRfVHlwZXNdLnhtbFBLAQItABQABgAIAAAAIQA4/SH/1gAA&#10;AJQBAAALAAAAAAAAAAAAAAAAAC8BAABfcmVscy8ucmVsc1BLAQItABQABgAIAAAAIQDHGIAkDgIA&#10;ABwEAAAOAAAAAAAAAAAAAAAAAC4CAABkcnMvZTJvRG9jLnhtbFBLAQItABQABgAIAAAAIQAp2mrc&#10;3QAAAAQBAAAPAAAAAAAAAAAAAAAAAGgEAABkcnMvZG93bnJldi54bWxQSwUGAAAAAAQABADzAAAA&#10;cgUAAAAA&#10;" filled="f" stroked="f">
              <v:textbox style="mso-fit-shape-to-text:t" inset="0,0,0,28pt">
                <w:txbxContent>
                  <w:p w14:paraId="2CE0BEB3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0602" w:rsidRPr="00DB79FE">
      <w:t xml:space="preserve">© </w:t>
    </w:r>
    <w:r w:rsidR="00293AB1">
      <w:fldChar w:fldCharType="begin"/>
    </w:r>
    <w:r w:rsidR="00293AB1">
      <w:instrText xml:space="preserve"> DATE  \@ "YYYY"  \* MERGEFORMAT </w:instrText>
    </w:r>
    <w:r w:rsidR="00293AB1">
      <w:fldChar w:fldCharType="separate"/>
    </w:r>
    <w:r w:rsidR="00155423">
      <w:rPr>
        <w:noProof/>
      </w:rPr>
      <w:t>2026</w:t>
    </w:r>
    <w:r w:rsidR="00293AB1">
      <w:fldChar w:fldCharType="end"/>
    </w:r>
    <w:r w:rsidR="00C10602" w:rsidRPr="00DB79FE">
      <w:t xml:space="preserve"> CGI Inc.</w:t>
    </w:r>
    <w:r w:rsidR="00C10602" w:rsidRPr="00BA6550">
      <w:ptab w:relativeTo="margin" w:alignment="right" w:leader="none"/>
    </w:r>
    <w:r w:rsidR="00C10602" w:rsidRPr="00BA6550">
      <w:fldChar w:fldCharType="begin"/>
    </w:r>
    <w:r w:rsidR="00C10602" w:rsidRPr="00BA6550">
      <w:instrText xml:space="preserve"> PAGE   \* MERGEFORMAT </w:instrText>
    </w:r>
    <w:r w:rsidR="00C10602" w:rsidRPr="00BA6550">
      <w:fldChar w:fldCharType="separate"/>
    </w:r>
    <w:r w:rsidR="00D64068">
      <w:rPr>
        <w:noProof/>
      </w:rPr>
      <w:t>8</w:t>
    </w:r>
    <w:r w:rsidR="00C10602" w:rsidRPr="00BA655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6E20" w14:textId="4B3C1A02" w:rsidR="000278A1" w:rsidRDefault="00A81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CDC2C1D" wp14:editId="459511E7">
              <wp:simplePos x="646386" y="994804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29206219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545470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DC2C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05pt;height:53.4pt;z-index:25166438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diEAIAABwEAAAOAAAAZHJzL2Uyb0RvYy54bWysU99v2jAQfp+0/8Hy+wjQQVlEqFgrpkmo&#10;rUSnPhvHJpFin3U2JOyv39kQ6Lo9TXtxLnfn+/F9n+d3nWnYQaGvwRZ8NBhypqyEsra7gv94WX2a&#10;ceaDsKVowKqCH5Xnd4uPH+aty9UYKmhKhYyKWJ+3ruBVCC7PMi8rZYQfgFOWghrQiEC/uMtKFC1V&#10;N002Hg6nWQtYOgSpvCfvwynIF6m+1kqGJ629CqwpOM0W0onp3MYzW8xFvkPhqlqexxD/MIURtaWm&#10;l1IPIgi2x/qPUqaWCB50GEgwGWhdS5V2oG1Gw3fbbCrhVNqFwPHuApP/f2Xl42HjnpGF7it0RGAE&#10;pHU+9+SM+3QaTfzSpIziBOHxApvqApPk/Dz6cnsz4UxSaHo7G80SrNn1skMfvikwLBoFR2IlgSUO&#10;ax+oIaX2KbGXhVXdNImZxv7moMToya4TRit0247VZcHH/fRbKI+0FMKJb+/kqqbWa+HDs0AimPYg&#10;0YYnOnQDbcHhbHFWAf78mz/mE+4U5awlwRTckqI5a75b4iNqqzewN7bJuJlMpkOK2725B5LhiF6E&#10;k8kkL4amNzWCeSU5L2MjCgkrqV3Bt715H07Kpecg1XKZkkhGToS13TgZS0e4IpYv3atAdwY8EFOP&#10;0KtJ5O9wP+XGm94t94HQT6REaE9AnhEnCSauzs8lavztf8q6PurFLwAAAP//AwBQSwMEFAAGAAgA&#10;AAAhACnaatzdAAAABAEAAA8AAABkcnMvZG93bnJldi54bWxMj0FLw0AQhe+C/2EZwYvYTXuINWZT&#10;VBAElWLbQ4/b7DSJyc6G3W2b+OsdvdjLg+E93vsmXwy2E0f0oXGkYDpJQCCVzjRUKdisX27nIELU&#10;ZHTnCBWMGGBRXF7kOjPuRJ94XMVKcAmFTCuoY+wzKUNZo9Vh4nok9vbOWx359JU0Xp+43HZyliSp&#10;tLohXqh1j881lu3qYBW84/d48/XW+uXT/q4dP7YRZ6/3Sl1fDY8PICIO8T8Mv/iMDgUz7dyBTBCd&#10;An4k/il7aToFseNMks5BFrk8hy9+AAAA//8DAFBLAQItABQABgAIAAAAIQC2gziS/gAAAOEBAAAT&#10;AAAAAAAAAAAAAAAAAAAAAABbQ29udGVudF9UeXBlc10ueG1sUEsBAi0AFAAGAAgAAAAhADj9If/W&#10;AAAAlAEAAAsAAAAAAAAAAAAAAAAALwEAAF9yZWxzLy5yZWxzUEsBAi0AFAAGAAgAAAAhAHDZV2IQ&#10;AgAAHAQAAA4AAAAAAAAAAAAAAAAALgIAAGRycy9lMm9Eb2MueG1sUEsBAi0AFAAGAAgAAAAhACna&#10;atzdAAAABAEAAA8AAAAAAAAAAAAAAAAAagQAAGRycy9kb3ducmV2LnhtbFBLBQYAAAAABAAEAPMA&#10;AAB0BQAAAAA=&#10;" filled="f" stroked="f">
              <v:textbox style="mso-fit-shape-to-text:t" inset="0,0,0,28pt">
                <w:txbxContent>
                  <w:p w14:paraId="42545470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3AB1" w:rsidRPr="00DB79FE">
      <w:t xml:space="preserve">© </w:t>
    </w:r>
    <w:r w:rsidR="00293AB1">
      <w:fldChar w:fldCharType="begin"/>
    </w:r>
    <w:r w:rsidR="00293AB1">
      <w:instrText xml:space="preserve"> DATE  \@ "YYYY"  \* MERGEFORMAT </w:instrText>
    </w:r>
    <w:r w:rsidR="00293AB1">
      <w:fldChar w:fldCharType="separate"/>
    </w:r>
    <w:r w:rsidR="00155423">
      <w:rPr>
        <w:noProof/>
      </w:rPr>
      <w:t>2026</w:t>
    </w:r>
    <w:r w:rsidR="00293AB1">
      <w:fldChar w:fldCharType="end"/>
    </w:r>
    <w:r w:rsidR="00293AB1" w:rsidRPr="00DB79FE">
      <w:t xml:space="preserve"> CGI Inc.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1D64" w14:textId="77777777" w:rsidR="000278A1" w:rsidRDefault="00A81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02DC9BB2" wp14:editId="644DA7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1481953273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C5E838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DC9B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l" style="position:absolute;margin-left:0;margin-top:0;width:33.05pt;height:53.4pt;z-index:25166848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uVfEAIAABwEAAAOAAAAZHJzL2Uyb0RvYy54bWysU99v2jAQfp+0/8Hy+wiUQVlEqFgrpkmo&#10;rUSnPhvHJpFin3U2JOyv39kQ6Lo9TXtxLnfn+/F9n+d3nWnYQaGvwRZ8NBhypqyEsra7gv94WX2a&#10;ceaDsKVowKqCH5Xnd4uPH+aty9UNVNCUChkVsT5vXcGrEFyeZV5Wygg/AKcsBTWgEYF+cZeVKFqq&#10;bprsZjicZi1g6RCk8p68D6cgX6T6WisZnrT2KrCm4DRbSCemcxvPbDEX+Q6Fq2p5HkP8wxRG1Jaa&#10;Xko9iCDYHus/SplaInjQYSDBZKB1LVXagbYZDd9ts6mEU2kXAse7C0z+/5WVj4eNe0YWuq/QEYER&#10;kNb53JMz7tNpNPFLkzKKE4THC2yqC0yS8/Poy+14wpmk0PR2NpolWLPrZYc+fFNgWDQKjsRKAksc&#10;1j5QQ0rtU2IvC6u6aRIzjf3NQYnRk10njFboth2ry4KP++m3UB5pKYQT397JVU2t18KHZ4FEMO1B&#10;og1PdOgG2oLD2eKsAvz5N3/MJ9wpyllLgim4JUVz1ny3xEfUVm9gb2yTMZ5MpkOK2725B5LhiF6E&#10;k8kkL4amNzWCeSU5L2MjCgkrqV3Bt715H07Kpecg1XKZkkhGToS13TgZS0e4IpYv3atAdwY8EFOP&#10;0KtJ5O9wP+XGm94t94HQT6REaE9AnhEnCSauzs8lavztf8q6PurFLwAAAP//AwBQSwMEFAAGAAgA&#10;AAAhACnaatzdAAAABAEAAA8AAABkcnMvZG93bnJldi54bWxMj0FLw0AQhe+C/2EZwYvYTXuINWZT&#10;VBAElWLbQ4/b7DSJyc6G3W2b+OsdvdjLg+E93vsmXwy2E0f0oXGkYDpJQCCVzjRUKdisX27nIELU&#10;ZHTnCBWMGGBRXF7kOjPuRJ94XMVKcAmFTCuoY+wzKUNZo9Vh4nok9vbOWx359JU0Xp+43HZyliSp&#10;tLohXqh1j881lu3qYBW84/d48/XW+uXT/q4dP7YRZ6/3Sl1fDY8PICIO8T8Mv/iMDgUz7dyBTBCd&#10;An4k/il7aToFseNMks5BFrk8hy9+AAAA//8DAFBLAQItABQABgAIAAAAIQC2gziS/gAAAOEBAAAT&#10;AAAAAAAAAAAAAAAAAAAAAABbQ29udGVudF9UeXBlc10ueG1sUEsBAi0AFAAGAAgAAAAhADj9If/W&#10;AAAAlAEAAAsAAAAAAAAAAAAAAAAALwEAAF9yZWxzLy5yZWxzUEsBAi0AFAAGAAgAAAAhAB1m5V8Q&#10;AgAAHAQAAA4AAAAAAAAAAAAAAAAALgIAAGRycy9lMm9Eb2MueG1sUEsBAi0AFAAGAAgAAAAhACna&#10;atzdAAAABAEAAA8AAAAAAAAAAAAAAAAAagQAAGRycy9kb3ducmV2LnhtbFBLBQYAAAAABAAEAPMA&#10;AAB0BQAAAAA=&#10;" filled="f" stroked="f">
              <v:textbox style="mso-fit-shape-to-text:t" inset="0,0,0,28pt">
                <w:txbxContent>
                  <w:p w14:paraId="5EC5E838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2589" w14:textId="424B4310" w:rsidR="000278A1" w:rsidRDefault="00A81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122B166E" wp14:editId="1A0831DC">
              <wp:simplePos x="646386" y="994804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1913390598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45413C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B166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l" style="position:absolute;margin-left:0;margin-top:0;width:33.05pt;height:53.4pt;z-index:25166950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jvDwIAABwEAAAOAAAAZHJzL2Uyb0RvYy54bWysU99v2jAQfp+0/8Hy+wi0g7KIULFWTJNQ&#10;W4lWfTaOTSLFPutsSNhfv7Mh0HV9mvbiXO7O9+P7Ps9uO9OwvUJfgy34aDDkTFkJZW23BX95Xn6Z&#10;cuaDsKVowKqCH5Tnt/PPn2aty9UVVNCUChkVsT5vXcGrEFyeZV5Wygg/AKcsBTWgEYF+cZuVKFqq&#10;bprsajicZC1g6RCk8p6898cgn6f6WisZHrX2KrCm4DRbSCemcxPPbD4T+RaFq2p5GkP8wxRG1Jaa&#10;nkvdiyDYDuu/SplaInjQYSDBZKB1LVXagbYZDd9ts66EU2kXAse7M0z+/5WVD/u1e0IWuu/QEYER&#10;kNb53JMz7tNpNPFLkzKKE4SHM2yqC0yS8+vo2831mDNJocnNdDRNsGaXyw59+KHAsGgUHImVBJbY&#10;r3yghpTap8ReFpZ10yRmGvuHgxKjJ7tMGK3QbTpWlzRIP/0GygMthXDk2zu5rKn1SvjwJJAIpj1I&#10;tOGRDt1AW3A4WZxVgL8+8sd8wp2inLUkmIJbUjRnzU9LfERt9Qb2xiYZ1+PxZEhxuzN3QDIc0Ytw&#10;MpnkxdD0pkYwryTnRWxEIWEltSv4pjfvwlG59BykWixSEsnIibCyaydj6QhXxPK5exXoToAHYuoB&#10;ejWJ/B3ux9x407vFLhD6iZQI7RHIE+IkwcTV6blEjb/9T1mXRz3/DQAA//8DAFBLAwQUAAYACAAA&#10;ACEAKdpq3N0AAAAEAQAADwAAAGRycy9kb3ducmV2LnhtbEyPQUvDQBCF74L/YRnBi9hNe4g1ZlNU&#10;EASVYttDj9vsNInJzobdbZv46x292MuD4T3e+yZfDLYTR/ShcaRgOklAIJXONFQp2KxfbucgQtRk&#10;dOcIFYwYYFFcXuQ6M+5En3hcxUpwCYVMK6hj7DMpQ1mj1WHieiT29s5bHfn0lTRen7jcdnKWJKm0&#10;uiFeqHWPzzWW7epgFbzj93jz9db65dP+rh0/thFnr/dKXV8Njw8gIg7xPwy/+IwOBTPt3IFMEJ0C&#10;fiT+KXtpOgWx40ySzkEWuTyHL34AAAD//wMAUEsBAi0AFAAGAAgAAAAhALaDOJL+AAAA4QEAABMA&#10;AAAAAAAAAAAAAAAAAAAAAFtDb250ZW50X1R5cGVzXS54bWxQSwECLQAUAAYACAAAACEAOP0h/9YA&#10;AACUAQAACwAAAAAAAAAAAAAAAAAvAQAAX3JlbHMvLnJlbHNQSwECLQAUAAYACAAAACEAHlr47w8C&#10;AAAcBAAADgAAAAAAAAAAAAAAAAAuAgAAZHJzL2Uyb0RvYy54bWxQSwECLQAUAAYACAAAACEAKdpq&#10;3N0AAAAEAQAADwAAAAAAAAAAAAAAAABpBAAAZHJzL2Rvd25yZXYueG1sUEsFBgAAAAAEAAQA8wAA&#10;AHMFAAAAAA==&#10;" filled="f" stroked="f">
              <v:textbox style="mso-fit-shape-to-text:t" inset="0,0,0,28pt">
                <w:txbxContent>
                  <w:p w14:paraId="3A45413C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3AB1" w:rsidRPr="00DB79FE">
      <w:t xml:space="preserve">© </w:t>
    </w:r>
    <w:r w:rsidR="00293AB1">
      <w:fldChar w:fldCharType="begin"/>
    </w:r>
    <w:r w:rsidR="00293AB1">
      <w:instrText xml:space="preserve"> DATE  \@ "YYYY"  \* MERGEFORMAT </w:instrText>
    </w:r>
    <w:r w:rsidR="00293AB1">
      <w:fldChar w:fldCharType="separate"/>
    </w:r>
    <w:r w:rsidR="00155423">
      <w:rPr>
        <w:noProof/>
      </w:rPr>
      <w:t>2026</w:t>
    </w:r>
    <w:r w:rsidR="00293AB1">
      <w:fldChar w:fldCharType="end"/>
    </w:r>
    <w:r w:rsidR="00293AB1" w:rsidRPr="00DB79FE">
      <w:t xml:space="preserve"> CGI Inc.</w:t>
    </w:r>
    <w:r w:rsidR="00293AB1" w:rsidRPr="00BA6550">
      <w:ptab w:relativeTo="margin" w:alignment="right" w:leader="none"/>
    </w:r>
    <w:r w:rsidR="00293AB1" w:rsidRPr="00BA6550">
      <w:fldChar w:fldCharType="begin"/>
    </w:r>
    <w:r w:rsidR="00293AB1" w:rsidRPr="00BA6550">
      <w:instrText xml:space="preserve"> PAGE   \* MERGEFORMAT </w:instrText>
    </w:r>
    <w:r w:rsidR="00293AB1" w:rsidRPr="00BA6550">
      <w:fldChar w:fldCharType="separate"/>
    </w:r>
    <w:r w:rsidR="00293AB1">
      <w:t>1</w:t>
    </w:r>
    <w:r w:rsidR="00293AB1" w:rsidRPr="00BA6550"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5C29" w14:textId="77777777" w:rsidR="00C10602" w:rsidRPr="0056547E" w:rsidRDefault="00A81215" w:rsidP="00115819">
    <w:pPr>
      <w:pStyle w:val="Footer"/>
      <w:rPr>
        <w:highlight w:val="yellow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476D8BBB" wp14:editId="5096515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1497277539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84239C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6D8BB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l" style="position:absolute;margin-left:0;margin-top:0;width:33.05pt;height:53.4pt;z-index:25166745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UrSEAIAABwEAAAOAAAAZHJzL2Uyb0RvYy54bWysU99v2jAQfp+0/8Hy+wi0g7KIULFWTJNQ&#10;W4lWfTaOTSLFPutsSNhfv7Mh0HV9mvbiXO7O9+P7Ps9uO9OwvUJfgy34aDDkTFkJZW23BX95Xn6Z&#10;cuaDsKVowKqCH5Tnt/PPn2aty9UVVNCUChkVsT5vXcGrEFyeZV5Wygg/AKcsBTWgEYF+cZuVKFqq&#10;bprsajicZC1g6RCk8p6898cgn6f6WisZHrX2KrCm4DRbSCemcxPPbD4T+RaFq2p5GkP8wxRG1Jaa&#10;nkvdiyDYDuu/SplaInjQYSDBZKB1LVXagbYZDd9ts66EU2kXAse7M0z+/5WVD/u1e0IWuu/QEYER&#10;kNb53JMz7tNpNPFLkzKKE4SHM2yqC0yS8+vo2831mDNJocnNdDRNsGaXyw59+KHAsGgUHImVBJbY&#10;r3yghpTap8ReFpZ10yRmGvuHgxKjJ7tMGK3QbTpWlwUf99NvoDzQUghHvr2Ty5par4QPTwKJYNqD&#10;RBse6dANtAWHk8VZBfjrI3/MJ9wpyllLgim4JUVz1vy0xEfUVm9gb2yScT0eT4YUtztzByTDEb0I&#10;J5NJXgxNb2oE80pyXsRGFBJWUruCb3rzLhyVS89BqsUiJZGMnAgru3Yylo5wRSyfu1eB7gR4IKYe&#10;oFeTyN/hfsyNN71b7AKhn0iJ0B6BPCFOEkxcnZ5L1Pjb/5R1edTz3wAAAP//AwBQSwMEFAAGAAgA&#10;AAAhACnaatzdAAAABAEAAA8AAABkcnMvZG93bnJldi54bWxMj0FLw0AQhe+C/2EZwYvYTXuINWZT&#10;VBAElWLbQ4/b7DSJyc6G3W2b+OsdvdjLg+E93vsmXwy2E0f0oXGkYDpJQCCVzjRUKdisX27nIELU&#10;ZHTnCBWMGGBRXF7kOjPuRJ94XMVKcAmFTCuoY+wzKUNZo9Vh4nok9vbOWx359JU0Xp+43HZyliSp&#10;tLohXqh1j881lu3qYBW84/d48/XW+uXT/q4dP7YRZ6/3Sl1fDY8PICIO8T8Mv/iMDgUz7dyBTBCd&#10;An4k/il7aToFseNMks5BFrk8hy9+AAAA//8DAFBLAQItABQABgAIAAAAIQC2gziS/gAAAOEBAAAT&#10;AAAAAAAAAAAAAAAAAAAAAABbQ29udGVudF9UeXBlc10ueG1sUEsBAi0AFAAGAAgAAAAhADj9If/W&#10;AAAAlAEAAAsAAAAAAAAAAAAAAAAALwEAAF9yZWxzLy5yZWxzUEsBAi0AFAAGAAgAAAAhAHPlStIQ&#10;AgAAHAQAAA4AAAAAAAAAAAAAAAAALgIAAGRycy9lMm9Eb2MueG1sUEsBAi0AFAAGAAgAAAAhACna&#10;atzdAAAABAEAAA8AAAAAAAAAAAAAAAAAagQAAGRycy9kb3ducmV2LnhtbFBLBQYAAAAABAAEAPMA&#10;AAB0BQAAAAA=&#10;" filled="f" stroked="f">
              <v:textbox style="mso-fit-shape-to-text:t" inset="0,0,0,28pt">
                <w:txbxContent>
                  <w:p w14:paraId="0D84239C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0602" w:rsidRPr="0056547E">
      <w:rPr>
        <w:highlight w:val="yellow"/>
      </w:rPr>
      <w:t>Security classification</w:t>
    </w:r>
  </w:p>
  <w:p w14:paraId="24605442" w14:textId="77777777" w:rsidR="00C10602" w:rsidRPr="00115819" w:rsidRDefault="00C10602" w:rsidP="00115819">
    <w:pPr>
      <w:pStyle w:val="Footer"/>
    </w:pPr>
    <w:r w:rsidRPr="00580BF2">
      <w:rPr>
        <w:sz w:val="15"/>
        <w:szCs w:val="15"/>
        <w:highlight w:val="yellow"/>
      </w:rPr>
      <w:t>© 20XX CGI Inc.</w:t>
    </w:r>
    <w:r>
      <w:ptab w:relativeTo="margin" w:alignment="right" w:leader="none"/>
    </w:r>
    <w:r w:rsidRPr="00115819">
      <w:fldChar w:fldCharType="begin"/>
    </w:r>
    <w:r w:rsidRPr="00115819">
      <w:instrText xml:space="preserve"> PAGE   \* MERGEFORMAT </w:instrText>
    </w:r>
    <w:r w:rsidRPr="00115819">
      <w:fldChar w:fldCharType="separate"/>
    </w:r>
    <w:r w:rsidRPr="00115819">
      <w:t>6</w:t>
    </w:r>
    <w:r w:rsidRPr="00115819"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B37C" w14:textId="77777777" w:rsidR="000278A1" w:rsidRDefault="00A81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31BC1AC1" wp14:editId="185B19E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2052383645" name="Text Box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B0977D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BC1A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alt="Internal" style="position:absolute;margin-left:0;margin-top:0;width:33.05pt;height:53.4pt;z-index:25167155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J2UDwIAABwEAAAOAAAAZHJzL2Uyb0RvYy54bWysU99v2jAQfp+0/8Hy+wi0g7KIULFWTJNQ&#10;W4lWfTaOTSLFPutsSNhfv7Mh0HV9mvbiXO7O9+P7Ps9uO9OwvUJfgy34aDDkTFkJZW23BX95Xn6Z&#10;cuaDsKVowKqCH5Tnt/PPn2aty9UVVNCUChkVsT5vXcGrEFyeZV5Wygg/AKcsBTWgEYF+cZuVKFqq&#10;bprsajicZC1g6RCk8p6898cgn6f6WisZHrX2KrCm4DRbSCemcxPPbD4T+RaFq2p5GkP8wxRG1Jaa&#10;nkvdiyDYDuu/SplaInjQYSDBZKB1LVXagbYZDd9ts66EU2kXAse7M0z+/5WVD/u1e0IWuu/QEYER&#10;kNb53JMz7tNpNPFLkzKKE4SHM2yqC0yS8+vo2831mDNJocnNdDRNsGaXyw59+KHAsGgUHImVBJbY&#10;r3yghpTap8ReFpZ10yRmGvuHgxKjJ7tMGK3QbTpWl9S8n34D5YGWQjjy7Z1c1tR6JXx4EkgE0x4k&#10;2vBIh26gLTicLM4qwF8f+WM+4U5RzloSTMEtKZqz5qclPqK2egN7Y5OM6/F4MqS43Zk7IBmO6EU4&#10;mUzyYmh6UyOYV5LzIjaikLCS2hV805t34ahceg5SLRYpiWTkRFjZtZOxdIQrYvncvQp0J8ADMfUA&#10;vZpE/g73Y2686d1iFwj9REqE9gjkCXGSYOLq9Fyixt/+p6zLo57/BgAA//8DAFBLAwQUAAYACAAA&#10;ACEAKdpq3N0AAAAEAQAADwAAAGRycy9kb3ducmV2LnhtbEyPQUvDQBCF74L/YRnBi9hNe4g1ZlNU&#10;EASVYttDj9vsNInJzobdbZv46x292MuD4T3e+yZfDLYTR/ShcaRgOklAIJXONFQp2KxfbucgQtRk&#10;dOcIFYwYYFFcXuQ6M+5En3hcxUpwCYVMK6hj7DMpQ1mj1WHieiT29s5bHfn0lTRen7jcdnKWJKm0&#10;uiFeqHWPzzWW7epgFbzj93jz9db65dP+rh0/thFnr/dKXV8Njw8gIg7xPwy/+IwOBTPt3IFMEJ0C&#10;fiT+KXtpOgWx40ySzkEWuTyHL34AAAD//wMAUEsBAi0AFAAGAAgAAAAhALaDOJL+AAAA4QEAABMA&#10;AAAAAAAAAAAAAAAAAAAAAFtDb250ZW50X1R5cGVzXS54bWxQSwECLQAUAAYACAAAACEAOP0h/9YA&#10;AACUAQAACwAAAAAAAAAAAAAAAAAvAQAAX3JlbHMvLnJlbHNQSwECLQAUAAYACAAAACEAxCSdlA8C&#10;AAAcBAAADgAAAAAAAAAAAAAAAAAuAgAAZHJzL2Uyb0RvYy54bWxQSwECLQAUAAYACAAAACEAKdpq&#10;3N0AAAAEAQAADwAAAAAAAAAAAAAAAABpBAAAZHJzL2Rvd25yZXYueG1sUEsFBgAAAAAEAAQA8wAA&#10;AHMFAAAAAA==&#10;" filled="f" stroked="f">
              <v:textbox style="mso-fit-shape-to-text:t" inset="0,0,0,28pt">
                <w:txbxContent>
                  <w:p w14:paraId="1AB0977D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0645" w14:textId="77777777" w:rsidR="00CB1457" w:rsidRPr="00AE694E" w:rsidRDefault="00CB1457" w:rsidP="00CB1457">
    <w:pPr>
      <w:spacing w:after="0"/>
    </w:pPr>
    <w:hyperlink r:id="rId1" w:history="1">
      <w:r w:rsidRPr="00AE694E">
        <w:rPr>
          <w:rStyle w:val="Hyperlink"/>
          <w:b/>
          <w:bCs/>
        </w:rPr>
        <w:t>cgi.com</w:t>
      </w:r>
    </w:hyperlink>
  </w:p>
  <w:p w14:paraId="1A6A4DE6" w14:textId="77777777" w:rsidR="00C10602" w:rsidRPr="004023FC" w:rsidRDefault="00A81215" w:rsidP="004023FC">
    <w:pPr>
      <w:pStyle w:val="Footer"/>
      <w:spacing w:before="0" w:line="240" w:lineRule="auto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79FDB12B" wp14:editId="1482C14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279821631" name="Text Box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3D8494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FDB12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Internal" style="position:absolute;margin-left:0;margin-top:0;width:33.05pt;height:53.4pt;z-index:25167257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+pEAIAABwEAAAOAAAAZHJzL2Uyb0RvYy54bWysU01v2zAMvQ/YfxB0X5y0y8eMOEXWIsOA&#10;oC2QDj0rshQbsESBUmJnv36UEiddt9Owi0yTFD/ee5rfdaZhB4W+Blvw0WDImbISytruCv7jZfVp&#10;xpkPwpaiAasKflSe3y0+fpi3Llc3UEFTKmRUxPq8dQWvQnB5lnlZKSP8AJyyFNSARgT6xV1Womip&#10;ummym+FwkrWApUOQynvyPpyCfJHqa61keNLaq8CagtNsIZ2Yzm08s8Vc5DsUrqrleQzxD1MYUVtq&#10;ein1IIJge6z/KGVqieBBh4EEk4HWtVRpB9pmNHy3zaYSTqVdCBzvLjD5/1dWPh427hlZ6L5CRwRG&#10;QFrnc0/OuE+n0cQvTcooThAeL7CpLjBJzs+jL9PbMWeSQpPpbDRLsGbXyw59+KbAsGgUHImVBJY4&#10;rH2ghpTap8ReFlZ10yRmGvubgxKjJ7tOGK3QbTtWlwWf9tNvoTzSUggnvr2Tq5par4UPzwKJYNqD&#10;RBue6NANtAWHs8VZBfjzb/6YT7hTlLOWBFNwS4rmrPluiY+ord7A3tgm43Y8ngwpbvfmHkiGI3oR&#10;TiaTvBia3tQI5pXkvIyNKCSspHYF3/bmfTgpl56DVMtlSiIZORHWduNkLB3hili+dK8C3RnwQEw9&#10;Qq8mkb/D/ZQbb3q33AdCP5ESoT0BeUacJJi4Oj+XqPG3/ynr+qgXvwAAAP//AwBQSwMEFAAGAAgA&#10;AAAhACnaatzdAAAABAEAAA8AAABkcnMvZG93bnJldi54bWxMj0FLw0AQhe+C/2EZwYvYTXuINWZT&#10;VBAElWLbQ4/b7DSJyc6G3W2b+OsdvdjLg+E93vsmXwy2E0f0oXGkYDpJQCCVzjRUKdisX27nIELU&#10;ZHTnCBWMGGBRXF7kOjPuRJ94XMVKcAmFTCuoY+wzKUNZo9Vh4nok9vbOWx359JU0Xp+43HZyliSp&#10;tLohXqh1j881lu3qYBW84/d48/XW+uXT/q4dP7YRZ6/3Sl1fDY8PICIO8T8Mv/iMDgUz7dyBTBCd&#10;An4k/il7aToFseNMks5BFrk8hy9+AAAA//8DAFBLAQItABQABgAIAAAAIQC2gziS/gAAAOEBAAAT&#10;AAAAAAAAAAAAAAAAAAAAAABbQ29udGVudF9UeXBlc10ueG1sUEsBAi0AFAAGAAgAAAAhADj9If/W&#10;AAAAlAEAAAsAAAAAAAAAAAAAAAAALwEAAF9yZWxzLy5yZWxzUEsBAi0AFAAGAAgAAAAhAKmbL6kQ&#10;AgAAHAQAAA4AAAAAAAAAAAAAAAAALgIAAGRycy9lMm9Eb2MueG1sUEsBAi0AFAAGAAgAAAAhACna&#10;atzdAAAABAEAAA8AAAAAAAAAAAAAAAAAagQAAGRycy9kb3ducmV2LnhtbFBLBQYAAAAABAAEAPMA&#10;AAB0BQAAAAA=&#10;" filled="f" stroked="f">
              <v:textbox style="mso-fit-shape-to-text:t" inset="0,0,0,28pt">
                <w:txbxContent>
                  <w:p w14:paraId="1C3D8494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0A3F" w14:textId="77777777" w:rsidR="00C10602" w:rsidRPr="0056547E" w:rsidRDefault="00A81215" w:rsidP="00115819">
    <w:pPr>
      <w:pStyle w:val="Footer"/>
      <w:rPr>
        <w:highlight w:val="yellow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7A8F248F" wp14:editId="607A80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78180"/>
              <wp:effectExtent l="0" t="0" r="18415" b="0"/>
              <wp:wrapNone/>
              <wp:docPr id="1208959819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AE263B" w14:textId="77777777" w:rsidR="00A81215" w:rsidRPr="00A81215" w:rsidRDefault="00A81215" w:rsidP="00A812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812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8F248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4" type="#_x0000_t202" alt="Internal" style="position:absolute;margin-left:0;margin-top:0;width:33.05pt;height:53.4pt;z-index:25167052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tYvEAIAABwEAAAOAAAAZHJzL2Uyb0RvYy54bWysU99v2jAQfp+0/8Hy+wi0g7KIULFWTJNQ&#10;W4lWfTaOTSLFPutsSNhfv7Mh0HV9mvbiXO7O9+P7Ps9uO9OwvUJfgy34aDDkTFkJZW23BX95Xn6Z&#10;cuaDsKVowKqCH5Tnt/PPn2aty9UVVNCUChkVsT5vXcGrEFyeZV5Wygg/AKcsBTWgEYF+cZuVKFqq&#10;bprsajicZC1g6RCk8p6898cgn6f6WisZHrX2KrCm4DRbSCemcxPPbD4T+RaFq2p5GkP8wxRG1Jaa&#10;nkvdiyDYDuu/SplaInjQYSDBZKB1LVXagbYZDd9ts66EU2kXAse7M0z+/5WVD/u1e0IWuu/QEYER&#10;kNb53JMz7tNpNPFLkzKKE4SHM2yqC0yS8+vo2831mDNJocnNdDRNsGaXyw59+KHAsGgUHImVBJbY&#10;r3yghpTap8ReFpZ10yRmGvuHgxKjJ7tMGK3QbTpWlwWf9tNvoDzQUghHvr2Ty5par4QPTwKJYNqD&#10;RBse6dANtAWHk8VZBfjrI3/MJ9wpyllLgim4JUVz1vy0xEfUVm9gb2yScT0eT4YUtztzByTDEb0I&#10;J5NJXgxNb2oE80pyXsRGFBJWUruCb3rzLhyVS89BqsUiJZGMnAgru3Yylo5wRSyfu1eB7gR4IKYe&#10;oFeTyN/hfsyNN71b7AKhn0iJ0B6BPCFOEkxcnZ5L1Pjb/5R1edTz3wAAAP//AwBQSwMEFAAGAAgA&#10;AAAhACnaatzdAAAABAEAAA8AAABkcnMvZG93bnJldi54bWxMj0FLw0AQhe+C/2EZwYvYTXuINWZT&#10;VBAElWLbQ4/b7DSJyc6G3W2b+OsdvdjLg+E93vsmXwy2E0f0oXGkYDpJQCCVzjRUKdisX27nIELU&#10;ZHTnCBWMGGBRXF7kOjPuRJ94XMVKcAmFTCuoY+wzKUNZo9Vh4nok9vbOWx359JU0Xp+43HZyliSp&#10;tLohXqh1j881lu3qYBW84/d48/XW+uXT/q4dP7YRZ6/3Sl1fDY8PICIO8T8Mv/iMDgUz7dyBTBCd&#10;An4k/il7aToFseNMks5BFrk8hy9+AAAA//8DAFBLAQItABQABgAIAAAAIQC2gziS/gAAAOEBAAAT&#10;AAAAAAAAAAAAAAAAAAAAAABbQ29udGVudF9UeXBlc10ueG1sUEsBAi0AFAAGAAgAAAAhADj9If/W&#10;AAAAlAEAAAsAAAAAAAAAAAAAAAAALwEAAF9yZWxzLy5yZWxzUEsBAi0AFAAGAAgAAAAhAINa1i8Q&#10;AgAAHAQAAA4AAAAAAAAAAAAAAAAALgIAAGRycy9lMm9Eb2MueG1sUEsBAi0AFAAGAAgAAAAhACna&#10;atzdAAAABAEAAA8AAAAAAAAAAAAAAAAAagQAAGRycy9kb3ducmV2LnhtbFBLBQYAAAAABAAEAPMA&#10;AAB0BQAAAAA=&#10;" filled="f" stroked="f">
              <v:textbox style="mso-fit-shape-to-text:t" inset="0,0,0,28pt">
                <w:txbxContent>
                  <w:p w14:paraId="3BAE263B" w14:textId="77777777" w:rsidR="00A81215" w:rsidRPr="00A81215" w:rsidRDefault="00A81215" w:rsidP="00A812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A81215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0602" w:rsidRPr="0056547E">
      <w:rPr>
        <w:highlight w:val="yellow"/>
      </w:rPr>
      <w:t>Security classification</w:t>
    </w:r>
  </w:p>
  <w:p w14:paraId="724EE7A1" w14:textId="77777777" w:rsidR="00C10602" w:rsidRPr="00115819" w:rsidRDefault="00C10602" w:rsidP="00115819">
    <w:pPr>
      <w:pStyle w:val="Footer"/>
    </w:pPr>
    <w:r w:rsidRPr="00580BF2">
      <w:rPr>
        <w:sz w:val="15"/>
        <w:szCs w:val="15"/>
        <w:highlight w:val="yellow"/>
      </w:rPr>
      <w:t>© 20XX CGI Inc.</w:t>
    </w:r>
    <w:r>
      <w:ptab w:relativeTo="margin" w:alignment="right" w:leader="none"/>
    </w:r>
    <w:r w:rsidRPr="00115819">
      <w:fldChar w:fldCharType="begin"/>
    </w:r>
    <w:r w:rsidRPr="00115819">
      <w:instrText xml:space="preserve"> PAGE   \* MERGEFORMAT </w:instrText>
    </w:r>
    <w:r w:rsidRPr="00115819">
      <w:fldChar w:fldCharType="separate"/>
    </w:r>
    <w:r w:rsidRPr="00115819">
      <w:t>6</w:t>
    </w:r>
    <w:r w:rsidRPr="0011581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1889" w14:textId="77777777" w:rsidR="00AC58A4" w:rsidRDefault="00AC58A4" w:rsidP="0068333A">
      <w:pPr>
        <w:spacing w:after="0" w:line="240" w:lineRule="auto"/>
      </w:pPr>
      <w:r>
        <w:separator/>
      </w:r>
    </w:p>
  </w:footnote>
  <w:footnote w:type="continuationSeparator" w:id="0">
    <w:p w14:paraId="649CF37B" w14:textId="77777777" w:rsidR="00AC58A4" w:rsidRDefault="00AC58A4" w:rsidP="00683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0F49" w14:textId="77777777" w:rsidR="00C10602" w:rsidRDefault="00C10602" w:rsidP="004023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73DA" w14:textId="77777777" w:rsidR="00C10602" w:rsidRPr="00992046" w:rsidRDefault="009D3F33" w:rsidP="00115819">
    <w:pPr>
      <w:pStyle w:val="Header"/>
    </w:pPr>
    <w:sdt>
      <w:sdtPr>
        <w:alias w:val="Client Name"/>
        <w:tag w:val="Client Name"/>
        <w:id w:val="-715203341"/>
        <w:placeholder>
          <w:docPart w:val="6642F323B68D455C9B3BD4BCD2AB33B4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r w:rsidR="00C10602" w:rsidRPr="002F6BBB">
          <w:rPr>
            <w:rStyle w:val="PlaceholderText"/>
          </w:rPr>
          <w:t>[Abstract]</w:t>
        </w:r>
      </w:sdtContent>
    </w:sdt>
  </w:p>
  <w:sdt>
    <w:sdtPr>
      <w:alias w:val="Title"/>
      <w:tag w:val=""/>
      <w:id w:val="-1044526578"/>
      <w:placeholder>
        <w:docPart w:val="5D133477CEC7407B96FA8AB3AFDB146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0F33841" w14:textId="7D846782" w:rsidR="00C10602" w:rsidRPr="00992046" w:rsidRDefault="00F56E8E" w:rsidP="00115819">
        <w:pPr>
          <w:pStyle w:val="Header"/>
        </w:pPr>
        <w:r>
          <w:t>CGI Augmented Application Services (AAS)</w:t>
        </w:r>
      </w:p>
    </w:sdtContent>
  </w:sdt>
  <w:p w14:paraId="2DC1E916" w14:textId="77777777" w:rsidR="00C10602" w:rsidRDefault="00C10602" w:rsidP="00115819">
    <w:pPr>
      <w:pStyle w:val="Header"/>
      <w:spacing w:after="360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3E520E" wp14:editId="2CDECDEF">
              <wp:simplePos x="0" y="0"/>
              <wp:positionH relativeFrom="column">
                <wp:posOffset>0</wp:posOffset>
              </wp:positionH>
              <wp:positionV relativeFrom="page">
                <wp:posOffset>923925</wp:posOffset>
              </wp:positionV>
              <wp:extent cx="6400800" cy="25400"/>
              <wp:effectExtent l="0" t="0" r="0" b="0"/>
              <wp:wrapNone/>
              <wp:docPr id="14" name="Rectangle 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0800" cy="25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75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1B1CEC" id="Rectangle 14" o:spid="_x0000_s1026" alt="&quot;&quot;" style="position:absolute;margin-left:0;margin-top:72.75pt;width:7in;height:2pt;z-index:251663360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9PqwIAAHEFAAAOAAAAZHJzL2Uyb0RvYy54bWysVMlu2zAQvRfoPxC8N5IdbxFiB27SFAWC&#10;JGhS5ExTlESAIlmSXtKv7yMlL01zKnqROJyFM2/mzeXVrlVkI5yXRs/p4CynRGhuSqnrOf3xfPtp&#10;RokPTJdMGS3m9FV4erX4+OFyawsxNI1RpXAEQbQvtnZOmxBskWWeN6Jl/sxYoaGsjGtZgOjqrHRs&#10;i+ityoZ5Psm2xpXWGS68x+1Np6SLFL+qBA8PVeVFIGpOkVtIX5e+q/jNFpesqB2zjeR9GuwfsmiZ&#10;1Hj0EOqGBUbWTv4VqpXcGW+qcMZNm5mqklykGlDNIH9TzVPDrEi1ABxvDzD5/xeW32+e7KMDDFvr&#10;C49jrGJXuTb+kR/ZJbBeD2CJXSAcl5NRns9yYMqhG44hRTCzo7N1PnwVpiXxMKcOvUgQsc2dD53p&#10;3qRHrryVSpFKSQyCxrhQ4kx4kaFJQGC8Oog9/JOHJ9YAizxde1evrpUjG4ZWfzkfXJxP+4Rqf2o9&#10;HedINd784bGcDUeT8bseAzi85zIenk+Wn09cUHy9T05JTVgkARDynClRHhAMUonvQKPDAMOX6o4Z&#10;KU22KHM4TbgywFApFgBxa+HudU0JUzWIxoNLJWgTIUMgVkQsb5hvOgC8UbKMqbGilQEUU7KdU/Qr&#10;VtI9rHTUikSSviPHGYinlSlfH13sQVeF5bcSj9wxHx6ZA01QGqgfHvCplEHmpj9R0hj36737aI/p&#10;hZaSLWiHqn6umUOr1TeNXl4MRqPI0ySMxtMhBHeqWZ1q9Lq9Nmj3ABhbno7RPqj9sXKmfcGGWMZX&#10;oWKa4+0Ov164Dt06wI7hYrlMZuCmZeFOP1m+n7oI7/PuhTnbz3MAEe7NnqKseDPWnW1EWJvlOphK&#10;pn4fcQVXogBeJ9b0OygujlM5WR035eI3AAAA//8DAFBLAwQUAAYACAAAACEAOlxXE9wAAAAJAQAA&#10;DwAAAGRycy9kb3ducmV2LnhtbEyPwU7DMBBE70j8g7VI3KhdRMCEOFWExAWJQ9Me4ObGSxLFXkex&#10;m4a/xznBcd+MZmeK3eIsm3EKvScF240AhtR401Or4Hh4u5PAQtRktPWECn4wwK68vip0bvyF9jjX&#10;sWUphEKuFXQxjjnnoenQ6bDxI1LSvv3kdEzn1HIz6UsKd5bfC/HIne4pfej0iK8dNkN9dgosvVdP&#10;tRwO+lPO249hLyv8kkrd3izVC7CIS/wzw1o/VYcydTr5M5nArII0JCb6kGXAVlkImdBpRc8Z8LLg&#10;/xeUvwAAAP//AwBQSwECLQAUAAYACAAAACEAtoM4kv4AAADhAQAAEwAAAAAAAAAAAAAAAAAAAAAA&#10;W0NvbnRlbnRfVHlwZXNdLnhtbFBLAQItABQABgAIAAAAIQA4/SH/1gAAAJQBAAALAAAAAAAAAAAA&#10;AAAAAC8BAABfcmVscy8ucmVsc1BLAQItABQABgAIAAAAIQBSv69PqwIAAHEFAAAOAAAAAAAAAAAA&#10;AAAAAC4CAABkcnMvZTJvRG9jLnhtbFBLAQItABQABgAIAAAAIQA6XFcT3AAAAAkBAAAPAAAAAAAA&#10;AAAAAAAAAAUFAABkcnMvZG93bnJldi54bWxQSwUGAAAAAAQABADzAAAADgYAAAAA&#10;" fillcolor="#e31937" stroked="f" strokeweight="1pt">
              <v:fill color2="#5236ab" rotate="t" angle="90" colors="0 #e31937;.75 #a82465;1 #5236ab" focus="100%" type="gradient">
                <o:fill v:ext="view" type="gradientUnscaled"/>
              </v:fill>
              <w10:wrap anchory="page"/>
            </v:rect>
          </w:pict>
        </mc:Fallback>
      </mc:AlternateContent>
    </w:r>
    <w:sdt>
      <w:sdtPr>
        <w:alias w:val="Response Number"/>
        <w:tag w:val="Response Number"/>
        <w:id w:val="-680426366"/>
        <w:placeholder>
          <w:docPart w:val="D20A7418CBF24BC5B26EE04F1D23AEE0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Pr="00653C61">
          <w:t>Response Number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8AE3D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141FE2"/>
    <w:multiLevelType w:val="multilevel"/>
    <w:tmpl w:val="D620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65F16"/>
    <w:multiLevelType w:val="multilevel"/>
    <w:tmpl w:val="1CD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1595C"/>
    <w:multiLevelType w:val="multilevel"/>
    <w:tmpl w:val="D96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622A4"/>
    <w:multiLevelType w:val="multilevel"/>
    <w:tmpl w:val="364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70FE7"/>
    <w:multiLevelType w:val="multilevel"/>
    <w:tmpl w:val="9E6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714C7"/>
    <w:multiLevelType w:val="hybridMultilevel"/>
    <w:tmpl w:val="EDD6F3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5A5366"/>
    <w:multiLevelType w:val="hybridMultilevel"/>
    <w:tmpl w:val="648015A0"/>
    <w:lvl w:ilvl="0" w:tplc="E3C45B18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1572CB"/>
    <w:multiLevelType w:val="hybridMultilevel"/>
    <w:tmpl w:val="2AEC05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F1CF3"/>
    <w:multiLevelType w:val="multilevel"/>
    <w:tmpl w:val="AD3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36098"/>
    <w:multiLevelType w:val="multilevel"/>
    <w:tmpl w:val="D9E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53EC5"/>
    <w:multiLevelType w:val="hybridMultilevel"/>
    <w:tmpl w:val="995025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6516AD"/>
    <w:multiLevelType w:val="hybridMultilevel"/>
    <w:tmpl w:val="A79691E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020975"/>
    <w:multiLevelType w:val="hybridMultilevel"/>
    <w:tmpl w:val="0F14CE2A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E0F7E4A"/>
    <w:multiLevelType w:val="multilevel"/>
    <w:tmpl w:val="493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30B71"/>
    <w:multiLevelType w:val="multilevel"/>
    <w:tmpl w:val="1F3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548F3"/>
    <w:multiLevelType w:val="hybridMultilevel"/>
    <w:tmpl w:val="5008A3B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5451E7B"/>
    <w:multiLevelType w:val="hybridMultilevel"/>
    <w:tmpl w:val="2BDE514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2567B6"/>
    <w:multiLevelType w:val="hybridMultilevel"/>
    <w:tmpl w:val="F39C55C8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4B2EBB"/>
    <w:multiLevelType w:val="hybridMultilevel"/>
    <w:tmpl w:val="E87EA8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C83924"/>
    <w:multiLevelType w:val="hybridMultilevel"/>
    <w:tmpl w:val="995E1454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B1077A0"/>
    <w:multiLevelType w:val="multilevel"/>
    <w:tmpl w:val="11A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C6D57"/>
    <w:multiLevelType w:val="multilevel"/>
    <w:tmpl w:val="E18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95DC2"/>
    <w:multiLevelType w:val="hybridMultilevel"/>
    <w:tmpl w:val="3AC4DB6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6F7260"/>
    <w:multiLevelType w:val="multilevel"/>
    <w:tmpl w:val="41A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D0399"/>
    <w:multiLevelType w:val="multilevel"/>
    <w:tmpl w:val="540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6A11D6"/>
    <w:multiLevelType w:val="multilevel"/>
    <w:tmpl w:val="06A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F1032B"/>
    <w:multiLevelType w:val="multilevel"/>
    <w:tmpl w:val="77F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A79F4"/>
    <w:multiLevelType w:val="hybridMultilevel"/>
    <w:tmpl w:val="5C6626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99699C"/>
    <w:multiLevelType w:val="multilevel"/>
    <w:tmpl w:val="BAD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B3292C"/>
    <w:multiLevelType w:val="hybridMultilevel"/>
    <w:tmpl w:val="4A26E7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467401"/>
    <w:multiLevelType w:val="multilevel"/>
    <w:tmpl w:val="3C7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B868BB"/>
    <w:multiLevelType w:val="multilevel"/>
    <w:tmpl w:val="1AE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97591A"/>
    <w:multiLevelType w:val="hybridMultilevel"/>
    <w:tmpl w:val="44D4CDE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720E94"/>
    <w:multiLevelType w:val="multilevel"/>
    <w:tmpl w:val="DB0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914B1"/>
    <w:multiLevelType w:val="multilevel"/>
    <w:tmpl w:val="19B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E327E"/>
    <w:multiLevelType w:val="multilevel"/>
    <w:tmpl w:val="772C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65B8F"/>
    <w:multiLevelType w:val="multilevel"/>
    <w:tmpl w:val="A46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61573B"/>
    <w:multiLevelType w:val="multilevel"/>
    <w:tmpl w:val="6346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61186"/>
    <w:multiLevelType w:val="hybridMultilevel"/>
    <w:tmpl w:val="0838BB82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E576945"/>
    <w:multiLevelType w:val="hybridMultilevel"/>
    <w:tmpl w:val="CB0626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650597"/>
    <w:multiLevelType w:val="multilevel"/>
    <w:tmpl w:val="5D8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A67CB"/>
    <w:multiLevelType w:val="hybridMultilevel"/>
    <w:tmpl w:val="422AD372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EFF2D57"/>
    <w:multiLevelType w:val="multilevel"/>
    <w:tmpl w:val="1EE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9741CA"/>
    <w:multiLevelType w:val="hybridMultilevel"/>
    <w:tmpl w:val="591E522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865D5A"/>
    <w:multiLevelType w:val="multilevel"/>
    <w:tmpl w:val="20F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007B55"/>
    <w:multiLevelType w:val="multilevel"/>
    <w:tmpl w:val="9DE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76382F"/>
    <w:multiLevelType w:val="hybridMultilevel"/>
    <w:tmpl w:val="6ABABD9E"/>
    <w:lvl w:ilvl="0" w:tplc="041D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055195"/>
    <w:multiLevelType w:val="multilevel"/>
    <w:tmpl w:val="FB7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478D2"/>
    <w:multiLevelType w:val="multilevel"/>
    <w:tmpl w:val="B29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8C1AE6"/>
    <w:multiLevelType w:val="hybridMultilevel"/>
    <w:tmpl w:val="47EA583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9B8019F"/>
    <w:multiLevelType w:val="multilevel"/>
    <w:tmpl w:val="DBC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4607A2"/>
    <w:multiLevelType w:val="hybridMultilevel"/>
    <w:tmpl w:val="D52810B4"/>
    <w:lvl w:ilvl="0" w:tplc="041D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C961252"/>
    <w:multiLevelType w:val="hybridMultilevel"/>
    <w:tmpl w:val="119E624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C33EAD"/>
    <w:multiLevelType w:val="multilevel"/>
    <w:tmpl w:val="615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E26B1A"/>
    <w:multiLevelType w:val="multilevel"/>
    <w:tmpl w:val="436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6918BD"/>
    <w:multiLevelType w:val="multilevel"/>
    <w:tmpl w:val="7FC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F01CBF"/>
    <w:multiLevelType w:val="multilevel"/>
    <w:tmpl w:val="FC2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C201D6"/>
    <w:multiLevelType w:val="multilevel"/>
    <w:tmpl w:val="15D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4173EB"/>
    <w:multiLevelType w:val="multilevel"/>
    <w:tmpl w:val="C3F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491ADC"/>
    <w:multiLevelType w:val="multilevel"/>
    <w:tmpl w:val="62E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FF7693"/>
    <w:multiLevelType w:val="hybridMultilevel"/>
    <w:tmpl w:val="219A58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055C10"/>
    <w:multiLevelType w:val="hybridMultilevel"/>
    <w:tmpl w:val="877662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74272D1"/>
    <w:multiLevelType w:val="hybridMultilevel"/>
    <w:tmpl w:val="29CCC8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7EB42D4"/>
    <w:multiLevelType w:val="hybridMultilevel"/>
    <w:tmpl w:val="6C045D1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8FF217D"/>
    <w:multiLevelType w:val="multilevel"/>
    <w:tmpl w:val="C92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BC6F35"/>
    <w:multiLevelType w:val="multilevel"/>
    <w:tmpl w:val="252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D534C5"/>
    <w:multiLevelType w:val="hybridMultilevel"/>
    <w:tmpl w:val="8B8E4E2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9EC21F7"/>
    <w:multiLevelType w:val="hybridMultilevel"/>
    <w:tmpl w:val="89CCE12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F705C6"/>
    <w:multiLevelType w:val="multilevel"/>
    <w:tmpl w:val="01A4457E"/>
    <w:lvl w:ilvl="0">
      <w:start w:val="1"/>
      <w:numFmt w:val="decimal"/>
      <w:pStyle w:val="Heading1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 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2" w15:restartNumberingAfterBreak="0">
    <w:nsid w:val="4C3254ED"/>
    <w:multiLevelType w:val="hybridMultilevel"/>
    <w:tmpl w:val="C05871D0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4C7C6B9C"/>
    <w:multiLevelType w:val="multilevel"/>
    <w:tmpl w:val="350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D06E7F"/>
    <w:multiLevelType w:val="hybridMultilevel"/>
    <w:tmpl w:val="C24C543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E6A07C8"/>
    <w:multiLevelType w:val="multilevel"/>
    <w:tmpl w:val="59B8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A901C3"/>
    <w:multiLevelType w:val="multilevel"/>
    <w:tmpl w:val="6C54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6D4B78"/>
    <w:multiLevelType w:val="multilevel"/>
    <w:tmpl w:val="13C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AB205D"/>
    <w:multiLevelType w:val="hybridMultilevel"/>
    <w:tmpl w:val="824CFD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45598A"/>
    <w:multiLevelType w:val="multilevel"/>
    <w:tmpl w:val="891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E410FE"/>
    <w:multiLevelType w:val="multilevel"/>
    <w:tmpl w:val="16B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DA467F"/>
    <w:multiLevelType w:val="hybridMultilevel"/>
    <w:tmpl w:val="79A070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763311C"/>
    <w:multiLevelType w:val="multilevel"/>
    <w:tmpl w:val="592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BD3D2B"/>
    <w:multiLevelType w:val="multilevel"/>
    <w:tmpl w:val="CAA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016793"/>
    <w:multiLevelType w:val="hybridMultilevel"/>
    <w:tmpl w:val="436E22D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9A137A4"/>
    <w:multiLevelType w:val="hybridMultilevel"/>
    <w:tmpl w:val="A82AD54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682249"/>
    <w:multiLevelType w:val="hybridMultilevel"/>
    <w:tmpl w:val="7A765E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A24184"/>
    <w:multiLevelType w:val="multilevel"/>
    <w:tmpl w:val="27E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2B2945"/>
    <w:multiLevelType w:val="multilevel"/>
    <w:tmpl w:val="EB42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DC2E74"/>
    <w:multiLevelType w:val="multilevel"/>
    <w:tmpl w:val="ABD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7F014F"/>
    <w:multiLevelType w:val="multilevel"/>
    <w:tmpl w:val="B22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353FA4"/>
    <w:multiLevelType w:val="hybridMultilevel"/>
    <w:tmpl w:val="6B2862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14862DE"/>
    <w:multiLevelType w:val="hybridMultilevel"/>
    <w:tmpl w:val="331C04B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DC7045"/>
    <w:multiLevelType w:val="hybridMultilevel"/>
    <w:tmpl w:val="AAAC13D4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635D3BD1"/>
    <w:multiLevelType w:val="multilevel"/>
    <w:tmpl w:val="F96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112574"/>
    <w:multiLevelType w:val="multilevel"/>
    <w:tmpl w:val="201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985FAF"/>
    <w:multiLevelType w:val="hybridMultilevel"/>
    <w:tmpl w:val="30A449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5F9421D"/>
    <w:multiLevelType w:val="multilevel"/>
    <w:tmpl w:val="389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171B76"/>
    <w:multiLevelType w:val="hybridMultilevel"/>
    <w:tmpl w:val="1D2ECB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7E80F57"/>
    <w:multiLevelType w:val="multilevel"/>
    <w:tmpl w:val="472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3166A3"/>
    <w:multiLevelType w:val="hybridMultilevel"/>
    <w:tmpl w:val="42504A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957733F"/>
    <w:multiLevelType w:val="hybridMultilevel"/>
    <w:tmpl w:val="0A12A28E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69E12B91"/>
    <w:multiLevelType w:val="hybridMultilevel"/>
    <w:tmpl w:val="2C4252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9E37056"/>
    <w:multiLevelType w:val="multilevel"/>
    <w:tmpl w:val="AF6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1627F7"/>
    <w:multiLevelType w:val="multilevel"/>
    <w:tmpl w:val="B2D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906004"/>
    <w:multiLevelType w:val="hybridMultilevel"/>
    <w:tmpl w:val="99D274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BF5607E"/>
    <w:multiLevelType w:val="multilevel"/>
    <w:tmpl w:val="19A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F72FA4"/>
    <w:multiLevelType w:val="hybridMultilevel"/>
    <w:tmpl w:val="E5904BC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C955867"/>
    <w:multiLevelType w:val="hybridMultilevel"/>
    <w:tmpl w:val="522CCA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D395F95"/>
    <w:multiLevelType w:val="multilevel"/>
    <w:tmpl w:val="4FB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2E7E2B"/>
    <w:multiLevelType w:val="hybridMultilevel"/>
    <w:tmpl w:val="4482A04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FF85DC8"/>
    <w:multiLevelType w:val="multilevel"/>
    <w:tmpl w:val="C30A03EC"/>
    <w:lvl w:ilvl="0">
      <w:start w:val="1"/>
      <w:numFmt w:val="upperLetter"/>
      <w:pStyle w:val="AppendixHeading1"/>
      <w:lvlText w:val="Appendix %1"/>
      <w:lvlJc w:val="left"/>
      <w:pPr>
        <w:ind w:left="2880" w:hanging="2880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pStyle w:val="AppendixHeading4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2" w15:restartNumberingAfterBreak="0">
    <w:nsid w:val="74775353"/>
    <w:multiLevelType w:val="multilevel"/>
    <w:tmpl w:val="D37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9A7B05"/>
    <w:multiLevelType w:val="multilevel"/>
    <w:tmpl w:val="A1A4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DD5F80"/>
    <w:multiLevelType w:val="hybridMultilevel"/>
    <w:tmpl w:val="FFD41F36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5E40CA4"/>
    <w:multiLevelType w:val="hybridMultilevel"/>
    <w:tmpl w:val="680CF6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69C7DEE"/>
    <w:multiLevelType w:val="multilevel"/>
    <w:tmpl w:val="C8D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6B27C7"/>
    <w:multiLevelType w:val="multilevel"/>
    <w:tmpl w:val="48A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1B778B"/>
    <w:multiLevelType w:val="multilevel"/>
    <w:tmpl w:val="B60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3B4A23"/>
    <w:multiLevelType w:val="multilevel"/>
    <w:tmpl w:val="EB3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536B24"/>
    <w:multiLevelType w:val="hybridMultilevel"/>
    <w:tmpl w:val="05B0692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8AB1795"/>
    <w:multiLevelType w:val="multilevel"/>
    <w:tmpl w:val="A93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E6618A"/>
    <w:multiLevelType w:val="multilevel"/>
    <w:tmpl w:val="5E6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1A7E74"/>
    <w:multiLevelType w:val="multilevel"/>
    <w:tmpl w:val="18B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BE1003"/>
    <w:multiLevelType w:val="multilevel"/>
    <w:tmpl w:val="E7D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285BD0"/>
    <w:multiLevelType w:val="multilevel"/>
    <w:tmpl w:val="011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007E23"/>
    <w:multiLevelType w:val="multilevel"/>
    <w:tmpl w:val="B88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0992">
    <w:abstractNumId w:val="71"/>
  </w:num>
  <w:num w:numId="2" w16cid:durableId="1756825059">
    <w:abstractNumId w:val="2"/>
  </w:num>
  <w:num w:numId="3" w16cid:durableId="1671984204">
    <w:abstractNumId w:val="1"/>
  </w:num>
  <w:num w:numId="4" w16cid:durableId="1020200237">
    <w:abstractNumId w:val="0"/>
  </w:num>
  <w:num w:numId="5" w16cid:durableId="275216422">
    <w:abstractNumId w:val="111"/>
  </w:num>
  <w:num w:numId="6" w16cid:durableId="512959119">
    <w:abstractNumId w:val="9"/>
  </w:num>
  <w:num w:numId="7" w16cid:durableId="1416319500">
    <w:abstractNumId w:val="93"/>
  </w:num>
  <w:num w:numId="8" w16cid:durableId="378632701">
    <w:abstractNumId w:val="52"/>
  </w:num>
  <w:num w:numId="9" w16cid:durableId="222912773">
    <w:abstractNumId w:val="28"/>
  </w:num>
  <w:num w:numId="10" w16cid:durableId="715928440">
    <w:abstractNumId w:val="73"/>
  </w:num>
  <w:num w:numId="11" w16cid:durableId="1646355170">
    <w:abstractNumId w:val="77"/>
  </w:num>
  <w:num w:numId="12" w16cid:durableId="685638232">
    <w:abstractNumId w:val="68"/>
  </w:num>
  <w:num w:numId="13" w16cid:durableId="1692608673">
    <w:abstractNumId w:val="33"/>
  </w:num>
  <w:num w:numId="14" w16cid:durableId="917522595">
    <w:abstractNumId w:val="37"/>
  </w:num>
  <w:num w:numId="15" w16cid:durableId="489060433">
    <w:abstractNumId w:val="79"/>
  </w:num>
  <w:num w:numId="16" w16cid:durableId="1377050750">
    <w:abstractNumId w:val="26"/>
  </w:num>
  <w:num w:numId="17" w16cid:durableId="1692414191">
    <w:abstractNumId w:val="3"/>
  </w:num>
  <w:num w:numId="18" w16cid:durableId="265885859">
    <w:abstractNumId w:val="123"/>
  </w:num>
  <w:num w:numId="19" w16cid:durableId="389891634">
    <w:abstractNumId w:val="106"/>
  </w:num>
  <w:num w:numId="20" w16cid:durableId="468283709">
    <w:abstractNumId w:val="27"/>
  </w:num>
  <w:num w:numId="21" w16cid:durableId="320041997">
    <w:abstractNumId w:val="119"/>
  </w:num>
  <w:num w:numId="22" w16cid:durableId="1960331827">
    <w:abstractNumId w:val="43"/>
  </w:num>
  <w:num w:numId="23" w16cid:durableId="602035404">
    <w:abstractNumId w:val="17"/>
  </w:num>
  <w:num w:numId="24" w16cid:durableId="573859772">
    <w:abstractNumId w:val="76"/>
  </w:num>
  <w:num w:numId="25" w16cid:durableId="1795171383">
    <w:abstractNumId w:val="88"/>
  </w:num>
  <w:num w:numId="26" w16cid:durableId="288097823">
    <w:abstractNumId w:val="125"/>
  </w:num>
  <w:num w:numId="27" w16cid:durableId="993605068">
    <w:abstractNumId w:val="122"/>
  </w:num>
  <w:num w:numId="28" w16cid:durableId="1103723597">
    <w:abstractNumId w:val="29"/>
  </w:num>
  <w:num w:numId="29" w16cid:durableId="619000126">
    <w:abstractNumId w:val="94"/>
  </w:num>
  <w:num w:numId="30" w16cid:durableId="846017901">
    <w:abstractNumId w:val="126"/>
  </w:num>
  <w:num w:numId="31" w16cid:durableId="1205826534">
    <w:abstractNumId w:val="82"/>
  </w:num>
  <w:num w:numId="32" w16cid:durableId="723145187">
    <w:abstractNumId w:val="24"/>
  </w:num>
  <w:num w:numId="33" w16cid:durableId="1662847079">
    <w:abstractNumId w:val="38"/>
  </w:num>
  <w:num w:numId="34" w16cid:durableId="1406339126">
    <w:abstractNumId w:val="124"/>
  </w:num>
  <w:num w:numId="35" w16cid:durableId="1497262464">
    <w:abstractNumId w:val="45"/>
  </w:num>
  <w:num w:numId="36" w16cid:durableId="1147865763">
    <w:abstractNumId w:val="31"/>
  </w:num>
  <w:num w:numId="37" w16cid:durableId="1494368897">
    <w:abstractNumId w:val="47"/>
  </w:num>
  <w:num w:numId="38" w16cid:durableId="1193306536">
    <w:abstractNumId w:val="12"/>
  </w:num>
  <w:num w:numId="39" w16cid:durableId="1946037038">
    <w:abstractNumId w:val="112"/>
  </w:num>
  <w:num w:numId="40" w16cid:durableId="2078821426">
    <w:abstractNumId w:val="6"/>
  </w:num>
  <w:num w:numId="41" w16cid:durableId="870335497">
    <w:abstractNumId w:val="90"/>
  </w:num>
  <w:num w:numId="42" w16cid:durableId="691077630">
    <w:abstractNumId w:val="62"/>
  </w:num>
  <w:num w:numId="43" w16cid:durableId="63257559">
    <w:abstractNumId w:val="34"/>
  </w:num>
  <w:num w:numId="44" w16cid:durableId="663093796">
    <w:abstractNumId w:val="104"/>
  </w:num>
  <w:num w:numId="45" w16cid:durableId="1054963831">
    <w:abstractNumId w:val="56"/>
  </w:num>
  <w:num w:numId="46" w16cid:durableId="1285845171">
    <w:abstractNumId w:val="75"/>
  </w:num>
  <w:num w:numId="47" w16cid:durableId="1072852896">
    <w:abstractNumId w:val="89"/>
  </w:num>
  <w:num w:numId="48" w16cid:durableId="2043826286">
    <w:abstractNumId w:val="40"/>
  </w:num>
  <w:num w:numId="49" w16cid:durableId="427820092">
    <w:abstractNumId w:val="117"/>
  </w:num>
  <w:num w:numId="50" w16cid:durableId="543979566">
    <w:abstractNumId w:val="87"/>
  </w:num>
  <w:num w:numId="51" w16cid:durableId="179705987">
    <w:abstractNumId w:val="53"/>
  </w:num>
  <w:num w:numId="52" w16cid:durableId="1215579756">
    <w:abstractNumId w:val="51"/>
  </w:num>
  <w:num w:numId="53" w16cid:durableId="1849128243">
    <w:abstractNumId w:val="95"/>
  </w:num>
  <w:num w:numId="54" w16cid:durableId="1261570477">
    <w:abstractNumId w:val="97"/>
  </w:num>
  <w:num w:numId="55" w16cid:durableId="1724984089">
    <w:abstractNumId w:val="109"/>
  </w:num>
  <w:num w:numId="56" w16cid:durableId="1955162680">
    <w:abstractNumId w:val="36"/>
  </w:num>
  <w:num w:numId="57" w16cid:durableId="1799300481">
    <w:abstractNumId w:val="39"/>
  </w:num>
  <w:num w:numId="58" w16cid:durableId="1946110082">
    <w:abstractNumId w:val="16"/>
  </w:num>
  <w:num w:numId="59" w16cid:durableId="304700825">
    <w:abstractNumId w:val="116"/>
  </w:num>
  <w:num w:numId="60" w16cid:durableId="1396707341">
    <w:abstractNumId w:val="7"/>
  </w:num>
  <w:num w:numId="61" w16cid:durableId="809784947">
    <w:abstractNumId w:val="103"/>
  </w:num>
  <w:num w:numId="62" w16cid:durableId="516387801">
    <w:abstractNumId w:val="61"/>
  </w:num>
  <w:num w:numId="63" w16cid:durableId="729308762">
    <w:abstractNumId w:val="91"/>
  </w:num>
  <w:num w:numId="64" w16cid:durableId="1801220630">
    <w:abstractNumId w:val="118"/>
  </w:num>
  <w:num w:numId="65" w16cid:durableId="1380788899">
    <w:abstractNumId w:val="57"/>
  </w:num>
  <w:num w:numId="66" w16cid:durableId="490173873">
    <w:abstractNumId w:val="113"/>
  </w:num>
  <w:num w:numId="67" w16cid:durableId="716078683">
    <w:abstractNumId w:val="99"/>
  </w:num>
  <w:num w:numId="68" w16cid:durableId="1314874451">
    <w:abstractNumId w:val="59"/>
  </w:num>
  <w:num w:numId="69" w16cid:durableId="1062174206">
    <w:abstractNumId w:val="81"/>
  </w:num>
  <w:num w:numId="70" w16cid:durableId="1229003082">
    <w:abstractNumId w:val="74"/>
  </w:num>
  <w:num w:numId="71" w16cid:durableId="849217804">
    <w:abstractNumId w:val="14"/>
  </w:num>
  <w:num w:numId="72" w16cid:durableId="693577194">
    <w:abstractNumId w:val="46"/>
  </w:num>
  <w:num w:numId="73" w16cid:durableId="1363895398">
    <w:abstractNumId w:val="8"/>
  </w:num>
  <w:num w:numId="74" w16cid:durableId="926504023">
    <w:abstractNumId w:val="42"/>
  </w:num>
  <w:num w:numId="75" w16cid:durableId="1029528271">
    <w:abstractNumId w:val="98"/>
  </w:num>
  <w:num w:numId="76" w16cid:durableId="22289310">
    <w:abstractNumId w:val="66"/>
  </w:num>
  <w:num w:numId="77" w16cid:durableId="555628921">
    <w:abstractNumId w:val="44"/>
  </w:num>
  <w:num w:numId="78" w16cid:durableId="1339769784">
    <w:abstractNumId w:val="18"/>
  </w:num>
  <w:num w:numId="79" w16cid:durableId="1241450660">
    <w:abstractNumId w:val="84"/>
  </w:num>
  <w:num w:numId="80" w16cid:durableId="1636062748">
    <w:abstractNumId w:val="30"/>
  </w:num>
  <w:num w:numId="81" w16cid:durableId="785395488">
    <w:abstractNumId w:val="63"/>
  </w:num>
  <w:num w:numId="82" w16cid:durableId="691345553">
    <w:abstractNumId w:val="25"/>
  </w:num>
  <w:num w:numId="83" w16cid:durableId="248150866">
    <w:abstractNumId w:val="64"/>
  </w:num>
  <w:num w:numId="84" w16cid:durableId="81145472">
    <w:abstractNumId w:val="35"/>
  </w:num>
  <w:num w:numId="85" w16cid:durableId="582496300">
    <w:abstractNumId w:val="69"/>
  </w:num>
  <w:num w:numId="86" w16cid:durableId="217209961">
    <w:abstractNumId w:val="120"/>
  </w:num>
  <w:num w:numId="87" w16cid:durableId="1401829457">
    <w:abstractNumId w:val="78"/>
  </w:num>
  <w:num w:numId="88" w16cid:durableId="224874588">
    <w:abstractNumId w:val="110"/>
  </w:num>
  <w:num w:numId="89" w16cid:durableId="2042240561">
    <w:abstractNumId w:val="20"/>
  </w:num>
  <w:num w:numId="90" w16cid:durableId="475219516">
    <w:abstractNumId w:val="115"/>
  </w:num>
  <w:num w:numId="91" w16cid:durableId="1062485540">
    <w:abstractNumId w:val="100"/>
  </w:num>
  <w:num w:numId="92" w16cid:durableId="1880433507">
    <w:abstractNumId w:val="86"/>
  </w:num>
  <w:num w:numId="93" w16cid:durableId="1624773121">
    <w:abstractNumId w:val="102"/>
  </w:num>
  <w:num w:numId="94" w16cid:durableId="341206750">
    <w:abstractNumId w:val="32"/>
  </w:num>
  <w:num w:numId="95" w16cid:durableId="1303072693">
    <w:abstractNumId w:val="19"/>
  </w:num>
  <w:num w:numId="96" w16cid:durableId="656569574">
    <w:abstractNumId w:val="92"/>
  </w:num>
  <w:num w:numId="97" w16cid:durableId="1540623281">
    <w:abstractNumId w:val="65"/>
  </w:num>
  <w:num w:numId="98" w16cid:durableId="492569438">
    <w:abstractNumId w:val="107"/>
  </w:num>
  <w:num w:numId="99" w16cid:durableId="2107655263">
    <w:abstractNumId w:val="55"/>
  </w:num>
  <w:num w:numId="100" w16cid:durableId="2060590367">
    <w:abstractNumId w:val="101"/>
  </w:num>
  <w:num w:numId="101" w16cid:durableId="2041857942">
    <w:abstractNumId w:val="22"/>
  </w:num>
  <w:num w:numId="102" w16cid:durableId="1787920360">
    <w:abstractNumId w:val="72"/>
  </w:num>
  <w:num w:numId="103" w16cid:durableId="348916249">
    <w:abstractNumId w:val="15"/>
  </w:num>
  <w:num w:numId="104" w16cid:durableId="894900111">
    <w:abstractNumId w:val="114"/>
  </w:num>
  <w:num w:numId="105" w16cid:durableId="1258977027">
    <w:abstractNumId w:val="13"/>
  </w:num>
  <w:num w:numId="106" w16cid:durableId="1122729014">
    <w:abstractNumId w:val="96"/>
  </w:num>
  <w:num w:numId="107" w16cid:durableId="1745911705">
    <w:abstractNumId w:val="5"/>
  </w:num>
  <w:num w:numId="108" w16cid:durableId="2040735971">
    <w:abstractNumId w:val="121"/>
  </w:num>
  <w:num w:numId="109" w16cid:durableId="1056317363">
    <w:abstractNumId w:val="4"/>
  </w:num>
  <w:num w:numId="110" w16cid:durableId="2014721620">
    <w:abstractNumId w:val="80"/>
  </w:num>
  <w:num w:numId="111" w16cid:durableId="44648409">
    <w:abstractNumId w:val="21"/>
  </w:num>
  <w:num w:numId="112" w16cid:durableId="46684949">
    <w:abstractNumId w:val="10"/>
  </w:num>
  <w:num w:numId="113" w16cid:durableId="1940408941">
    <w:abstractNumId w:val="105"/>
  </w:num>
  <w:num w:numId="114" w16cid:durableId="2050835032">
    <w:abstractNumId w:val="54"/>
  </w:num>
  <w:num w:numId="115" w16cid:durableId="1084689983">
    <w:abstractNumId w:val="70"/>
  </w:num>
  <w:num w:numId="116" w16cid:durableId="809859341">
    <w:abstractNumId w:val="41"/>
  </w:num>
  <w:num w:numId="117" w16cid:durableId="221449354">
    <w:abstractNumId w:val="48"/>
  </w:num>
  <w:num w:numId="118" w16cid:durableId="268394623">
    <w:abstractNumId w:val="49"/>
  </w:num>
  <w:num w:numId="119" w16cid:durableId="119079970">
    <w:abstractNumId w:val="11"/>
  </w:num>
  <w:num w:numId="120" w16cid:durableId="1398892989">
    <w:abstractNumId w:val="60"/>
  </w:num>
  <w:num w:numId="121" w16cid:durableId="1992322553">
    <w:abstractNumId w:val="50"/>
  </w:num>
  <w:num w:numId="122" w16cid:durableId="29385058">
    <w:abstractNumId w:val="67"/>
  </w:num>
  <w:num w:numId="123" w16cid:durableId="1090354565">
    <w:abstractNumId w:val="83"/>
  </w:num>
  <w:num w:numId="124" w16cid:durableId="350451802">
    <w:abstractNumId w:val="85"/>
  </w:num>
  <w:num w:numId="125" w16cid:durableId="1918053878">
    <w:abstractNumId w:val="108"/>
  </w:num>
  <w:num w:numId="126" w16cid:durableId="771246488">
    <w:abstractNumId w:val="58"/>
  </w:num>
  <w:num w:numId="127" w16cid:durableId="119037097">
    <w:abstractNumId w:val="23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C7"/>
    <w:rsid w:val="0000276B"/>
    <w:rsid w:val="00006CBC"/>
    <w:rsid w:val="00010388"/>
    <w:rsid w:val="00021292"/>
    <w:rsid w:val="000216C7"/>
    <w:rsid w:val="00022ED8"/>
    <w:rsid w:val="000278A1"/>
    <w:rsid w:val="00033B59"/>
    <w:rsid w:val="000346E3"/>
    <w:rsid w:val="0004113F"/>
    <w:rsid w:val="000435D6"/>
    <w:rsid w:val="00057155"/>
    <w:rsid w:val="0006132A"/>
    <w:rsid w:val="00070F50"/>
    <w:rsid w:val="0007135E"/>
    <w:rsid w:val="00074455"/>
    <w:rsid w:val="00077FE8"/>
    <w:rsid w:val="00082192"/>
    <w:rsid w:val="0009057F"/>
    <w:rsid w:val="000A27C7"/>
    <w:rsid w:val="000A78C6"/>
    <w:rsid w:val="000B2B56"/>
    <w:rsid w:val="000B35E6"/>
    <w:rsid w:val="000B42B2"/>
    <w:rsid w:val="000B7DE2"/>
    <w:rsid w:val="000C5491"/>
    <w:rsid w:val="000D0F21"/>
    <w:rsid w:val="000D7718"/>
    <w:rsid w:val="000E062D"/>
    <w:rsid w:val="00102DFD"/>
    <w:rsid w:val="00104495"/>
    <w:rsid w:val="00107C30"/>
    <w:rsid w:val="00111B49"/>
    <w:rsid w:val="001135C9"/>
    <w:rsid w:val="00115819"/>
    <w:rsid w:val="001220C8"/>
    <w:rsid w:val="001246C3"/>
    <w:rsid w:val="001372AA"/>
    <w:rsid w:val="00141D10"/>
    <w:rsid w:val="001527BD"/>
    <w:rsid w:val="00155423"/>
    <w:rsid w:val="00155709"/>
    <w:rsid w:val="001562C4"/>
    <w:rsid w:val="00157B4D"/>
    <w:rsid w:val="0016223C"/>
    <w:rsid w:val="00162EDE"/>
    <w:rsid w:val="00164A6C"/>
    <w:rsid w:val="00171FB3"/>
    <w:rsid w:val="001920F4"/>
    <w:rsid w:val="00193352"/>
    <w:rsid w:val="0019517F"/>
    <w:rsid w:val="001A7658"/>
    <w:rsid w:val="001B3874"/>
    <w:rsid w:val="001B57D8"/>
    <w:rsid w:val="001C61FC"/>
    <w:rsid w:val="001D5E05"/>
    <w:rsid w:val="001D6DE1"/>
    <w:rsid w:val="001E04D3"/>
    <w:rsid w:val="001E06E3"/>
    <w:rsid w:val="001E15F9"/>
    <w:rsid w:val="001F20B5"/>
    <w:rsid w:val="00214010"/>
    <w:rsid w:val="00231009"/>
    <w:rsid w:val="00240724"/>
    <w:rsid w:val="00241199"/>
    <w:rsid w:val="00242887"/>
    <w:rsid w:val="00270E02"/>
    <w:rsid w:val="00271B46"/>
    <w:rsid w:val="00282121"/>
    <w:rsid w:val="00284259"/>
    <w:rsid w:val="00290CFF"/>
    <w:rsid w:val="00292A9B"/>
    <w:rsid w:val="00293AB1"/>
    <w:rsid w:val="00293B60"/>
    <w:rsid w:val="00297B8B"/>
    <w:rsid w:val="002A7C79"/>
    <w:rsid w:val="002B6889"/>
    <w:rsid w:val="002B7297"/>
    <w:rsid w:val="002C277A"/>
    <w:rsid w:val="002C3C2F"/>
    <w:rsid w:val="002C6FC8"/>
    <w:rsid w:val="002D5734"/>
    <w:rsid w:val="002D6D44"/>
    <w:rsid w:val="002E74D1"/>
    <w:rsid w:val="002F0733"/>
    <w:rsid w:val="002F318D"/>
    <w:rsid w:val="002F7BDA"/>
    <w:rsid w:val="003054F2"/>
    <w:rsid w:val="003127E2"/>
    <w:rsid w:val="00313C2E"/>
    <w:rsid w:val="0031497A"/>
    <w:rsid w:val="00315517"/>
    <w:rsid w:val="003169CD"/>
    <w:rsid w:val="00324F28"/>
    <w:rsid w:val="00333179"/>
    <w:rsid w:val="00345009"/>
    <w:rsid w:val="003458BE"/>
    <w:rsid w:val="00350C90"/>
    <w:rsid w:val="00351378"/>
    <w:rsid w:val="00351E08"/>
    <w:rsid w:val="0035292A"/>
    <w:rsid w:val="00352ED9"/>
    <w:rsid w:val="00355F69"/>
    <w:rsid w:val="0036168D"/>
    <w:rsid w:val="00362454"/>
    <w:rsid w:val="00375042"/>
    <w:rsid w:val="003768D1"/>
    <w:rsid w:val="003817DE"/>
    <w:rsid w:val="003A6F70"/>
    <w:rsid w:val="003B0C67"/>
    <w:rsid w:val="003B25EC"/>
    <w:rsid w:val="003B4E8B"/>
    <w:rsid w:val="003C0074"/>
    <w:rsid w:val="003C37F6"/>
    <w:rsid w:val="003C429B"/>
    <w:rsid w:val="003C4614"/>
    <w:rsid w:val="003D3562"/>
    <w:rsid w:val="003E7DA9"/>
    <w:rsid w:val="003E7EE6"/>
    <w:rsid w:val="003F0629"/>
    <w:rsid w:val="003F354D"/>
    <w:rsid w:val="003F46B1"/>
    <w:rsid w:val="004023FC"/>
    <w:rsid w:val="00413EE3"/>
    <w:rsid w:val="004248D5"/>
    <w:rsid w:val="00435652"/>
    <w:rsid w:val="00437CDB"/>
    <w:rsid w:val="00440D64"/>
    <w:rsid w:val="00446DD1"/>
    <w:rsid w:val="004478CC"/>
    <w:rsid w:val="00451488"/>
    <w:rsid w:val="0045557A"/>
    <w:rsid w:val="004566F9"/>
    <w:rsid w:val="00457B2B"/>
    <w:rsid w:val="00462221"/>
    <w:rsid w:val="00464886"/>
    <w:rsid w:val="00466BAA"/>
    <w:rsid w:val="00474568"/>
    <w:rsid w:val="00480331"/>
    <w:rsid w:val="0048171A"/>
    <w:rsid w:val="00487E69"/>
    <w:rsid w:val="00490343"/>
    <w:rsid w:val="00494C0E"/>
    <w:rsid w:val="0049580B"/>
    <w:rsid w:val="00496199"/>
    <w:rsid w:val="004A4E1F"/>
    <w:rsid w:val="004A5957"/>
    <w:rsid w:val="004B164E"/>
    <w:rsid w:val="004C4793"/>
    <w:rsid w:val="004C7AF5"/>
    <w:rsid w:val="004D4765"/>
    <w:rsid w:val="004D50CB"/>
    <w:rsid w:val="004D7897"/>
    <w:rsid w:val="004E0154"/>
    <w:rsid w:val="004E3D27"/>
    <w:rsid w:val="004F1953"/>
    <w:rsid w:val="00500644"/>
    <w:rsid w:val="0050604B"/>
    <w:rsid w:val="00511763"/>
    <w:rsid w:val="0052045A"/>
    <w:rsid w:val="00521334"/>
    <w:rsid w:val="00524D40"/>
    <w:rsid w:val="005270D7"/>
    <w:rsid w:val="005271FD"/>
    <w:rsid w:val="00541CD4"/>
    <w:rsid w:val="00545137"/>
    <w:rsid w:val="005460FC"/>
    <w:rsid w:val="005500C3"/>
    <w:rsid w:val="005536E3"/>
    <w:rsid w:val="005577A9"/>
    <w:rsid w:val="00561526"/>
    <w:rsid w:val="0056547E"/>
    <w:rsid w:val="00567C00"/>
    <w:rsid w:val="005704B5"/>
    <w:rsid w:val="00572434"/>
    <w:rsid w:val="0057320F"/>
    <w:rsid w:val="00574A2D"/>
    <w:rsid w:val="00580BF2"/>
    <w:rsid w:val="00583BBB"/>
    <w:rsid w:val="005871A9"/>
    <w:rsid w:val="0059046D"/>
    <w:rsid w:val="005922D6"/>
    <w:rsid w:val="00593A8A"/>
    <w:rsid w:val="00595345"/>
    <w:rsid w:val="005A1F2C"/>
    <w:rsid w:val="005A45FA"/>
    <w:rsid w:val="005B5A5F"/>
    <w:rsid w:val="005D4111"/>
    <w:rsid w:val="005D63D7"/>
    <w:rsid w:val="005F2D7F"/>
    <w:rsid w:val="00602221"/>
    <w:rsid w:val="00605C39"/>
    <w:rsid w:val="0061032A"/>
    <w:rsid w:val="00610E55"/>
    <w:rsid w:val="00615BA7"/>
    <w:rsid w:val="00617435"/>
    <w:rsid w:val="00617C01"/>
    <w:rsid w:val="00620863"/>
    <w:rsid w:val="00622CAB"/>
    <w:rsid w:val="0062312C"/>
    <w:rsid w:val="00632D54"/>
    <w:rsid w:val="00645DA4"/>
    <w:rsid w:val="00650151"/>
    <w:rsid w:val="00653C61"/>
    <w:rsid w:val="00660BF5"/>
    <w:rsid w:val="00665150"/>
    <w:rsid w:val="00666EF2"/>
    <w:rsid w:val="00671976"/>
    <w:rsid w:val="006749FC"/>
    <w:rsid w:val="006761B3"/>
    <w:rsid w:val="006774D0"/>
    <w:rsid w:val="0068107E"/>
    <w:rsid w:val="0068333A"/>
    <w:rsid w:val="00683836"/>
    <w:rsid w:val="006949DC"/>
    <w:rsid w:val="0069604C"/>
    <w:rsid w:val="00696A64"/>
    <w:rsid w:val="006A1D7B"/>
    <w:rsid w:val="006A6F6B"/>
    <w:rsid w:val="006B4B56"/>
    <w:rsid w:val="006B5D1F"/>
    <w:rsid w:val="006B648D"/>
    <w:rsid w:val="006E55A5"/>
    <w:rsid w:val="006F2D1F"/>
    <w:rsid w:val="0070062F"/>
    <w:rsid w:val="00702BFC"/>
    <w:rsid w:val="007101AB"/>
    <w:rsid w:val="00711970"/>
    <w:rsid w:val="007130F3"/>
    <w:rsid w:val="00713328"/>
    <w:rsid w:val="00715F6E"/>
    <w:rsid w:val="00723DDB"/>
    <w:rsid w:val="0072459F"/>
    <w:rsid w:val="007253A5"/>
    <w:rsid w:val="0073443F"/>
    <w:rsid w:val="0073526C"/>
    <w:rsid w:val="00737DF5"/>
    <w:rsid w:val="0075319C"/>
    <w:rsid w:val="00754A19"/>
    <w:rsid w:val="007570EB"/>
    <w:rsid w:val="00765D6B"/>
    <w:rsid w:val="00766AD7"/>
    <w:rsid w:val="00767EE4"/>
    <w:rsid w:val="007708A2"/>
    <w:rsid w:val="00771386"/>
    <w:rsid w:val="0077540A"/>
    <w:rsid w:val="0078369E"/>
    <w:rsid w:val="007866E7"/>
    <w:rsid w:val="00787C72"/>
    <w:rsid w:val="00790373"/>
    <w:rsid w:val="00791DC2"/>
    <w:rsid w:val="007A2128"/>
    <w:rsid w:val="007A4A63"/>
    <w:rsid w:val="007B0682"/>
    <w:rsid w:val="007B4D14"/>
    <w:rsid w:val="007B625C"/>
    <w:rsid w:val="007B6969"/>
    <w:rsid w:val="007C2056"/>
    <w:rsid w:val="007C4108"/>
    <w:rsid w:val="007D52E8"/>
    <w:rsid w:val="007D5DDC"/>
    <w:rsid w:val="007D7241"/>
    <w:rsid w:val="007E14A3"/>
    <w:rsid w:val="007E55D2"/>
    <w:rsid w:val="007F2764"/>
    <w:rsid w:val="007F43B9"/>
    <w:rsid w:val="007F7056"/>
    <w:rsid w:val="00803BD9"/>
    <w:rsid w:val="008052E8"/>
    <w:rsid w:val="008059B8"/>
    <w:rsid w:val="00805BD5"/>
    <w:rsid w:val="00806E2E"/>
    <w:rsid w:val="008117C4"/>
    <w:rsid w:val="0081261D"/>
    <w:rsid w:val="0081471B"/>
    <w:rsid w:val="00821A92"/>
    <w:rsid w:val="00823C3A"/>
    <w:rsid w:val="00825C40"/>
    <w:rsid w:val="00825ED6"/>
    <w:rsid w:val="00841E66"/>
    <w:rsid w:val="00841F9D"/>
    <w:rsid w:val="00843326"/>
    <w:rsid w:val="008433B2"/>
    <w:rsid w:val="00844834"/>
    <w:rsid w:val="0084666A"/>
    <w:rsid w:val="00854189"/>
    <w:rsid w:val="00857BB3"/>
    <w:rsid w:val="00873B91"/>
    <w:rsid w:val="00882948"/>
    <w:rsid w:val="008A06E8"/>
    <w:rsid w:val="008A1B7B"/>
    <w:rsid w:val="008A1F34"/>
    <w:rsid w:val="008A3D27"/>
    <w:rsid w:val="008A3FFF"/>
    <w:rsid w:val="008B73B1"/>
    <w:rsid w:val="008C1945"/>
    <w:rsid w:val="008C3C5D"/>
    <w:rsid w:val="008C486B"/>
    <w:rsid w:val="008D2C78"/>
    <w:rsid w:val="008D376B"/>
    <w:rsid w:val="008E32C3"/>
    <w:rsid w:val="008E5928"/>
    <w:rsid w:val="008E5E98"/>
    <w:rsid w:val="008E6C6D"/>
    <w:rsid w:val="008E7EC2"/>
    <w:rsid w:val="008F75E1"/>
    <w:rsid w:val="008F7AE2"/>
    <w:rsid w:val="008F7F0E"/>
    <w:rsid w:val="00903C00"/>
    <w:rsid w:val="00905127"/>
    <w:rsid w:val="009053BE"/>
    <w:rsid w:val="009118B9"/>
    <w:rsid w:val="00923170"/>
    <w:rsid w:val="009236B8"/>
    <w:rsid w:val="0093064A"/>
    <w:rsid w:val="00936A5D"/>
    <w:rsid w:val="009411E3"/>
    <w:rsid w:val="00946F36"/>
    <w:rsid w:val="00953654"/>
    <w:rsid w:val="009559BD"/>
    <w:rsid w:val="00957053"/>
    <w:rsid w:val="009607C9"/>
    <w:rsid w:val="00962B43"/>
    <w:rsid w:val="0097503E"/>
    <w:rsid w:val="0097796A"/>
    <w:rsid w:val="00981C70"/>
    <w:rsid w:val="009863CB"/>
    <w:rsid w:val="00991BE0"/>
    <w:rsid w:val="00992046"/>
    <w:rsid w:val="00993966"/>
    <w:rsid w:val="0099557D"/>
    <w:rsid w:val="009A026F"/>
    <w:rsid w:val="009A28C7"/>
    <w:rsid w:val="009A3702"/>
    <w:rsid w:val="009A4D96"/>
    <w:rsid w:val="009A7CE2"/>
    <w:rsid w:val="009B0CAB"/>
    <w:rsid w:val="009B135F"/>
    <w:rsid w:val="009B15BF"/>
    <w:rsid w:val="009C7204"/>
    <w:rsid w:val="009D07A0"/>
    <w:rsid w:val="009D360D"/>
    <w:rsid w:val="009D3F33"/>
    <w:rsid w:val="009D4E7D"/>
    <w:rsid w:val="009D5579"/>
    <w:rsid w:val="009E4343"/>
    <w:rsid w:val="009F2D33"/>
    <w:rsid w:val="00A03300"/>
    <w:rsid w:val="00A0512A"/>
    <w:rsid w:val="00A06CEB"/>
    <w:rsid w:val="00A12E18"/>
    <w:rsid w:val="00A21D35"/>
    <w:rsid w:val="00A230BF"/>
    <w:rsid w:val="00A25514"/>
    <w:rsid w:val="00A271D3"/>
    <w:rsid w:val="00A300FA"/>
    <w:rsid w:val="00A30C93"/>
    <w:rsid w:val="00A31262"/>
    <w:rsid w:val="00A31851"/>
    <w:rsid w:val="00A37323"/>
    <w:rsid w:val="00A45341"/>
    <w:rsid w:val="00A465DF"/>
    <w:rsid w:val="00A50C91"/>
    <w:rsid w:val="00A52C72"/>
    <w:rsid w:val="00A54BBF"/>
    <w:rsid w:val="00A57597"/>
    <w:rsid w:val="00A607C5"/>
    <w:rsid w:val="00A65E15"/>
    <w:rsid w:val="00A70E31"/>
    <w:rsid w:val="00A7199F"/>
    <w:rsid w:val="00A81215"/>
    <w:rsid w:val="00A81698"/>
    <w:rsid w:val="00A849DD"/>
    <w:rsid w:val="00A87755"/>
    <w:rsid w:val="00A91152"/>
    <w:rsid w:val="00A91805"/>
    <w:rsid w:val="00AA116C"/>
    <w:rsid w:val="00AA393E"/>
    <w:rsid w:val="00AA4C36"/>
    <w:rsid w:val="00AB25D6"/>
    <w:rsid w:val="00AB40B5"/>
    <w:rsid w:val="00AB471E"/>
    <w:rsid w:val="00AC2148"/>
    <w:rsid w:val="00AC58A4"/>
    <w:rsid w:val="00AC74D1"/>
    <w:rsid w:val="00AE16D2"/>
    <w:rsid w:val="00AE3D7F"/>
    <w:rsid w:val="00AE694E"/>
    <w:rsid w:val="00AF3288"/>
    <w:rsid w:val="00AF4EA6"/>
    <w:rsid w:val="00B148C3"/>
    <w:rsid w:val="00B21927"/>
    <w:rsid w:val="00B21B52"/>
    <w:rsid w:val="00B22432"/>
    <w:rsid w:val="00B30679"/>
    <w:rsid w:val="00B431DC"/>
    <w:rsid w:val="00B43D4C"/>
    <w:rsid w:val="00B45A46"/>
    <w:rsid w:val="00B46020"/>
    <w:rsid w:val="00B5311E"/>
    <w:rsid w:val="00B577DC"/>
    <w:rsid w:val="00B60099"/>
    <w:rsid w:val="00B61C8E"/>
    <w:rsid w:val="00B67925"/>
    <w:rsid w:val="00B71CA5"/>
    <w:rsid w:val="00B74261"/>
    <w:rsid w:val="00B77B13"/>
    <w:rsid w:val="00B80998"/>
    <w:rsid w:val="00B860D0"/>
    <w:rsid w:val="00B86EC9"/>
    <w:rsid w:val="00B8747C"/>
    <w:rsid w:val="00B8768C"/>
    <w:rsid w:val="00B9019B"/>
    <w:rsid w:val="00B937CC"/>
    <w:rsid w:val="00B93B32"/>
    <w:rsid w:val="00B97D7B"/>
    <w:rsid w:val="00BA6550"/>
    <w:rsid w:val="00BB2398"/>
    <w:rsid w:val="00BB69F1"/>
    <w:rsid w:val="00BB6C7F"/>
    <w:rsid w:val="00BC1486"/>
    <w:rsid w:val="00BD4EED"/>
    <w:rsid w:val="00BD5618"/>
    <w:rsid w:val="00BD636F"/>
    <w:rsid w:val="00BE7C77"/>
    <w:rsid w:val="00BF7F6E"/>
    <w:rsid w:val="00C01CA5"/>
    <w:rsid w:val="00C10602"/>
    <w:rsid w:val="00C22189"/>
    <w:rsid w:val="00C2487F"/>
    <w:rsid w:val="00C27073"/>
    <w:rsid w:val="00C37989"/>
    <w:rsid w:val="00C43AD5"/>
    <w:rsid w:val="00C43B40"/>
    <w:rsid w:val="00C504E1"/>
    <w:rsid w:val="00C560FE"/>
    <w:rsid w:val="00C72B14"/>
    <w:rsid w:val="00C77E14"/>
    <w:rsid w:val="00C81E6F"/>
    <w:rsid w:val="00C86810"/>
    <w:rsid w:val="00C95E58"/>
    <w:rsid w:val="00C96FC9"/>
    <w:rsid w:val="00CA78A6"/>
    <w:rsid w:val="00CB1457"/>
    <w:rsid w:val="00CB3F7B"/>
    <w:rsid w:val="00CB4BDB"/>
    <w:rsid w:val="00CC0474"/>
    <w:rsid w:val="00CC06B4"/>
    <w:rsid w:val="00CC15AC"/>
    <w:rsid w:val="00CC383C"/>
    <w:rsid w:val="00CC6F2A"/>
    <w:rsid w:val="00CD3F1D"/>
    <w:rsid w:val="00CD47B6"/>
    <w:rsid w:val="00CD4EC0"/>
    <w:rsid w:val="00CE31B6"/>
    <w:rsid w:val="00CE6BF2"/>
    <w:rsid w:val="00CF0659"/>
    <w:rsid w:val="00CF34FE"/>
    <w:rsid w:val="00CF5C11"/>
    <w:rsid w:val="00D05529"/>
    <w:rsid w:val="00D070D1"/>
    <w:rsid w:val="00D11CEA"/>
    <w:rsid w:val="00D134B9"/>
    <w:rsid w:val="00D13653"/>
    <w:rsid w:val="00D14B97"/>
    <w:rsid w:val="00D30D9E"/>
    <w:rsid w:val="00D34C49"/>
    <w:rsid w:val="00D3761B"/>
    <w:rsid w:val="00D424CE"/>
    <w:rsid w:val="00D64068"/>
    <w:rsid w:val="00D662DF"/>
    <w:rsid w:val="00D707BC"/>
    <w:rsid w:val="00D80D8C"/>
    <w:rsid w:val="00D8147B"/>
    <w:rsid w:val="00D81DD6"/>
    <w:rsid w:val="00D9231E"/>
    <w:rsid w:val="00D93673"/>
    <w:rsid w:val="00D93A50"/>
    <w:rsid w:val="00D963E3"/>
    <w:rsid w:val="00D96B64"/>
    <w:rsid w:val="00DB269E"/>
    <w:rsid w:val="00DB622A"/>
    <w:rsid w:val="00DB79FE"/>
    <w:rsid w:val="00DC2BF3"/>
    <w:rsid w:val="00DC39D8"/>
    <w:rsid w:val="00DC49B4"/>
    <w:rsid w:val="00DD32BA"/>
    <w:rsid w:val="00DE6395"/>
    <w:rsid w:val="00DF0D83"/>
    <w:rsid w:val="00DF40A0"/>
    <w:rsid w:val="00DF61EB"/>
    <w:rsid w:val="00E0289E"/>
    <w:rsid w:val="00E0461A"/>
    <w:rsid w:val="00E12518"/>
    <w:rsid w:val="00E136D2"/>
    <w:rsid w:val="00E139C2"/>
    <w:rsid w:val="00E14491"/>
    <w:rsid w:val="00E149CB"/>
    <w:rsid w:val="00E23A1A"/>
    <w:rsid w:val="00E23C28"/>
    <w:rsid w:val="00E27480"/>
    <w:rsid w:val="00E30810"/>
    <w:rsid w:val="00E33A0D"/>
    <w:rsid w:val="00E36FBE"/>
    <w:rsid w:val="00E40039"/>
    <w:rsid w:val="00E4236E"/>
    <w:rsid w:val="00E44C11"/>
    <w:rsid w:val="00E51256"/>
    <w:rsid w:val="00E55F2B"/>
    <w:rsid w:val="00E66EA9"/>
    <w:rsid w:val="00E67721"/>
    <w:rsid w:val="00E67FDA"/>
    <w:rsid w:val="00E716BD"/>
    <w:rsid w:val="00E735E9"/>
    <w:rsid w:val="00E76137"/>
    <w:rsid w:val="00E77419"/>
    <w:rsid w:val="00E818E9"/>
    <w:rsid w:val="00E84F82"/>
    <w:rsid w:val="00E92F72"/>
    <w:rsid w:val="00EA5D47"/>
    <w:rsid w:val="00EA710C"/>
    <w:rsid w:val="00EB2994"/>
    <w:rsid w:val="00EB3FFE"/>
    <w:rsid w:val="00EB6A40"/>
    <w:rsid w:val="00EC12BD"/>
    <w:rsid w:val="00EC12C1"/>
    <w:rsid w:val="00EC1792"/>
    <w:rsid w:val="00EC4EFD"/>
    <w:rsid w:val="00EC7236"/>
    <w:rsid w:val="00ED11E0"/>
    <w:rsid w:val="00ED390B"/>
    <w:rsid w:val="00ED3ED6"/>
    <w:rsid w:val="00EE1AA0"/>
    <w:rsid w:val="00EE2004"/>
    <w:rsid w:val="00EE2D0D"/>
    <w:rsid w:val="00EE3666"/>
    <w:rsid w:val="00EE42F2"/>
    <w:rsid w:val="00EE43B6"/>
    <w:rsid w:val="00EE532E"/>
    <w:rsid w:val="00EF011F"/>
    <w:rsid w:val="00F06BB1"/>
    <w:rsid w:val="00F12044"/>
    <w:rsid w:val="00F12E3F"/>
    <w:rsid w:val="00F20A52"/>
    <w:rsid w:val="00F222E5"/>
    <w:rsid w:val="00F2391A"/>
    <w:rsid w:val="00F2748C"/>
    <w:rsid w:val="00F3096F"/>
    <w:rsid w:val="00F3276B"/>
    <w:rsid w:val="00F33434"/>
    <w:rsid w:val="00F376FE"/>
    <w:rsid w:val="00F47BF0"/>
    <w:rsid w:val="00F508AE"/>
    <w:rsid w:val="00F50AF1"/>
    <w:rsid w:val="00F56164"/>
    <w:rsid w:val="00F56E8E"/>
    <w:rsid w:val="00F609D0"/>
    <w:rsid w:val="00F66FA5"/>
    <w:rsid w:val="00F70892"/>
    <w:rsid w:val="00F71C37"/>
    <w:rsid w:val="00F86F7C"/>
    <w:rsid w:val="00F87298"/>
    <w:rsid w:val="00F87594"/>
    <w:rsid w:val="00F90C98"/>
    <w:rsid w:val="00F94BAC"/>
    <w:rsid w:val="00F97503"/>
    <w:rsid w:val="00FA13A5"/>
    <w:rsid w:val="00FB691D"/>
    <w:rsid w:val="00FB7DEC"/>
    <w:rsid w:val="00FC0358"/>
    <w:rsid w:val="00FD2F4F"/>
    <w:rsid w:val="00FD6066"/>
    <w:rsid w:val="00FD64C6"/>
    <w:rsid w:val="00FD7537"/>
    <w:rsid w:val="00FE10D2"/>
    <w:rsid w:val="00FE2525"/>
    <w:rsid w:val="00FE31DD"/>
    <w:rsid w:val="00FE3988"/>
    <w:rsid w:val="00FF1438"/>
    <w:rsid w:val="00FF4B17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8C0DA"/>
  <w14:defaultImageDpi w14:val="150"/>
  <w15:chartTrackingRefBased/>
  <w15:docId w15:val="{593827E8-9D53-4B13-B9AA-F185D802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34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qFormat="1"/>
    <w:lsdException w:name="List Bullet 4" w:semiHidden="1" w:uiPriority="28" w:unhideWhenUsed="1"/>
    <w:lsdException w:name="List Bullet 5" w:semiHidden="1" w:uiPriority="2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1A7658"/>
    <w:pPr>
      <w:spacing w:after="120" w:line="288" w:lineRule="auto"/>
    </w:pPr>
    <w:rPr>
      <w:sz w:val="20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660BF5"/>
    <w:pPr>
      <w:keepNext/>
      <w:keepLines/>
      <w:numPr>
        <w:numId w:val="1"/>
      </w:numPr>
      <w:spacing w:before="600" w:after="36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ED11E0"/>
    <w:pPr>
      <w:keepNext/>
      <w:keepLines/>
      <w:numPr>
        <w:ilvl w:val="1"/>
        <w:numId w:val="1"/>
      </w:numPr>
      <w:spacing w:before="360" w:line="240" w:lineRule="auto"/>
      <w:ind w:left="965" w:hanging="965"/>
      <w:outlineLvl w:val="1"/>
    </w:pPr>
    <w:rPr>
      <w:rFonts w:asciiTheme="majorHAnsi" w:eastAsiaTheme="majorEastAsia" w:hAnsiTheme="majorHAnsi" w:cstheme="majorBidi"/>
      <w:color w:val="5236AB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345009"/>
    <w:pPr>
      <w:keepNext/>
      <w:keepLines/>
      <w:numPr>
        <w:ilvl w:val="2"/>
        <w:numId w:val="1"/>
      </w:numPr>
      <w:spacing w:before="240" w:line="240" w:lineRule="auto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ED11E0"/>
    <w:pPr>
      <w:keepNext/>
      <w:keepLines/>
      <w:numPr>
        <w:ilvl w:val="3"/>
        <w:numId w:val="1"/>
      </w:numPr>
      <w:spacing w:before="240" w:line="240" w:lineRule="auto"/>
      <w:outlineLvl w:val="3"/>
    </w:pPr>
    <w:rPr>
      <w:rFonts w:asciiTheme="majorHAnsi" w:eastAsiaTheme="majorEastAsia" w:hAnsiTheme="majorHAnsi" w:cstheme="majorBidi"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ED11E0"/>
    <w:pPr>
      <w:keepNext/>
      <w:keepLines/>
      <w:numPr>
        <w:ilvl w:val="4"/>
        <w:numId w:val="1"/>
      </w:numPr>
      <w:spacing w:before="240" w:line="240" w:lineRule="auto"/>
      <w:outlineLvl w:val="4"/>
    </w:pPr>
    <w:rPr>
      <w:rFonts w:asciiTheme="majorHAnsi" w:eastAsiaTheme="majorEastAsia" w:hAnsiTheme="majorHAnsi" w:cstheme="majorBidi"/>
      <w:color w:val="555555"/>
      <w:sz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ED11E0"/>
    <w:pPr>
      <w:keepNext/>
      <w:keepLines/>
      <w:numPr>
        <w:ilvl w:val="5"/>
        <w:numId w:val="1"/>
      </w:numPr>
      <w:spacing w:before="240" w:line="240" w:lineRule="auto"/>
      <w:outlineLvl w:val="5"/>
    </w:pPr>
    <w:rPr>
      <w:rFonts w:asciiTheme="majorHAnsi" w:eastAsiaTheme="majorEastAsia" w:hAnsiTheme="majorHAnsi" w:cstheme="majorBidi"/>
      <w:b/>
      <w:color w:val="5236AB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ED11E0"/>
    <w:pPr>
      <w:keepNext/>
      <w:keepLines/>
      <w:numPr>
        <w:ilvl w:val="6"/>
        <w:numId w:val="1"/>
      </w:numPr>
      <w:spacing w:before="240" w:line="240" w:lineRule="auto"/>
      <w:outlineLvl w:val="6"/>
    </w:pPr>
    <w:rPr>
      <w:rFonts w:asciiTheme="majorHAnsi" w:eastAsiaTheme="majorEastAsia" w:hAnsiTheme="majorHAnsi" w:cstheme="majorBidi"/>
      <w:b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610E55"/>
    <w:pPr>
      <w:keepNext/>
      <w:keepLines/>
      <w:numPr>
        <w:ilvl w:val="7"/>
        <w:numId w:val="1"/>
      </w:numPr>
      <w:spacing w:before="240"/>
      <w:outlineLvl w:val="7"/>
    </w:pPr>
    <w:rPr>
      <w:rFonts w:asciiTheme="majorHAnsi" w:eastAsiaTheme="majorEastAsia" w:hAnsiTheme="majorHAnsi" w:cstheme="majorBidi"/>
      <w:i/>
      <w:color w:val="555555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qFormat/>
    <w:rsid w:val="00B80998"/>
    <w:pPr>
      <w:keepNext/>
      <w:keepLines/>
      <w:spacing w:before="240"/>
      <w:outlineLvl w:val="8"/>
    </w:pPr>
    <w:rPr>
      <w:rFonts w:asciiTheme="majorHAnsi" w:eastAsiaTheme="majorEastAsia" w:hAnsiTheme="majorHAnsi" w:cstheme="majorBidi"/>
      <w:iCs/>
      <w:color w:val="5236AB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108"/>
    <w:pPr>
      <w:spacing w:after="0" w:line="240" w:lineRule="auto"/>
    </w:p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/>
      </w:tcPr>
    </w:tblStylePr>
    <w:tblStylePr w:type="band2Horz">
      <w:tblPr/>
      <w:tcPr>
        <w:shd w:val="clear" w:color="auto" w:fill="EEEEEE"/>
      </w:tcPr>
    </w:tblStylePr>
  </w:style>
  <w:style w:type="paragraph" w:styleId="Header">
    <w:name w:val="header"/>
    <w:basedOn w:val="Normal"/>
    <w:link w:val="HeaderChar"/>
    <w:uiPriority w:val="99"/>
    <w:unhideWhenUsed/>
    <w:rsid w:val="00462221"/>
    <w:pPr>
      <w:tabs>
        <w:tab w:val="center" w:pos="4320"/>
        <w:tab w:val="right" w:pos="864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462221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80BF2"/>
    <w:pPr>
      <w:tabs>
        <w:tab w:val="center" w:pos="4320"/>
        <w:tab w:val="right" w:pos="8640"/>
      </w:tabs>
      <w:spacing w:before="360" w:after="0"/>
      <w:contextualSpacing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580BF2"/>
    <w:rPr>
      <w:sz w:val="18"/>
    </w:rPr>
  </w:style>
  <w:style w:type="paragraph" w:styleId="Title">
    <w:name w:val="Title"/>
    <w:basedOn w:val="Normal"/>
    <w:next w:val="BodyText"/>
    <w:link w:val="TitleChar"/>
    <w:uiPriority w:val="14"/>
    <w:qFormat/>
    <w:rsid w:val="00A12E18"/>
    <w:pPr>
      <w:spacing w:before="600" w:after="360" w:line="240" w:lineRule="auto"/>
      <w:contextualSpacing/>
    </w:pPr>
    <w:rPr>
      <w:rFonts w:asciiTheme="majorHAnsi" w:eastAsiaTheme="majorEastAsia" w:hAnsiTheme="majorHAnsi" w:cstheme="majorBidi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4"/>
    <w:rsid w:val="0048171A"/>
    <w:rPr>
      <w:rFonts w:asciiTheme="majorHAnsi" w:eastAsiaTheme="majorEastAsia" w:hAnsiTheme="majorHAnsi" w:cstheme="majorBidi"/>
      <w:kern w:val="28"/>
      <w:sz w:val="48"/>
      <w:szCs w:val="56"/>
    </w:rPr>
  </w:style>
  <w:style w:type="paragraph" w:styleId="Subtitle">
    <w:name w:val="Subtitle"/>
    <w:basedOn w:val="Normal"/>
    <w:next w:val="BodyText"/>
    <w:link w:val="SubtitleChar"/>
    <w:uiPriority w:val="15"/>
    <w:qFormat/>
    <w:rsid w:val="00EA710C"/>
    <w:pPr>
      <w:numPr>
        <w:ilvl w:val="1"/>
      </w:numPr>
      <w:spacing w:before="80" w:after="80"/>
    </w:pPr>
    <w:rPr>
      <w:rFonts w:eastAsiaTheme="minorEastAsia"/>
      <w:sz w:val="36"/>
    </w:rPr>
  </w:style>
  <w:style w:type="character" w:customStyle="1" w:styleId="SubtitleChar">
    <w:name w:val="Subtitle Char"/>
    <w:basedOn w:val="DefaultParagraphFont"/>
    <w:link w:val="Subtitle"/>
    <w:uiPriority w:val="15"/>
    <w:rsid w:val="00EA710C"/>
    <w:rPr>
      <w:rFonts w:eastAsiaTheme="minorEastAsia"/>
      <w:sz w:val="3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60BF5"/>
    <w:rPr>
      <w:rFonts w:asciiTheme="majorHAnsi" w:eastAsiaTheme="majorEastAsia" w:hAnsiTheme="majorHAnsi" w:cstheme="majorBidi"/>
      <w:color w:val="000000" w:themeColor="text1"/>
      <w:sz w:val="4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D11E0"/>
    <w:rPr>
      <w:rFonts w:asciiTheme="majorHAnsi" w:eastAsiaTheme="majorEastAsia" w:hAnsiTheme="majorHAnsi" w:cstheme="majorBidi"/>
      <w:color w:val="5236AB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45009"/>
    <w:rPr>
      <w:rFonts w:asciiTheme="majorHAnsi" w:eastAsiaTheme="majorEastAsia" w:hAnsiTheme="majorHAnsi" w:cstheme="majorBidi"/>
      <w:b/>
      <w:sz w:val="28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D11E0"/>
    <w:rPr>
      <w:rFonts w:asciiTheme="majorHAnsi" w:eastAsiaTheme="majorEastAsia" w:hAnsiTheme="majorHAnsi" w:cstheme="majorBidi"/>
      <w:i/>
      <w:iCs/>
      <w:color w:val="000000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AB25D6"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qFormat/>
    <w:rsid w:val="00AB25D6"/>
    <w:rPr>
      <w:b/>
      <w:bCs/>
      <w:i/>
      <w:iCs/>
      <w:spacing w:val="5"/>
    </w:rPr>
  </w:style>
  <w:style w:type="paragraph" w:styleId="Quote">
    <w:name w:val="Quote"/>
    <w:basedOn w:val="Normal"/>
    <w:next w:val="BodyText"/>
    <w:link w:val="QuoteChar"/>
    <w:uiPriority w:val="24"/>
    <w:qFormat/>
    <w:rsid w:val="0084666A"/>
    <w:pPr>
      <w:spacing w:before="240" w:after="240" w:line="264" w:lineRule="auto"/>
    </w:pPr>
    <w:rPr>
      <w:iCs/>
      <w:color w:val="404040" w:themeColor="text1" w:themeTint="BF"/>
      <w:sz w:val="32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character" w:customStyle="1" w:styleId="QuoteChar">
    <w:name w:val="Quote Char"/>
    <w:basedOn w:val="DefaultParagraphFont"/>
    <w:link w:val="Quote"/>
    <w:uiPriority w:val="24"/>
    <w:rsid w:val="0084666A"/>
    <w:rPr>
      <w:iCs/>
      <w:color w:val="404040" w:themeColor="text1" w:themeTint="BF"/>
      <w:sz w:val="32"/>
      <w:lang w:val="en-US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paragraph" w:styleId="IntenseQuote">
    <w:name w:val="Intense Quote"/>
    <w:basedOn w:val="Normal"/>
    <w:next w:val="Normal"/>
    <w:link w:val="IntenseQuoteChar"/>
    <w:uiPriority w:val="24"/>
    <w:semiHidden/>
    <w:qFormat/>
    <w:rsid w:val="00494C0E"/>
    <w:pPr>
      <w:pBdr>
        <w:top w:val="single" w:sz="4" w:space="7" w:color="5236AB" w:themeColor="accent1"/>
        <w:bottom w:val="single" w:sz="4" w:space="6" w:color="5236AB" w:themeColor="accent1"/>
      </w:pBdr>
      <w:shd w:val="clear" w:color="auto" w:fill="5236AB" w:themeFill="accent1"/>
      <w:spacing w:before="360" w:after="360"/>
      <w:jc w:val="center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24"/>
    <w:semiHidden/>
    <w:rsid w:val="00082192"/>
    <w:rPr>
      <w:iCs/>
      <w:color w:val="FFFFFF" w:themeColor="background1"/>
      <w:sz w:val="20"/>
      <w:shd w:val="clear" w:color="auto" w:fill="5236AB" w:themeFill="accent1"/>
    </w:rPr>
  </w:style>
  <w:style w:type="table" w:styleId="TableGridLight">
    <w:name w:val="Grid Table Light"/>
    <w:basedOn w:val="TableNormal"/>
    <w:uiPriority w:val="40"/>
    <w:rsid w:val="00157B4D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table" w:styleId="PlainTable4">
    <w:name w:val="Plain Table 4"/>
    <w:basedOn w:val="TableNormal"/>
    <w:uiPriority w:val="44"/>
    <w:rsid w:val="00FA13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3F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3F1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3F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3F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3F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3F1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3F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F1D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ED11E0"/>
    <w:rPr>
      <w:rFonts w:asciiTheme="majorHAnsi" w:eastAsiaTheme="majorEastAsia" w:hAnsiTheme="majorHAnsi" w:cstheme="majorBidi"/>
      <w:color w:val="555555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ED11E0"/>
    <w:rPr>
      <w:rFonts w:asciiTheme="majorHAnsi" w:eastAsiaTheme="majorEastAsia" w:hAnsiTheme="majorHAnsi" w:cstheme="majorBidi"/>
      <w:b/>
      <w:color w:val="5236AB"/>
      <w:sz w:val="20"/>
      <w:lang w:val="en-US"/>
    </w:rPr>
  </w:style>
  <w:style w:type="paragraph" w:customStyle="1" w:styleId="DocumentTitle">
    <w:name w:val="Document Title"/>
    <w:basedOn w:val="Normal"/>
    <w:next w:val="BodyText"/>
    <w:uiPriority w:val="99"/>
    <w:qFormat/>
    <w:rsid w:val="00E67721"/>
    <w:pPr>
      <w:spacing w:after="60" w:line="228" w:lineRule="auto"/>
    </w:pPr>
    <w:rPr>
      <w:sz w:val="56"/>
    </w:rPr>
  </w:style>
  <w:style w:type="paragraph" w:customStyle="1" w:styleId="DocumentType">
    <w:name w:val="Document Type"/>
    <w:basedOn w:val="Normal"/>
    <w:next w:val="BodyText"/>
    <w:uiPriority w:val="99"/>
    <w:qFormat/>
    <w:rsid w:val="00715F6E"/>
    <w:pPr>
      <w:spacing w:line="240" w:lineRule="auto"/>
    </w:pPr>
    <w:rPr>
      <w:b/>
      <w:sz w:val="32"/>
    </w:rPr>
  </w:style>
  <w:style w:type="paragraph" w:customStyle="1" w:styleId="ClientName">
    <w:name w:val="Client Name"/>
    <w:basedOn w:val="Normal"/>
    <w:uiPriority w:val="99"/>
    <w:qFormat/>
    <w:rsid w:val="00715F6E"/>
    <w:pPr>
      <w:spacing w:before="60" w:after="60"/>
    </w:pPr>
    <w:rPr>
      <w:sz w:val="32"/>
    </w:rPr>
  </w:style>
  <w:style w:type="paragraph" w:styleId="Date">
    <w:name w:val="Date"/>
    <w:basedOn w:val="Normal"/>
    <w:next w:val="BodyText"/>
    <w:link w:val="DateChar"/>
    <w:uiPriority w:val="99"/>
    <w:qFormat/>
    <w:rsid w:val="00715F6E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rsid w:val="00715F6E"/>
    <w:rPr>
      <w:sz w:val="20"/>
      <w:lang w:val="en-US"/>
    </w:rPr>
  </w:style>
  <w:style w:type="paragraph" w:styleId="FootnoteText">
    <w:name w:val="footnote text"/>
    <w:basedOn w:val="Normal"/>
    <w:link w:val="FootnoteTextChar"/>
    <w:uiPriority w:val="34"/>
    <w:qFormat/>
    <w:rsid w:val="0084666A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84666A"/>
    <w:rPr>
      <w:sz w:val="18"/>
      <w:szCs w:val="20"/>
      <w:lang w:val="en-US"/>
    </w:rPr>
  </w:style>
  <w:style w:type="paragraph" w:styleId="Signature">
    <w:name w:val="Signature"/>
    <w:basedOn w:val="Normal"/>
    <w:link w:val="SignatureChar"/>
    <w:uiPriority w:val="99"/>
    <w:rsid w:val="00580BF2"/>
    <w:pPr>
      <w:spacing w:before="600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sid w:val="00580BF2"/>
    <w:rPr>
      <w:sz w:val="20"/>
    </w:rPr>
  </w:style>
  <w:style w:type="character" w:styleId="Hyperlink">
    <w:name w:val="Hyperlink"/>
    <w:basedOn w:val="DefaultParagraphFont"/>
    <w:uiPriority w:val="99"/>
    <w:unhideWhenUsed/>
    <w:qFormat/>
    <w:rsid w:val="00345009"/>
    <w:rPr>
      <w:color w:val="5236AB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47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28"/>
    <w:semiHidden/>
    <w:qFormat/>
    <w:rsid w:val="00660BF5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28"/>
    <w:qFormat/>
    <w:rsid w:val="00660BF5"/>
    <w:pPr>
      <w:numPr>
        <w:numId w:val="3"/>
      </w:numPr>
      <w:tabs>
        <w:tab w:val="clear" w:pos="643"/>
        <w:tab w:val="left" w:pos="720"/>
      </w:tabs>
      <w:ind w:left="720"/>
      <w:contextualSpacing/>
    </w:pPr>
  </w:style>
  <w:style w:type="paragraph" w:styleId="ListBullet3">
    <w:name w:val="List Bullet 3"/>
    <w:basedOn w:val="Normal"/>
    <w:uiPriority w:val="28"/>
    <w:qFormat/>
    <w:rsid w:val="00660BF5"/>
    <w:pPr>
      <w:numPr>
        <w:numId w:val="4"/>
      </w:numPr>
      <w:tabs>
        <w:tab w:val="clear" w:pos="926"/>
        <w:tab w:val="left" w:pos="1080"/>
      </w:tabs>
      <w:ind w:left="1080"/>
      <w:contextualSpacing/>
    </w:pPr>
  </w:style>
  <w:style w:type="paragraph" w:customStyle="1" w:styleId="TableText">
    <w:name w:val="Table Text"/>
    <w:basedOn w:val="Normal"/>
    <w:uiPriority w:val="29"/>
    <w:qFormat/>
    <w:rsid w:val="0084666A"/>
    <w:pPr>
      <w:spacing w:before="120" w:after="80"/>
    </w:pPr>
  </w:style>
  <w:style w:type="paragraph" w:customStyle="1" w:styleId="TableSubtitle">
    <w:name w:val="Table Subtitle"/>
    <w:basedOn w:val="TableText"/>
    <w:uiPriority w:val="29"/>
    <w:qFormat/>
    <w:rsid w:val="00F47BF0"/>
    <w:rPr>
      <w:b/>
    </w:rPr>
  </w:style>
  <w:style w:type="paragraph" w:customStyle="1" w:styleId="SectionTitle">
    <w:name w:val="Section Title"/>
    <w:basedOn w:val="DocumentTitle"/>
    <w:next w:val="BodyText"/>
    <w:uiPriority w:val="99"/>
    <w:qFormat/>
    <w:rsid w:val="00F47BF0"/>
    <w:pPr>
      <w:spacing w:before="360"/>
    </w:pPr>
  </w:style>
  <w:style w:type="paragraph" w:styleId="TOCHeading">
    <w:name w:val="TOC Heading"/>
    <w:basedOn w:val="Heading1"/>
    <w:next w:val="Normal"/>
    <w:uiPriority w:val="39"/>
    <w:unhideWhenUsed/>
    <w:qFormat/>
    <w:rsid w:val="00E67721"/>
    <w:pPr>
      <w:pageBreakBefore/>
      <w:numPr>
        <w:numId w:val="0"/>
      </w:numPr>
      <w:spacing w:before="0"/>
      <w:outlineLvl w:val="9"/>
    </w:pPr>
    <w:rPr>
      <w:color w:val="auto"/>
    </w:rPr>
  </w:style>
  <w:style w:type="paragraph" w:styleId="TOC1">
    <w:name w:val="toc 1"/>
    <w:basedOn w:val="Normal"/>
    <w:next w:val="Normal"/>
    <w:autoRedefine/>
    <w:uiPriority w:val="39"/>
    <w:unhideWhenUsed/>
    <w:rsid w:val="007708A2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5236AB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3">
    <w:name w:val="toc 3"/>
    <w:basedOn w:val="Normal"/>
    <w:next w:val="Normal"/>
    <w:autoRedefine/>
    <w:uiPriority w:val="39"/>
    <w:unhideWhenUsed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character" w:styleId="Emphasis">
    <w:name w:val="Emphasis"/>
    <w:basedOn w:val="DefaultParagraphFont"/>
    <w:uiPriority w:val="19"/>
    <w:qFormat/>
    <w:rsid w:val="009A28C7"/>
    <w:rPr>
      <w:i/>
      <w:iCs/>
    </w:rPr>
  </w:style>
  <w:style w:type="character" w:styleId="Strong">
    <w:name w:val="Strong"/>
    <w:basedOn w:val="DefaultParagraphFont"/>
    <w:uiPriority w:val="22"/>
    <w:qFormat/>
    <w:rsid w:val="009A28C7"/>
    <w:rPr>
      <w:b/>
      <w:bCs/>
    </w:rPr>
  </w:style>
  <w:style w:type="paragraph" w:styleId="BodyText">
    <w:name w:val="Body Text"/>
    <w:basedOn w:val="Normal"/>
    <w:link w:val="BodyTextChar"/>
    <w:qFormat/>
    <w:rsid w:val="002A7C79"/>
    <w:pPr>
      <w:spacing w:after="240"/>
    </w:pPr>
  </w:style>
  <w:style w:type="character" w:customStyle="1" w:styleId="BodyTextChar">
    <w:name w:val="Body Text Char"/>
    <w:basedOn w:val="DefaultParagraphFont"/>
    <w:link w:val="BodyText"/>
    <w:rsid w:val="002A7C79"/>
    <w:rPr>
      <w:sz w:val="20"/>
      <w:lang w:val="en-US"/>
    </w:rPr>
  </w:style>
  <w:style w:type="paragraph" w:styleId="BlockText">
    <w:name w:val="Block Text"/>
    <w:basedOn w:val="Normal"/>
    <w:uiPriority w:val="24"/>
    <w:qFormat/>
    <w:rsid w:val="00DF0D83"/>
    <w:pPr>
      <w:pBdr>
        <w:top w:val="single" w:sz="2" w:space="5" w:color="5236AB" w:themeColor="accent1"/>
        <w:left w:val="single" w:sz="2" w:space="6" w:color="5236AB" w:themeColor="accent1"/>
        <w:bottom w:val="single" w:sz="2" w:space="3" w:color="5236AB" w:themeColor="accent1"/>
        <w:right w:val="single" w:sz="2" w:space="6" w:color="5236AB" w:themeColor="accent1"/>
      </w:pBdr>
      <w:shd w:val="clear" w:color="auto" w:fill="E6E3F3"/>
      <w:spacing w:before="240" w:after="240"/>
      <w:ind w:left="144" w:right="144"/>
    </w:pPr>
    <w:rPr>
      <w:rFonts w:eastAsiaTheme="minorEastAsia"/>
    </w:rPr>
  </w:style>
  <w:style w:type="paragraph" w:customStyle="1" w:styleId="TableHeading">
    <w:name w:val="Table Heading"/>
    <w:basedOn w:val="TableText"/>
    <w:uiPriority w:val="29"/>
    <w:qFormat/>
    <w:rsid w:val="007C4108"/>
    <w:rPr>
      <w:b/>
    </w:rPr>
  </w:style>
  <w:style w:type="character" w:styleId="PlaceholderText">
    <w:name w:val="Placeholder Text"/>
    <w:basedOn w:val="DefaultParagraphFont"/>
    <w:uiPriority w:val="99"/>
    <w:semiHidden/>
    <w:rsid w:val="0062312C"/>
    <w:rPr>
      <w:color w:val="808080"/>
    </w:rPr>
  </w:style>
  <w:style w:type="character" w:customStyle="1" w:styleId="Heading7Char">
    <w:name w:val="Heading 7 Char"/>
    <w:basedOn w:val="DefaultParagraphFont"/>
    <w:link w:val="Heading7"/>
    <w:uiPriority w:val="9"/>
    <w:rsid w:val="00ED11E0"/>
    <w:rPr>
      <w:rFonts w:asciiTheme="majorHAnsi" w:eastAsiaTheme="majorEastAsia" w:hAnsiTheme="majorHAnsi" w:cstheme="majorBidi"/>
      <w:b/>
      <w:iCs/>
      <w:color w:val="000000"/>
      <w:sz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610E55"/>
    <w:rPr>
      <w:rFonts w:asciiTheme="majorHAnsi" w:eastAsiaTheme="majorEastAsia" w:hAnsiTheme="majorHAnsi" w:cstheme="majorBidi"/>
      <w:i/>
      <w:color w:val="555555"/>
      <w:sz w:val="20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98"/>
    <w:rPr>
      <w:rFonts w:asciiTheme="majorHAnsi" w:eastAsiaTheme="majorEastAsia" w:hAnsiTheme="majorHAnsi" w:cstheme="majorBidi"/>
      <w:iCs/>
      <w:color w:val="5236AB"/>
      <w:sz w:val="20"/>
      <w:szCs w:val="21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5B5A5F"/>
    <w:pPr>
      <w:tabs>
        <w:tab w:val="left" w:pos="1440"/>
        <w:tab w:val="right" w:leader="underscore" w:pos="10070"/>
      </w:tabs>
      <w:spacing w:after="100"/>
      <w:ind w:left="480"/>
    </w:pPr>
  </w:style>
  <w:style w:type="paragraph" w:customStyle="1" w:styleId="Figurenumber">
    <w:name w:val="Figure number"/>
    <w:basedOn w:val="TableHeading"/>
    <w:uiPriority w:val="25"/>
    <w:rsid w:val="008A3D27"/>
    <w:pPr>
      <w:spacing w:before="240"/>
    </w:pPr>
    <w:rPr>
      <w:b w:val="0"/>
      <w:color w:val="000000"/>
    </w:rPr>
  </w:style>
  <w:style w:type="paragraph" w:customStyle="1" w:styleId="AppendixHeading2">
    <w:name w:val="Appendix Heading 2"/>
    <w:basedOn w:val="Normal"/>
    <w:next w:val="BodyText"/>
    <w:uiPriority w:val="10"/>
    <w:rsid w:val="00F97503"/>
    <w:pPr>
      <w:keepNext/>
      <w:keepLines/>
      <w:numPr>
        <w:ilvl w:val="1"/>
        <w:numId w:val="5"/>
      </w:numPr>
      <w:spacing w:before="320" w:line="240" w:lineRule="auto"/>
    </w:pPr>
    <w:rPr>
      <w:color w:val="5236AB"/>
      <w:sz w:val="32"/>
    </w:rPr>
  </w:style>
  <w:style w:type="paragraph" w:customStyle="1" w:styleId="AppendixHeading3">
    <w:name w:val="Appendix Heading 3"/>
    <w:basedOn w:val="Normal"/>
    <w:next w:val="BodyText"/>
    <w:uiPriority w:val="10"/>
    <w:rsid w:val="00F97503"/>
    <w:pPr>
      <w:keepNext/>
      <w:keepLines/>
      <w:numPr>
        <w:ilvl w:val="2"/>
        <w:numId w:val="5"/>
      </w:numPr>
      <w:spacing w:before="240" w:line="240" w:lineRule="auto"/>
    </w:pPr>
    <w:rPr>
      <w:b/>
      <w:sz w:val="28"/>
    </w:rPr>
  </w:style>
  <w:style w:type="paragraph" w:customStyle="1" w:styleId="AppendixHeading4">
    <w:name w:val="Appendix Heading 4"/>
    <w:basedOn w:val="Normal"/>
    <w:next w:val="BodyText"/>
    <w:uiPriority w:val="10"/>
    <w:rsid w:val="00F97503"/>
    <w:pPr>
      <w:keepNext/>
      <w:keepLines/>
      <w:numPr>
        <w:ilvl w:val="3"/>
        <w:numId w:val="5"/>
      </w:numPr>
      <w:spacing w:before="180" w:after="80" w:line="240" w:lineRule="auto"/>
    </w:pPr>
    <w:rPr>
      <w:i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411E3"/>
    <w:rPr>
      <w:color w:val="5236AB" w:themeColor="followedHyperlink"/>
      <w:u w:val="single"/>
    </w:rPr>
  </w:style>
  <w:style w:type="character" w:customStyle="1" w:styleId="ConfidentialityType">
    <w:name w:val="Confidentiality Type"/>
    <w:basedOn w:val="DefaultParagraphFont"/>
    <w:uiPriority w:val="99"/>
    <w:semiHidden/>
    <w:rsid w:val="00713328"/>
  </w:style>
  <w:style w:type="character" w:styleId="UnresolvedMention">
    <w:name w:val="Unresolved Mention"/>
    <w:basedOn w:val="DefaultParagraphFont"/>
    <w:uiPriority w:val="99"/>
    <w:semiHidden/>
    <w:unhideWhenUsed/>
    <w:rsid w:val="00070F50"/>
    <w:rPr>
      <w:color w:val="605E5C"/>
      <w:shd w:val="clear" w:color="auto" w:fill="E1DFDD"/>
    </w:rPr>
  </w:style>
  <w:style w:type="paragraph" w:customStyle="1" w:styleId="DepartmentorOwner">
    <w:name w:val="Department or Owner"/>
    <w:basedOn w:val="Normal"/>
    <w:uiPriority w:val="99"/>
    <w:qFormat/>
    <w:rsid w:val="00511763"/>
    <w:pPr>
      <w:spacing w:before="60" w:after="60"/>
    </w:pPr>
    <w:rPr>
      <w:sz w:val="36"/>
    </w:rPr>
  </w:style>
  <w:style w:type="paragraph" w:customStyle="1" w:styleId="Heading1A">
    <w:name w:val="Heading 1A"/>
    <w:basedOn w:val="DocumentTitle"/>
    <w:semiHidden/>
    <w:rsid w:val="00511763"/>
    <w:pPr>
      <w:outlineLvl w:val="0"/>
    </w:pPr>
  </w:style>
  <w:style w:type="table" w:customStyle="1" w:styleId="Style1">
    <w:name w:val="Style1"/>
    <w:basedOn w:val="TableNormal"/>
    <w:uiPriority w:val="99"/>
    <w:rsid w:val="00AB40B5"/>
    <w:pPr>
      <w:spacing w:after="0" w:line="240" w:lineRule="auto"/>
    </w:pPr>
    <w:tblPr/>
    <w:tblStylePr w:type="firstRow">
      <w:rPr>
        <w:rFonts w:ascii="Arial" w:hAnsi="Arial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firstCol">
      <w:rPr>
        <w:rFonts w:ascii="Arial" w:hAnsi="Arial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236AB"/>
      </w:tcPr>
    </w:tblStylePr>
    <w:tblStylePr w:type="nwCell">
      <w:rPr>
        <w:rFonts w:ascii="Arial" w:hAnsi="Arial"/>
        <w:color w:val="000000"/>
        <w:sz w:val="20"/>
      </w:rPr>
    </w:tblStylePr>
  </w:style>
  <w:style w:type="paragraph" w:customStyle="1" w:styleId="Tablenumber">
    <w:name w:val="Table number"/>
    <w:basedOn w:val="Figurenumber"/>
    <w:uiPriority w:val="24"/>
    <w:rsid w:val="00AB40B5"/>
  </w:style>
  <w:style w:type="paragraph" w:customStyle="1" w:styleId="ListBullet1">
    <w:name w:val="List Bullet 1"/>
    <w:basedOn w:val="Normal"/>
    <w:next w:val="ListBullet"/>
    <w:uiPriority w:val="28"/>
    <w:qFormat/>
    <w:rsid w:val="00D96B64"/>
    <w:pPr>
      <w:numPr>
        <w:numId w:val="6"/>
      </w:numPr>
      <w:ind w:left="360"/>
    </w:pPr>
  </w:style>
  <w:style w:type="paragraph" w:customStyle="1" w:styleId="AppendixHeading1">
    <w:name w:val="Appendix Heading 1"/>
    <w:basedOn w:val="BodyText"/>
    <w:uiPriority w:val="10"/>
    <w:rsid w:val="00B77B13"/>
    <w:pPr>
      <w:pageBreakBefore/>
      <w:numPr>
        <w:numId w:val="5"/>
      </w:numPr>
    </w:pPr>
    <w:rPr>
      <w:sz w:val="48"/>
    </w:rPr>
  </w:style>
  <w:style w:type="paragraph" w:styleId="NormalWeb">
    <w:name w:val="Normal (Web)"/>
    <w:basedOn w:val="Normal"/>
    <w:uiPriority w:val="99"/>
    <w:unhideWhenUsed/>
    <w:rsid w:val="002F7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4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image" Target="media/image4.png"/><Relationship Id="rId26" Type="http://schemas.openxmlformats.org/officeDocument/2006/relationships/footer" Target="footer9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8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28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brand.cgi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llgrenpo\Downloads\EN-A4-Basic-Lo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6C454535134039BAA0E3A4D1375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0A462-676E-41E9-9839-595E2940601F}"/>
      </w:docPartPr>
      <w:docPartBody>
        <w:p w:rsidR="001C3B24" w:rsidRDefault="001C3B24">
          <w:pPr>
            <w:pStyle w:val="2F6C454535134039BAA0E3A4D1375316"/>
          </w:pPr>
          <w:r w:rsidRPr="00AE694E">
            <w:rPr>
              <w:rStyle w:val="PlaceholderText"/>
            </w:rPr>
            <w:t>[</w:t>
          </w:r>
          <w:r>
            <w:rPr>
              <w:rStyle w:val="PlaceholderText"/>
              <w:highlight w:val="yellow"/>
            </w:rPr>
            <w:t>Document title</w:t>
          </w:r>
          <w:r w:rsidRPr="00AE694E">
            <w:rPr>
              <w:rStyle w:val="PlaceholderText"/>
            </w:rPr>
            <w:t>]</w:t>
          </w:r>
        </w:p>
      </w:docPartBody>
    </w:docPart>
    <w:docPart>
      <w:docPartPr>
        <w:name w:val="399E382C80C74E018B2795788F57BB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6E20D-4ED5-447E-BD0D-6E138A278C48}"/>
      </w:docPartPr>
      <w:docPartBody>
        <w:p w:rsidR="001C3B24" w:rsidRDefault="001C3B24">
          <w:pPr>
            <w:pStyle w:val="399E382C80C74E018B2795788F57BBED"/>
          </w:pPr>
          <w:r w:rsidRPr="00F70892">
            <w:t>[</w:t>
          </w:r>
          <w:r w:rsidRPr="00F70892">
            <w:rPr>
              <w:highlight w:val="yellow"/>
            </w:rPr>
            <w:t>Subtitle]</w:t>
          </w:r>
        </w:p>
      </w:docPartBody>
    </w:docPart>
    <w:docPart>
      <w:docPartPr>
        <w:name w:val="BD690D25D5EE49E194A30A486ED42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8BB4A-D467-4FEB-82D3-8363271EA667}"/>
      </w:docPartPr>
      <w:docPartBody>
        <w:p w:rsidR="001C3B24" w:rsidRDefault="001C3B24">
          <w:pPr>
            <w:pStyle w:val="BD690D25D5EE49E194A30A486ED42585"/>
          </w:pPr>
          <w:r w:rsidRPr="00AE694E">
            <w:t>[</w:t>
          </w:r>
          <w:r w:rsidRPr="00AE694E">
            <w:rPr>
              <w:highlight w:val="yellow"/>
            </w:rPr>
            <w:t>Date</w:t>
          </w:r>
          <w:r w:rsidRPr="00AE694E">
            <w:t>]</w:t>
          </w:r>
        </w:p>
      </w:docPartBody>
    </w:docPart>
    <w:docPart>
      <w:docPartPr>
        <w:name w:val="6642F323B68D455C9B3BD4BCD2AB3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0D75A-FFF9-4B41-9214-906934CED7BC}"/>
      </w:docPartPr>
      <w:docPartBody>
        <w:p w:rsidR="001C3B24" w:rsidRDefault="001C3B24">
          <w:pPr>
            <w:pStyle w:val="6642F323B68D455C9B3BD4BCD2AB33B4"/>
          </w:pPr>
          <w:r w:rsidRPr="002F6BBB">
            <w:rPr>
              <w:rStyle w:val="PlaceholderText"/>
            </w:rPr>
            <w:t>[Abstract]</w:t>
          </w:r>
        </w:p>
      </w:docPartBody>
    </w:docPart>
    <w:docPart>
      <w:docPartPr>
        <w:name w:val="D20A7418CBF24BC5B26EE04F1D23A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E9247-D613-4123-BDDA-E0A07560D59C}"/>
      </w:docPartPr>
      <w:docPartBody>
        <w:p w:rsidR="001C3B24" w:rsidRDefault="001C3B24">
          <w:pPr>
            <w:pStyle w:val="D20A7418CBF24BC5B26EE04F1D23AEE0"/>
          </w:pPr>
          <w:r w:rsidRPr="00A06EEB">
            <w:rPr>
              <w:rStyle w:val="PlaceholderText"/>
            </w:rPr>
            <w:t>[Title]</w:t>
          </w:r>
        </w:p>
      </w:docPartBody>
    </w:docPart>
    <w:docPart>
      <w:docPartPr>
        <w:name w:val="5D133477CEC7407B96FA8AB3AFDB1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5A238-7091-4326-BAF5-3D7E85316966}"/>
      </w:docPartPr>
      <w:docPartBody>
        <w:p w:rsidR="001C3B24" w:rsidRDefault="001C3B24">
          <w:pPr>
            <w:pStyle w:val="5D133477CEC7407B96FA8AB3AFDB1465"/>
          </w:pPr>
          <w:r w:rsidRPr="00653C61">
            <w:t>Response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24"/>
    <w:rsid w:val="000216C7"/>
    <w:rsid w:val="000E062D"/>
    <w:rsid w:val="001542CA"/>
    <w:rsid w:val="001A23A5"/>
    <w:rsid w:val="001C0336"/>
    <w:rsid w:val="001C3B24"/>
    <w:rsid w:val="002F64E7"/>
    <w:rsid w:val="003C57C2"/>
    <w:rsid w:val="004A2B50"/>
    <w:rsid w:val="005A45FA"/>
    <w:rsid w:val="0071625F"/>
    <w:rsid w:val="007866E7"/>
    <w:rsid w:val="008E7EC2"/>
    <w:rsid w:val="009C1B19"/>
    <w:rsid w:val="00A81698"/>
    <w:rsid w:val="00AE16D2"/>
    <w:rsid w:val="00BB31D5"/>
    <w:rsid w:val="00D268A9"/>
    <w:rsid w:val="00E76137"/>
    <w:rsid w:val="00E818E9"/>
    <w:rsid w:val="00F376FE"/>
    <w:rsid w:val="00F7020D"/>
    <w:rsid w:val="00FA6653"/>
    <w:rsid w:val="00FD64C6"/>
    <w:rsid w:val="00FE2525"/>
    <w:rsid w:val="00F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F6C454535134039BAA0E3A4D1375316">
    <w:name w:val="2F6C454535134039BAA0E3A4D1375316"/>
  </w:style>
  <w:style w:type="paragraph" w:customStyle="1" w:styleId="399E382C80C74E018B2795788F57BBED">
    <w:name w:val="399E382C80C74E018B2795788F57BBED"/>
  </w:style>
  <w:style w:type="paragraph" w:customStyle="1" w:styleId="BD690D25D5EE49E194A30A486ED42585">
    <w:name w:val="BD690D25D5EE49E194A30A486ED42585"/>
  </w:style>
  <w:style w:type="paragraph" w:customStyle="1" w:styleId="6642F323B68D455C9B3BD4BCD2AB33B4">
    <w:name w:val="6642F323B68D455C9B3BD4BCD2AB33B4"/>
  </w:style>
  <w:style w:type="paragraph" w:customStyle="1" w:styleId="D20A7418CBF24BC5B26EE04F1D23AEE0">
    <w:name w:val="D20A7418CBF24BC5B26EE04F1D23AEE0"/>
  </w:style>
  <w:style w:type="paragraph" w:customStyle="1" w:styleId="5D133477CEC7407B96FA8AB3AFDB1465">
    <w:name w:val="5D133477CEC7407B96FA8AB3AFDB14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eme1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CGI Font them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1"/>
        </a:solidFill>
        <a:ln w="9525" algn="ctr">
          <a:noFill/>
          <a:miter lim="800000"/>
          <a:headEnd/>
          <a:tailEnd/>
        </a:ln>
        <a:effectLst/>
      </a:spPr>
      <a:bodyPr lIns="63500" tIns="0" rIns="64800" bIns="0" rtlCol="0" anchor="ctr"/>
      <a:lstStyle>
        <a:defPPr algn="ctr">
          <a:spcBef>
            <a:spcPct val="0"/>
          </a:spcBef>
          <a:buClrTx/>
          <a:buSzPct val="90000"/>
          <a:defRPr sz="1600" b="1" dirty="0">
            <a:solidFill>
              <a:schemeClr val="bg1"/>
            </a:solidFill>
            <a:cs typeface="Arial" pitchFamily="34" charset="0"/>
          </a:defRPr>
        </a:defPPr>
      </a:lstStyle>
    </a:spDef>
    <a:lnDef>
      <a:spPr bwMode="gray">
        <a:noFill/>
        <a:ln w="12700">
          <a:solidFill>
            <a:schemeClr val="accent1"/>
          </a:solidFill>
          <a:round/>
          <a:headEnd/>
          <a:tailEnd/>
        </a:ln>
        <a:effectLst/>
      </a:spPr>
      <a:bodyPr/>
      <a:lstStyle/>
    </a:lnDef>
    <a:txDef>
      <a:spPr/>
      <a:bodyPr vert="horz" lIns="0" tIns="0" rIns="0" bIns="0" rtlCol="0" anchor="t" anchorCtr="0">
        <a:normAutofit/>
      </a:bodyPr>
      <a:lstStyle>
        <a:defPPr algn="l">
          <a:defRPr dirty="0" smtClean="0"/>
        </a:defPPr>
      </a:lstStyle>
    </a:txDef>
  </a:objectDefaults>
  <a:extraClrSchemeLst/>
  <a:custClrLst>
    <a:custClr name="CGI Purple (R82 G54 B171)">
      <a:srgbClr val="5236AB"/>
    </a:custClr>
    <a:custClr name="Blank">
      <a:srgbClr val="FFFFFF"/>
    </a:custClr>
    <a:custClr name="Charts and diagrams - Purple 1 (R32 G10 B88)">
      <a:srgbClr val="200A58"/>
    </a:custClr>
    <a:custClr name="Charts and diagrams - Purple 2 (R82 G54 B171)">
      <a:srgbClr val="5236AB"/>
    </a:custClr>
    <a:custClr name="Charts and diagrams - Purple 3 (R110 G63 B237)">
      <a:srgbClr val="6E3FED"/>
    </a:custClr>
    <a:custClr name="Charts and diagrams - Purple 4 (R158 G131 B245)">
      <a:srgbClr val="9E83F5"/>
    </a:custClr>
    <a:custClr name="Charts and diagrams - Purple 5 (R191 G181 B249)">
      <a:srgbClr val="BFB5F9"/>
    </a:custClr>
    <a:custClr name="Charts and diagrams - Purple 6 (R203 G195 B230)">
      <a:srgbClr val="CBC3E6"/>
    </a:custClr>
    <a:custClr name="Charts and diagrams - Purple 7 (R230 G227 B243)">
      <a:srgbClr val="E6E3F3"/>
    </a:custClr>
    <a:custClr name="Blank">
      <a:srgbClr val="FFFFFF"/>
    </a:custClr>
    <a:custClr name="CGI Red (R227 G25 B55)">
      <a:srgbClr val="E31937"/>
    </a:custClr>
    <a:custClr name="Blank">
      <a:srgbClr val="FFFFFF"/>
    </a:custClr>
    <a:custClr name="Charts and diagrams - Red 1 (R101 G10 B33)">
      <a:srgbClr val="650A21"/>
    </a:custClr>
    <a:custClr name="Charts and diagrams - Red 2 (R153 G31 61)">
      <a:srgbClr val="991F3D"/>
    </a:custClr>
    <a:custClr name="Charts and diagrams - Red 3 (R227 G25 B55)">
      <a:srgbClr val="E31937"/>
    </a:custClr>
    <a:custClr name="Charts and diagrams - Red 4 (R255 G106 B0)">
      <a:srgbClr val="FF6A00"/>
    </a:custClr>
    <a:custClr name="Charts and diagrams - Red 5 (R255 G115 B98)">
      <a:srgbClr val="FF7362"/>
    </a:custClr>
    <a:custClr name="Charts and diagrams - Red 6 (R255 G151 B138)">
      <a:srgbClr val="FF978A"/>
    </a:custClr>
    <a:custClr name="Charts and diagrams - Red 7 (R255 G205 B210)">
      <a:srgbClr val="FFCDD2"/>
    </a:custClr>
    <a:custClr name="Blank">
      <a:srgbClr val="FFFFFF"/>
    </a:custClr>
    <a:custClr name="CGI Black (R0 G0 B0)">
      <a:srgbClr val="000000"/>
    </a:custClr>
    <a:custClr name="Blank">
      <a:srgbClr val="FFFFFF"/>
    </a:custClr>
    <a:custClr name="Charts and diagrams - Black 1 (R0 G0 B0)">
      <a:srgbClr val="000000"/>
    </a:custClr>
    <a:custClr name="Charts and diagrams - Black 2 (R51 G51 B51)">
      <a:srgbClr val="333333"/>
    </a:custClr>
    <a:custClr name="Charts and diagrams - Black 3 (R85 G85 B85)">
      <a:srgbClr val="555555"/>
    </a:custClr>
    <a:custClr name="Charts and diagrams - Black 4 (R119 G119 B119)">
      <a:srgbClr val="777777"/>
    </a:custClr>
    <a:custClr name="Charts and diagrams - Black 5 (R153 G153 B153)">
      <a:srgbClr val="999999"/>
    </a:custClr>
    <a:custClr name="Charts and diagrams - Black 6 (R204 G204 B204)">
      <a:srgbClr val="CCCCCC"/>
    </a:custClr>
    <a:custClr name="Charts and diagrams - Black 7 (R238 G238 B238)">
      <a:srgbClr val="EEEEEE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Charts and diagrams - Magenta 1 (R126 G27 B76)">
      <a:srgbClr val="7E1B4C"/>
    </a:custClr>
    <a:custClr name="Charts and diagrams - Magenta 2 (R168 G36 B101)">
      <a:srgbClr val="A82465"/>
    </a:custClr>
    <a:custClr name="Charts and diagrams - Magenta 3 (R203 G124 B163)">
      <a:srgbClr val="CB7CA3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een - For data reporting only. See color guidelines on Brand Source before using.">
      <a:srgbClr val="128354"/>
    </a:custClr>
    <a:custClr name="Yellow - For data reporting only. See color guidelines on Brand Source before using.">
      <a:srgbClr val="F1A425"/>
    </a:custClr>
    <a:custClr name="Red - For data reporting only. This is not CGI Red. See color guidelines on Brand Source before using.">
      <a:srgbClr val="B00020"/>
    </a:custClr>
  </a:custClrLst>
  <a:extLst>
    <a:ext uri="{05A4C25C-085E-4340-85A3-A5531E510DB2}">
      <thm15:themeFamily xmlns:thm15="http://schemas.microsoft.com/office/thememl/2012/main" name="Theme1" id="{5B3A823F-C49D-472E-97F6-4191470440D3}" vid="{D990DC6B-5455-4AB2-AB98-B097C8F82A8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2026-03-13T00:00:00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47c7a7-201d-4fd1-b061-320e39927fa6" xsi:nil="true"/>
    <lcf76f155ced4ddcb4097134ff3c332f xmlns="8fa0fc1d-bd80-47fb-a35f-9b4442274e7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E619CE5B0C9458323E0289773CDB2" ma:contentTypeVersion="13" ma:contentTypeDescription="Create a new document." ma:contentTypeScope="" ma:versionID="a63989fa12e49b30413b2cc17eee567c">
  <xsd:schema xmlns:xsd="http://www.w3.org/2001/XMLSchema" xmlns:xs="http://www.w3.org/2001/XMLSchema" xmlns:p="http://schemas.microsoft.com/office/2006/metadata/properties" xmlns:ns2="8fa0fc1d-bd80-47fb-a35f-9b4442274e73" xmlns:ns3="b547c7a7-201d-4fd1-b061-320e39927fa6" targetNamespace="http://schemas.microsoft.com/office/2006/metadata/properties" ma:root="true" ma:fieldsID="97c49544893c4cf780a07531db0e7f35" ns2:_="" ns3:_="">
    <xsd:import namespace="8fa0fc1d-bd80-47fb-a35f-9b4442274e73"/>
    <xsd:import namespace="b547c7a7-201d-4fd1-b061-320e39927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0fc1d-bd80-47fb-a35f-9b4442274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a9ac694-edb1-4dcf-a64a-965ed273b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7c7a7-201d-4fd1-b061-320e39927fa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92e8330-1141-4ebc-a559-19060a1f332a}" ma:internalName="TaxCatchAll" ma:showField="CatchAllData" ma:web="b547c7a7-201d-4fd1-b061-320e39927f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5DF778-EBF4-48F6-B494-431496765D71}">
  <ds:schemaRefs>
    <ds:schemaRef ds:uri="http://schemas.microsoft.com/office/2006/metadata/properties"/>
    <ds:schemaRef ds:uri="http://schemas.microsoft.com/office/infopath/2007/PartnerControls"/>
    <ds:schemaRef ds:uri="b547c7a7-201d-4fd1-b061-320e39927fa6"/>
    <ds:schemaRef ds:uri="8fa0fc1d-bd80-47fb-a35f-9b4442274e73"/>
  </ds:schemaRefs>
</ds:datastoreItem>
</file>

<file path=customXml/itemProps3.xml><?xml version="1.0" encoding="utf-8"?>
<ds:datastoreItem xmlns:ds="http://schemas.openxmlformats.org/officeDocument/2006/customXml" ds:itemID="{1B281808-D900-4BFD-9926-BE8CEA63EC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978AFD-E394-4D95-9B96-3DFBFFE39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0fc1d-bd80-47fb-a35f-9b4442274e73"/>
    <ds:schemaRef ds:uri="b547c7a7-201d-4fd1-b061-320e39927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79393F7-A3D5-4DC6-9A0D-A88C26A5AB5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EN-A4-Basic-Long</Template>
  <TotalTime>118</TotalTime>
  <Pages>33</Pages>
  <Words>8521</Words>
  <Characters>45165</Characters>
  <Application>Microsoft Office Word</Application>
  <DocSecurity>0</DocSecurity>
  <Lines>376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CGI Augmented Application Services (AAS)</vt:lpstr>
    </vt:vector>
  </TitlesOfParts>
  <Manager>cgi.brand.crp@cgi.com</Manager>
  <Company/>
  <LinksUpToDate>false</LinksUpToDate>
  <CharactersWithSpaces>53579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CGI Augmented Application Services (AAS)</dc:title>
  <dc:subject/>
  <dc:creator>Hellgren, Pontus</dc:creator>
  <cp:keywords/>
  <dc:description/>
  <cp:lastModifiedBy>Hellgren, Pontus</cp:lastModifiedBy>
  <cp:revision>37</cp:revision>
  <cp:lastPrinted>2020-11-24T18:18:00Z</cp:lastPrinted>
  <dcterms:created xsi:type="dcterms:W3CDTF">2026-03-10T13:29:00Z</dcterms:created>
  <dcterms:modified xsi:type="dcterms:W3CDTF">2026-03-13T11:16:00Z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 name</vt:lpwstr>
  </property>
  <property fmtid="{D5CDD505-2E9C-101B-9397-08002B2CF9AE}" pid="3" name="ContentTypeId">
    <vt:lpwstr>0x010100276E619CE5B0C9458323E0289773CDB2</vt:lpwstr>
  </property>
  <property fmtid="{D5CDD505-2E9C-101B-9397-08002B2CF9AE}" pid="4" name="ClassificationContentMarkingFooterShapeIds">
    <vt:lpwstr>6366018,514241b8,251517a,77d5365c,116883f1,3c997b2c,6aaebd2f,593ea463,5854cff9,720c0606,480f434b,7a54e39d,10adbd3f</vt:lpwstr>
  </property>
  <property fmtid="{D5CDD505-2E9C-101B-9397-08002B2CF9AE}" pid="5" name="ClassificationContentMarkingFooterFontProps">
    <vt:lpwstr>#000000,9,Arial</vt:lpwstr>
  </property>
  <property fmtid="{D5CDD505-2E9C-101B-9397-08002B2CF9AE}" pid="6" name="ClassificationContentMarkingFooterText">
    <vt:lpwstr>Internal</vt:lpwstr>
  </property>
  <property fmtid="{D5CDD505-2E9C-101B-9397-08002B2CF9AE}" pid="7" name="MSIP_Label_4af293e6-3850-4258-b2c7-0aa0e3bfa7d9_Enabled">
    <vt:lpwstr>true</vt:lpwstr>
  </property>
  <property fmtid="{D5CDD505-2E9C-101B-9397-08002B2CF9AE}" pid="8" name="MSIP_Label_4af293e6-3850-4258-b2c7-0aa0e3bfa7d9_SetDate">
    <vt:lpwstr>2024-01-15T12:07:31Z</vt:lpwstr>
  </property>
  <property fmtid="{D5CDD505-2E9C-101B-9397-08002B2CF9AE}" pid="9" name="MSIP_Label_4af293e6-3850-4258-b2c7-0aa0e3bfa7d9_Method">
    <vt:lpwstr>Privileged</vt:lpwstr>
  </property>
  <property fmtid="{D5CDD505-2E9C-101B-9397-08002B2CF9AE}" pid="10" name="MSIP_Label_4af293e6-3850-4258-b2c7-0aa0e3bfa7d9_Name">
    <vt:lpwstr>CGI Internal</vt:lpwstr>
  </property>
  <property fmtid="{D5CDD505-2E9C-101B-9397-08002B2CF9AE}" pid="11" name="MSIP_Label_4af293e6-3850-4258-b2c7-0aa0e3bfa7d9_SiteId">
    <vt:lpwstr>b9fec68c-c92d-461e-9a97-3d03a0f18b82</vt:lpwstr>
  </property>
  <property fmtid="{D5CDD505-2E9C-101B-9397-08002B2CF9AE}" pid="12" name="MSIP_Label_4af293e6-3850-4258-b2c7-0aa0e3bfa7d9_ActionId">
    <vt:lpwstr>82b287a8-f18c-4a6e-8756-5320c4de13f1</vt:lpwstr>
  </property>
  <property fmtid="{D5CDD505-2E9C-101B-9397-08002B2CF9AE}" pid="13" name="MSIP_Label_4af293e6-3850-4258-b2c7-0aa0e3bfa7d9_ContentBits">
    <vt:lpwstr>3</vt:lpwstr>
  </property>
</Properties>
</file>